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Ephesians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ἀπόστολος Χριστοῦ Ἰησοῦ διὰ θελήματος θεοῦ τοῖς ἁγίοις τοῖς οὖσιν ἐν Ἐφέσῳ] καὶ πιστοῖς ἐν Χριστῷ Ἰησοῦ·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χάρις ὑμῖν καὶ εἰρήνη ἀπὸ θεοῦ πατρὸς ἡμῶν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Εὐλογητὸς ὁ θεὸς καὶ πατὴρ τοῦ κυρίου ἡμῶν Ἰησοῦ Χριστοῦ, ὁ εὐλογήσας ἡμᾶς ἐν πάσῃ εὐλογίᾳ πνευματικῇ ἐν τοῖς ἐπουρανίοις ἐν Χριστῷ,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καθὼς ἐξελέξατο ἡμᾶς ἐν αὐτῷ πρὸ καταβολῆς κόσμου, εἶναι ἡμᾶς ἁγίους καὶ ἀμώμους κατενώπιον αὐτοῦ ἐν ἀγάπῃ,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προορίσας ἡμᾶς εἰς υἱοθεσίαν διὰ Ἰησοῦ Χριστοῦ εἰς αὐτόν, κατὰ τὴν εὐδοκίαν τοῦ θελήματος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εἰς ἔπαινον δόξης τῆς χάριτος αὐτοῦ ἧς ἐχαρίτωσεν ἡμᾶς ἐν τῷ ἠγαπημένῳ,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ἐν ᾧ ἔχομεν τὴν ἀπολύτρωσιν διὰ τοῦ αἵματος αὐτοῦ, τὴν ἄφεσιν τῶν παραπτωμάτων, κατὰ τὸ πλοῦτος τῆς χάριτος αὐτοῦ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ἧς ἐπερίσσευσεν εἰς ἡμᾶς ἐν πάσῃ σοφίᾳ καὶ φρονήσει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γνωρίσας ἡμῖν τὸ μυστήριον τοῦ θελήματος αὐτοῦ, κατὰ τὴν εὐδοκίαν αὐτοῦ ἣν προέθετο ἐν αὐτῷ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εἰς οἰκονομίαν τοῦ πληρώματος τῶν καιρῶν, ἀνακεφαλαιώσασθαι τὰ πάντα ἐν τῷ Χριστῷ, τὰ ἐπὶ τοῖς οὐρανοῖς καὶ τὰ ἐπὶ τῆς γῆς· ἐν αὐτῷ,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ἐν ᾧ καὶ ἐκληρώθημεν προορισθέντες κατὰ πρόθεσιν τοῦ τὰ πάντα ἐνεργοῦντος κατὰ τὴν βουλὴν τοῦ θελήματος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εἰς τὸ εἶναι ἡμᾶς εἰς ἔπαινον δόξης αὐτοῦ τοὺς προηλπικότας ἐν τῷ Χριστῷ·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ἐν ᾧ καὶ ὑμεῖς ἀκούσαντες τὸν λόγον τῆς ἀληθείας, τὸ εὐαγγέλιον τῆς σωτηρίας ὑμῶν, ἐν ᾧ καὶ πιστεύσαντες ἐσφραγίσθητε τῷ πνεύματι τῆς ἐπαγγελίας τῷ ἁγίῳ,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ὅ ἐστιν ἀρραβὼν τῆς κληρονομίας ἡμῶν, εἰς ἀπολύτρωσιν τῆς περιποιήσεως, εἰς ἔπαινον τῆς δόξης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Διὰ τοῦτο κἀγώ, ἀκούσας τὴν καθʼ ὑμᾶς πίστιν ἐν τῷ κυρίῳ Ἰησοῦ καὶ τὴν ἀγάπην τὴν εἰς πάντας τοὺς ἁγίους,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οὐ παύομαι εὐχαριστῶν ὑπὲρ ὑμῶν μνείαν ποιούμενος ἐπὶ τῶν προσευχῶν μου,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ἵνα ὁ θεὸς τοῦ κυρίου ἡμῶν Ἰησοῦ Χριστοῦ, ὁ πατὴρ τῆς δόξης, δώῃ ὑμῖν πνεῦμα σοφίας καὶ ἀποκαλύψεως ἐν ἐπιγνώσει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πεφωτισμένους τοὺς ὀφθαλμοὺς τῆς καρδίας ὑμῶν εἰς τὸ εἰδέναι ὑμᾶς τίς ἐστιν ἡ ἐλπὶς τῆς κλήσεως αὐτοῦ, τίς ὁ πλοῦτος τῆς δόξης τῆς κληρονομίας αὐτοῦ ἐν τοῖς ἁγίοις,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καὶ τί τὸ ὑπερβάλλον μέγεθος τῆς δυνάμεως αὐτοῦ εἰς ἡμᾶς τοὺς πιστεύοντας κατὰ τὴν ἐνέργειαν τοῦ κράτους τῆς ἰσχύος αὐτοῦ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ἣν ἐνήργηκεν ἐν τῷ Χριστῷ ἐγείρας αὐτὸν ἐκ νεκρῶν, καὶ καθίσας ἐν δεξιᾷ αὐτοῦ ἐν τοῖς ἐπουρανίοις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ὑπεράνω πάσης ἀρχῆς καὶ ἐξουσίας καὶ δυνάμεως καὶ κυριότητος καὶ παντὸς ὀνόματος ὀνομαζομένου οὐ μόνον ἐν τῷ αἰῶνι τούτῳ ἀλλὰ καὶ ἐν τῷ μέλλοντι·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καὶ πάντα ὑπέταξεν ὑπὸ τοὺς πόδας αὐτοῦ, καὶ αὐτὸν ἔδωκεν κεφαλὴν ὑπὲρ πάντα τῇ ἐκκλησίᾳ,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ἥτις ἐστὶν τὸ σῶμα αὐτοῦ, τὸ πλήρωμα τοῦ τὰ πάντα ἐν πᾶσιν πληρουμένου.</w:t>
      </w:r>
    </w:p>
    <w:p>
      <w:pPr>
        <w:pStyle w:val="Heading2"/>
      </w:pPr>
      <w:r>
        <w:rPr>
          <w:lang w:val="el_GR" w:bidi="el_GR"/>
        </w:rPr>
        <w:t>Ephesians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Καὶ ὑμᾶς ὄντας νεκροὺς τοῖς παραπτώμασιν καὶ ταῖς ἁμαρτίαις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ἐν αἷς ποτε περιεπατήσατε κατὰ τὸν αἰῶνα τοῦ κόσμου τούτου, κατὰ τὸν ἄρχοντα τῆς ἐξουσίας τοῦ ἀέρος, τοῦ πνεύματος τοῦ νῦν ἐνεργοῦντος ἐν τοῖς υἱοῖς τῆς ἀπειθείας·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ἐν οἷς καὶ ἡμεῖς πάντες ἀνεστράφημέν ποτε ἐν ταῖς ἐπιθυμίαις τῆς σαρκὸς ἡμῶν, ποιοῦντες τὰ θελήματα τῆς σαρκὸς καὶ τῶν διανοιῶν, καὶ ἤμεθα τέκνα φύσει ὀργῆς ὡς καὶ οἱ λοιποί·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ὁ δὲ θεὸς πλούσιος ὢν ἐν ἐλέει, διὰ τὴν πολλὴν ἀγάπην αὐτοῦ ἣν ἠγάπησεν ἡμᾶς,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ὄντας ἡμᾶς νεκροὺς τοῖς παραπτώμασιν συνεζωοποίησεν τῷ Χριστῷ—χάριτί ἐστε σεσῳσμένοι—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συνήγειρεν καὶ συνεκάθισεν ἐν τοῖς ἐπουρανίοις ἐν Χριστῷ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ἵνα ἐνδείξηται ἐν τοῖς αἰῶσιν τοῖς ἐπερχομένοις τὸ ὑπερβάλλον πλοῦτος τῆς χάριτος αὐτοῦ ἐν χρηστότητι ἐφʼ ἡμᾶς ἐν Χριστῷ Ἰησοῦ.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τῇ γὰρ χάριτί ἐστε σεσῳσμένοι διὰ πίστεως· καὶ τοῦτο οὐκ ἐξ ὑμῶν, θεοῦ τὸ δῶρον·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οὐκ ἐξ ἔργων, ἵνα μή τις καυχήσηται.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αὐτοῦ γάρ ἐσμεν ποίημα, κτισθέντες ἐν Χριστῷ Ἰησοῦ ἐπὶ ἔργοις ἀγαθοῖς οἷς προητοίμασεν ὁ θεὸς ἵνα ἐν αὐτοῖς περιπατήσωμεν.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Διὸ μνημονεύετε ὅτι ποτὲ ὑμεῖς τὰ ἔθνη ἐν σαρκί, οἱ λεγόμενοι ἀκροβυστία ὑπὸ τῆς λεγομένης περιτομῆς ἐν σαρκὶ χειροποιήτου,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ὅτι ἦτε τῷ καιρῷ ἐκείνῳ χωρὶς Χριστοῦ, ἀπηλλοτριωμένοι τῆς πολιτείας τοῦ Ἰσραὴλ καὶ ξένοι τῶν διαθηκῶν τῆς ἐπαγγελίας, ἐλπίδα μὴ ἔχοντες καὶ ἄθεοι ἐν τῷ κόσμῳ.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νυνὶ δὲ ἐν Χριστῷ Ἰησοῦ ὑμεῖς οἵ ποτε ὄντες μακρὰν ἐγενήθητε ἐγγὺς ἐν τῷ αἵματι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αὐτὸς γάρ ἐστιν ἡ εἰρήνη ἡμῶν, ὁ ποιήσας τὰ ἀμφότερα ἓν καὶ τὸ μεσότοιχον τοῦ φραγμοῦ λύσας, τὴν ἔχθραν ἐν τῇ σαρκὶ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τὸν νόμον τῶν ἐντολῶν ἐν δόγμασιν καταργήσας, ἵνα τοὺς δύο κτίσῃ ἐν αὑτῷ εἰς ἕνα καινὸν ἄνθρωπον ποιῶν εἰρήνην,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καὶ ἀποκαταλλάξῃ τοὺς ἀμφοτέρους ἐν ἑνὶ σώματι τῷ θεῷ διὰ τοῦ σταυροῦ ἀποκτείνας τὴν ἔχθραν ἐν αὐτῷ·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ἐλθὼν εὐηγγελίσατο εἰρήνην ὑμῖν τοῖς μακρὰν καὶ εἰρήνην τοῖς ἐγγύς·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ὅτι διʼ αὐτοῦ ἔχομεν τὴν προσαγωγὴν οἱ ἀμφότεροι ἐν ἑνὶ πνεύματι πρὸς τὸν πατέρα.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ἄρα οὖν οὐκέτι ἐστὲ ξένοι καὶ πάροικοι, ἀλλὰ ἐστὲ συμπολῖται τῶν ἁγίων καὶ οἰκεῖοι τοῦ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ἐποικοδομηθέντες ἐπὶ τῷ θεμελίῳ τῶν ἀποστόλων καὶ προφητῶν, ὄντος ἀκρογωνιαίου αὐτοῦ Χριστοῦ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ἐν ᾧ πᾶσα οἰκοδομὴ συναρμολογουμένη αὔξει εἰς ναὸν ἅγιον ἐν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ἐν ᾧ καὶ ὑμεῖς συνοικοδομεῖσθε εἰς κατοικητήριον τοῦ θεοῦ ἐν πνεύματι.</w:t>
      </w:r>
    </w:p>
    <w:p>
      <w:pPr>
        <w:pStyle w:val="Heading2"/>
      </w:pPr>
      <w:r>
        <w:rPr>
          <w:lang w:val="el_GR" w:bidi="el_GR"/>
        </w:rPr>
        <w:t>Ephesians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Τούτου χάριν ἐγὼ Παῦλος ὁ δέσμιος τοῦ Χριστοῦ Ἰησοῦ ὑπὲρ ὑμῶν τῶν ἐθνῶν—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εἴ γε ἠκούσατε τὴν οἰκονομίαν τῆς χάριτος τοῦ θεοῦ τῆς δοθείσης μοι εἰς ὑμᾶς·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κατὰ ἀποκάλυψιν ἐγνωρίσθη μοι τὸ μυστήριον, καθὼς προέγραψα ἐν ὀλίγῳ,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πρὸς ὃ δύνασθε ἀναγινώσκοντες νοῆσαι τὴν σύνεσίν μου ἐν τῷ μυστηρίῳ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ὃ ἑτέραις γενεαῖς οὐκ ἐγνωρίσθη τοῖς υἱοῖς τῶν ἀνθρώπων ὡς νῦν ἀπεκαλύφθη τοῖς ἁγίοις ἀποστόλοις αὐτοῦ καὶ προφήταις ἐν πνεύματι,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εἶναι τὰ ἔθνη συγκληρονόμα καὶ σύσσωμα καὶ συμμέτοχα τῆς ἐπαγγελίας ἐν Χριστῷ Ἰησοῦ διὰ τοῦ εὐαγγελίου,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οὗ ἐγενήθην διάκονος κατὰ τὴν δωρεὰν τῆς χάριτος τοῦ θεοῦ τῆς δοθείσης μοι κατὰ τὴν ἐνέργειαν τῆς δυνάμεως αὐτοῦ—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ἐμοὶ τῷ ἐλαχιστοτέρῳ πάντων ἁγίων ἐδόθη ἡ χάρις αὕτη—τοῖς ἔθνεσιν εὐαγγελίσασθαι τὸ ἀνεξιχνίαστον πλοῦτος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καὶ φωτίσαι πάντας τίς ἡ οἰκονομία τοῦ μυστηρίου τοῦ ἀποκεκρυμμένου ἀπὸ τῶν αἰώνων ἐν τῷ θεῷ τῷ τὰ πάντα κτίσαντι,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ἵνα γνωρισθῇ νῦν ταῖς ἀρχαῖς καὶ ταῖς ἐξουσίαις ἐν τοῖς ἐπουρανίοις διὰ τῆς ἐκκλησίας ἡ πολυποίκιλος σοφία τοῦ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κατὰ πρόθεσιν τῶν αἰώνων ἣν ἐποίησεν ἐν τῷ Χριστῷ Ἰησοῦ τῷ κυρίῳ ἡμῶν,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ἐν ᾧ ἔχομεν τὴν παρρησίαν καὶ προσαγωγὴν ἐν πεποιθήσει διὰ τῆς πίστεως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διὸ αἰτοῦμαι μὴ ἐγκακεῖν ἐν ταῖς θλίψεσίν μου ὑπὲρ ὑμῶν, ἥτις ἐστὶν δόξα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Τούτου χάριν κάμπτω τὰ γόνατά μου πρὸς τὸν πατέρα,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ἐξ οὗ πᾶσα πατριὰ ἐν οὐρανοῖς καὶ ἐπὶ γῆς ὀνομάζεται,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ἵνα δῷ ὑμῖν κατὰ τὸ πλοῦτος τῆς δόξης αὐτοῦ δυνάμει κραταιωθῆναι διὰ τοῦ πνεύματος αὐτοῦ εἰς τὸν ἔσω ἄνθρωπον,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κατοικῆσαι τὸν Χριστὸν διὰ τῆς πίστεως ἐν ταῖς καρδίαις ὑμῶν ἐν ἀγάπῃ· ἐρριζωμένοι καὶ τεθεμελιωμένοι,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ἵνα ἐξισχύσητε καταλαβέσθαι σὺν πᾶσιν τοῖς ἁγίοις τί τὸ πλάτος καὶ μῆκος καὶ ὕψος καὶ βάθος,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γνῶναί τε τὴν ὑπερβάλλουσαν τῆς γνώσεως ἀγάπην τοῦ Χριστοῦ, ἵνα πληρωθῆτε εἰς πᾶν τὸ πλήρωμα τοῦ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Τῷ δὲ δυναμένῳ ὑπὲρ πάντα ποιῆσαι ὑπερεκπερισσοῦ ὧν αἰτούμεθα ἢ νοοῦμεν κατὰ τὴν δύναμιν τὴν ἐνεργουμένην ἐν ἡμῖν,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αὐτῷ ἡ δόξα ἐν τῇ ἐκκλησίᾳ καὶ ἐν Χριστῷ Ἰησοῦ εἰς πάσας τὰς γενεὰς τοῦ αἰῶνος τῶν αἰώνων· ἀμήν.</w:t>
      </w:r>
    </w:p>
    <w:p>
      <w:pPr>
        <w:pStyle w:val="Heading2"/>
      </w:pPr>
      <w:r>
        <w:rPr>
          <w:lang w:val="el_GR" w:bidi="el_GR"/>
        </w:rPr>
        <w:t>Ephesians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Παρακαλῶ οὖν ὑμᾶς ἐγὼ ὁ δέσμιος ἐν κυρίῳ ἀξίως περιπατῆσαι τῆς κλήσεως ἧς ἐκλήθητε,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μετὰ πάσης ταπεινοφροσύνης καὶ πραΰτητος, μετὰ μακροθυμίας, ἀνεχόμενοι ἀλλήλων ἐν ἀγάπῃ,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σπουδάζοντες τηρεῖν τὴν ἑνότητα τοῦ πνεύματος ἐν τῷ συνδέσμῳ τῆς εἰρήνης·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ἓν σῶμα καὶ ἓν πνεῦμα, καθὼς καὶ ἐκλήθητε ἐν μιᾷ ἐλπίδι τῆς κλήσεως ὑμῶν·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εἷς κύριος, μία πίστις, ἓν βάπτισμα·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εἷς θεὸς καὶ πατὴρ πάντων, ὁ ἐπὶ πάντων καὶ διὰ πάντων καὶ ἐν πᾶσιν.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Ἑνὶ δὲ ἑκάστῳ ἡμῶν ἐδόθη ἡ χάρις κατὰ τὸ μέτρον τῆς δωρεᾶς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διὸ λέγει· Ἀναβὰς εἰς ὕψος ᾐχμαλώτευσεν αἰχμαλωσίαν, ἔδωκεν δόματα τοῖς ἀνθρώποις.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τὸ δὲ Ἀνέβη τί ἐστιν εἰ μὴ ὅτι καὶ κατέβη εἰς τὰ κατώτερα μέρη τῆς γῆς;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ὁ καταβὰς αὐτός ἐστιν καὶ ὁ ἀναβὰς ὑπεράνω πάντων τῶν οὐρανῶν, ἵνα πληρώσῃ τὰ πάντα.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αὐτὸς ἔδωκεν τοὺς μὲν ἀποστόλους, τοὺς δὲ προφήτας, τοὺς δὲ εὐαγγελιστάς, τοὺς δὲ ποιμένας καὶ διδασκάλους,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πρὸς τὸν καταρτισμὸν τῶν ἁγίων εἰς ἔργον διακονίας, εἰς οἰκοδομὴν τοῦ σώματος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μέχρι καταντήσωμεν οἱ πάντες εἰς τὴν ἑνότητα τῆς πίστεως καὶ τῆς ἐπιγνώσεως τοῦ υἱοῦ τοῦ θεοῦ, εἰς ἄνδρα τέλειον, εἰς μέτρον ἡλικίας τοῦ πληρώματος τοῦ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ἵνα μηκέτι ὦμεν νήπιοι, κλυδωνιζόμενοι καὶ περιφερόμενοι παντὶ ἀνέμῳ τῆς διδασκαλίας ἐν τῇ κυβείᾳ τῶν ἀνθρώπων ἐν πανουργίᾳ πρὸς τὴν μεθοδείαν τῆς πλάνης,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ἀληθεύοντες δὲ ἐν ἀγάπῃ αὐξήσωμεν εἰς αὐτὸν τὰ πάντα, ὅς ἐστιν ἡ κεφαλή, Χριστός,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ἐξ οὗ πᾶν τὸ σῶμα συναρμολογούμενον καὶ συμβιβαζόμενον διὰ πάσης ἁφῆς τῆς ἐπιχορηγίας κατʼ ἐνέργειαν ἐν μέτρῳ ἑνὸς ἑκάστου μέρους τὴν αὔξησιν τοῦ σώματος ποιεῖται εἰς οἰκοδομὴν ἑαυτοῦ ἐν ἀγάπῃ.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Τοῦτο οὖν λέγω καὶ μαρτύρομαι ἐν κυρίῳ, μηκέτι ὑμᾶς περιπατεῖν καθὼς καὶ τὰ ἔθνη περιπατεῖ ἐν ματαιότητι τοῦ νοὸς αὐτῶν,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ἐσκοτωμένοι τῇ διανοίᾳ ὄντες, ἀπηλλοτριωμένοι τῆς ζωῆς τοῦ θεοῦ, διὰ τὴν ἄγνοιαν τὴν οὖσαν ἐν αὐτοῖς, διὰ τὴν πώρωσιν τῆς καρδίας αὐτῶν,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οἵτινες ἀπηλγηκότες ἑαυτοὺς παρέδωκαν τῇ ἀσελγείᾳ εἰς ἐργασίαν ἀκαθαρσίας πάσης ἐν πλεονεξίᾳ.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ὑμεῖς δὲ οὐχ οὕτως ἐμάθετε τὸν Χριστόν,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εἴ γε αὐτὸν ἠκούσατε καὶ ἐν αὐτῷ ἐδιδάχθητε, καθώς ἐστιν ἀλήθεια ἐν τῷ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ἀποθέσθαι ὑμᾶς κατὰ τὴν προτέραν ἀναστροφὴν τὸν παλαιὸν ἄνθρωπον τὸν φθειρόμενον κατὰ τὰς ἐπιθυμίας τῆς ἀπάτης,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ἀνανεοῦσθαι δὲ τῷ πνεύματι τοῦ νοὸς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καὶ ἐνδύσασθαι τὸν καινὸν ἄνθρωπον τὸν κατὰ θεὸν κτισθέντα ἐν δικαιοσύνῃ καὶ ὁσιότητι τῆς ἀληθείας.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Διὸ ἀποθέμενοι τὸ ψεῦδος λαλεῖτε ἀλήθειαν ἕκαστος μετὰ τοῦ πλησίον αὐτοῦ, ὅτι ἐσμὲν ἀλλήλων μέλη.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ὀργίζεσθε καὶ μὴ ἁμαρτάνετε· ὁ ἥλιος μὴ ἐπιδυέτω ἐπὶ παροργισμῷ ὑμῶν,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μηδὲ δίδοτε τόπον τῷ διαβόλῳ.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ὁ κλέπτων μηκέτι κλεπτέτω, μᾶλλον δὲ κοπιάτω ἐργαζόμενος ταῖς ἰδίαις χερσὶν τὸ ἀγαθόν, ἵνα ἔχῃ μεταδιδόναι τῷ χρείαν ἔχοντι.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πᾶς λόγος σαπρὸς ἐκ τοῦ στόματος ὑμῶν μὴ ἐκπορευέσθω, ἀλλὰ εἴ τις ἀγαθὸς πρὸς οἰκοδομὴν τῆς χρείας, ἵνα δῷ χάριν τοῖς ἀκούουσιν.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καὶ μὴ λυπεῖτε τὸ πνεῦμα τὸ ἅγιον τοῦ θεοῦ, ἐν ᾧ ἐσφραγίσθητε εἰς ἡμέραν ἀπολυτρώσεως.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πᾶσα πικρία καὶ θυμὸς καὶ ὀργὴ καὶ κραυγὴ καὶ βλασφημία ἀρθήτω ἀφʼ ὑμῶν σὺν πάσῃ κακίᾳ.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γίνεσθε εἰς ἀλλήλους χρηστοί, εὔσπλαγχνοι, χαριζόμενοι ἑαυτοῖς καθὼς καὶ ὁ θεὸς ἐν Χριστῷ ἐχαρίσατο ὑμῖν.</w:t>
      </w:r>
    </w:p>
    <w:p>
      <w:pPr>
        <w:pStyle w:val="Heading2"/>
      </w:pPr>
      <w:r>
        <w:rPr>
          <w:lang w:val="el_GR" w:bidi="el_GR"/>
        </w:rPr>
        <w:t>Ephesians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γίνεσθε οὖν μιμηταὶ τοῦ θεοῦ, ὡς τέκνα ἀγαπητά,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περιπατεῖτε ἐν ἀγάπῃ, καθὼς καὶ ὁ Χριστὸς ἠγάπησεν ἡμᾶς καὶ παρέδωκεν ἑαυτὸν ὑπὲρ ἡμῶν προσφορὰν καὶ θυσίαν τῷ θεῷ εἰς ὀσμὴν εὐωδίας.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Πορνεία δὲ καὶ ἀκαθαρσία πᾶσα ἢ πλεονεξία μηδὲ ὀνομαζέσθω ἐν ὑμῖν, καθὼς πρέπει ἁγίοις,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αἰσχρότης καὶ μωρολογία ἢ εὐτραπελία, ἃ οὐκ ἀνῆκεν, ἀλλὰ μᾶλλον εὐχαριστία.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τοῦτο γὰρ ἴστε γινώσκοντες ὅτι πᾶς πόρνος ἢ ἀκάθαρτος ἢ πλεονέκτης, ὅ ἐστιν εἰδωλολάτρης, οὐκ ἔχει κληρονομίαν ἐν τῇ βασιλείᾳ τοῦ Χριστοῦ καὶ θεοῦ.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Μηδεὶς ὑμᾶς ἀπατάτω κενοῖς λόγοις, διὰ ταῦτα γὰρ ἔρχεται ἡ ὀργὴ τοῦ θεοῦ ἐπὶ τοὺς υἱοὺς τῆς ἀπειθείας.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μὴ οὖν γίνεσθε συμμέτοχοι αὐτῶν·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ἦτε γάρ ποτε σκότος, νῦν δὲ φῶς ἐν κυρίῳ· ὡς τέκνα φωτὸς περιπατεῖτε,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ὁ γὰρ καρπὸς τοῦ φωτὸς ἐν πάσῃ ἀγαθωσύνῃ καὶ δικαιοσύνῃ καὶ ἀληθείᾳ,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δοκιμάζοντες τί ἐστιν εὐάρεστον τῷ κυρίῳ·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μὴ συγκοινωνεῖτε τοῖς ἔργοις τοῖς ἀκάρποις τοῦ σκότους, μᾶλλον δὲ καὶ ἐλέγχετε,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τὰ γὰρ κρυφῇ γινόμενα ὑπʼ αὐτῶν αἰσχρόν ἐστιν καὶ λέγειν·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τὰ δὲ πάντα ἐλεγχόμενα ὑπὸ τοῦ φωτὸς φανεροῦται,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πᾶν γὰρ τὸ φανερούμενον φῶς ἐστιν. διὸ λέγει· Ἔγειρε, ὁ καθεύδων, καὶ ἀνάστα ἐκ τῶν νεκρῶν, καὶ ἐπιφαύσει σοι ὁ Χριστός.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Βλέπετε οὖν ἀκριβῶς πῶς περιπατεῖτε, μὴ ὡς ἄσοφοι ἀλλʼ ὡς σοφοί,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ἐξαγοραζόμενοι τὸν καιρόν, ὅτι αἱ ἡμέραι πονηραί εἰσιν.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διὰ τοῦτο μὴ γίνεσθε ἄφρονες, ἀλλὰ συνίετε τί τὸ θέλημα τοῦ κυρίου·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καὶ μὴ μεθύσκεσθε οἴνῳ, ἐν ᾧ ἐστιν ἀσωτία, ἀλλὰ πληροῦσθε ἐν πνεύματι,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λαλοῦντες ἑαυτοῖς ψαλμοῖς καὶ ὕμνοις καὶ ᾠδαῖς πνευματικαῖς, ᾄδοντες καὶ ψάλλοντες τῇ καρδίᾳ ὑμῶν τῷ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εὐχαριστοῦντες πάντοτε ὑπὲρ πάντων ἐν ὀνόματι τοῦ κυρίου ἡμῶν Ἰησοῦ Χριστοῦ τῷ θεῷ καὶ πατρί,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ὑποτασσόμενοι ἀλλήλοις ἐν φόβῳ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Αἱ γυναῖκες τοῖς ἰδίοις ἀνδράσιν ὡς τῷ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ὅτι ἀνήρ ἐστιν κεφαλὴ τῆς γυναικὸς ὡς καὶ ὁ Χριστὸς κεφαλὴ τῆς ἐκκλησίας, αὐτὸς σωτὴρ τοῦ σώματος.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ἀλλὰ ὡς ἡ ἐκκλησία ὑποτάσσεται τῷ Χριστῷ, οὕτως καὶ αἱ γυναῖκες τοῖς ἀνδράσιν ἐν παντί.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Οἱ ἄνδρες, ἀγαπᾶτε τὰς γυναῖκας, καθὼς καὶ ὁ Χριστὸς ἠγάπησεν τὴν ἐκκλησίαν καὶ ἑαυτὸν παρέδωκεν ὑπὲρ αὐτῆς,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26</w:t>
      </w:r>
      <w:r>
        <w:rPr>
          <w:lang w:val="el_GR" w:bidi="el_GR"/>
        </w:rPr>
        <w:t xml:space="preserve"> ἵνα αὐτὴν ἁγιάσῃ καθαρίσας τῷ λουτρῷ τοῦ ὕδατος ἐν ῥήματι,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27</w:t>
      </w:r>
      <w:r>
        <w:rPr>
          <w:lang w:val="el_GR" w:bidi="el_GR"/>
        </w:rPr>
        <w:t xml:space="preserve"> ἵνα παραστήσῃ αὐτὸς ἑαυτῷ ἔνδοξον τὴν ἐκκλησίαν, μὴ ἔχουσαν σπίλον ἢ ῥυτίδα ἤ τι τῶν τοιούτων, ἀλλʼ ἵνα ᾖ ἁγία καὶ ἄμωμος.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28</w:t>
      </w:r>
      <w:r>
        <w:rPr>
          <w:lang w:val="el_GR" w:bidi="el_GR"/>
        </w:rPr>
        <w:t xml:space="preserve"> οὕτως ὀφείλουσιν καὶ οἱ ἄνδρες ἀγαπᾶν τὰς ἑαυτῶν γυναῖκας ὡς τὰ ἑαυτῶν σώματα· ὁ ἀγαπῶν τὴν ἑαυτοῦ γυναῖκα ἑαυτὸν ἀγαπᾷ,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29</w:t>
      </w:r>
      <w:r>
        <w:rPr>
          <w:lang w:val="el_GR" w:bidi="el_GR"/>
        </w:rPr>
        <w:t xml:space="preserve"> οὐδεὶς γάρ ποτε τὴν ἑαυτοῦ σάρκα ἐμίσησεν, ἀλλὰ ἐκτρέφει καὶ θάλπει αὐτήν, καθὼς καὶ ὁ Χριστὸς τὴν ἐκκλησίαν,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30</w:t>
      </w:r>
      <w:r>
        <w:rPr>
          <w:lang w:val="el_GR" w:bidi="el_GR"/>
        </w:rPr>
        <w:t xml:space="preserve"> ὅτι μέλη ἐσμὲν τοῦ σώματος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31</w:t>
      </w:r>
      <w:r>
        <w:rPr>
          <w:lang w:val="el_GR" w:bidi="el_GR"/>
        </w:rPr>
        <w:t xml:space="preserve"> ἀντὶ τούτου καταλείψει ἄνθρωπος τὸν πατέρα καὶ τὴν μητέρα καὶ προσκολληθήσεται τῇ γυναικὶ αὐτοῦ, καὶ ἔσονται οἱ δύο εἰς σάρκα μίαν.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32</w:t>
      </w:r>
      <w:r>
        <w:rPr>
          <w:lang w:val="el_GR" w:bidi="el_GR"/>
        </w:rPr>
        <w:t xml:space="preserve"> τὸ μυστήριον τοῦτο μέγα ἐστίν, ἐγὼ δὲ λέγω εἰς Χριστὸν καὶ εἰς τὴν ἐκκλησίαν.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33</w:t>
      </w:r>
      <w:r>
        <w:rPr>
          <w:lang w:val="el_GR" w:bidi="el_GR"/>
        </w:rPr>
        <w:t xml:space="preserve"> πλὴν καὶ ὑμεῖς οἱ καθʼ ἕνα ἕκαστος τὴν ἑαυτοῦ γυναῖκα οὕτως ἀγαπάτω ὡς ἑαυτόν, ἡ δὲ γυνὴ ἵνα φοβῆται τὸν ἄνδρα.</w:t>
      </w:r>
    </w:p>
    <w:p>
      <w:pPr>
        <w:pStyle w:val="Heading2"/>
      </w:pPr>
      <w:r>
        <w:rPr>
          <w:lang w:val="el_GR" w:bidi="el_GR"/>
        </w:rPr>
        <w:t>Ephesians 6:1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Τὰ τέκνα, ὑπακούετε τοῖς γονεῦσιν ὑμῶν ἐν κυρίῳ, τοῦτο γάρ ἐστιν δίκαιον·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τίμα τὸν πατέρα σου καὶ τὴν μητέρα, ἥτις ἐστὶν ἐντολὴ πρώτη ἐν ἐπαγγελίᾳ,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ἵνα εὖ σοι γένηται καὶ ἔσῃ μακροχρόνιος ἐπὶ τῆς γῆς.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οἱ πατέρες, μὴ παροργίζετε τὰ τέκνα ὑμῶν, ἀλλὰ ἐκτρέφετε αὐτὰ ἐν παιδείᾳ καὶ νουθεσίᾳ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Οἱ δοῦλοι, ὑπακούετε τοῖς κατὰ σάρκα κυρίοις μετὰ φόβου καὶ τρόμου ἐν ἁπλότητι τῆς καρδίας ὑμῶν ὡς τῷ Χριστῷ,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μὴ κατʼ ὀφθαλμοδουλίαν ὡς ἀνθρωπάρεσκοι ἀλλʼ ὡς δοῦλοι Χριστοῦ ποιοῦντες τὸ θέλημα τοῦ θεοῦ, ἐκ ψυχῆς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μετʼ εὐνοίας δουλεύοντες, ὡς τῷ κυρίῳ καὶ οὐκ ἀνθρώποις,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εἰδότες ὅτι ἕκαστος, ὃ ἂν ποιήσῃ ἀγαθόν, τοῦτο κομίσεται παρὰ κυρίου, εἴτε δοῦλος εἴτε ἐλεύθερος.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Καὶ οἱ κύριοι, τὰ αὐτὰ ποιεῖτε πρὸς αὐτούς, ἀνιέντες τὴν ἀπειλήν, εἰδότες ὅτι καὶ αὐτῶν καὶ ὑμῶν ὁ κύριός ἐστιν ἐν οὐρανοῖς, καὶ προσωπολημψία οὐκ ἔστιν παρʼ αὐτῷ.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Τοῦ λοιποῦ ἐνδυναμοῦσθε ἐν κυρίῳ καὶ ἐν τῷ κράτει τῆς ἰσχύος αὐτοῦ.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ἐνδύσασθε τὴν πανοπλίαν τοῦ θεοῦ πρὸς τὸ δύνασθαι ὑμᾶς στῆναι πρὸς τὰς μεθοδείας τοῦ διαβόλου·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ὅτι οὐκ ἔστιν ἡμῖν ἡ πάλη πρὸς αἷμα καὶ σάρκα, ἀλλὰ πρὸς τὰς ἀρχάς, πρὸς τὰς ἐξουσίας, πρὸς τοὺς κοσμοκράτορας τοῦ σκότους τούτου, πρὸς τὰ πνευματικὰ τῆς πονηρίας ἐν τοῖς ἐπουρανίοις.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διὰ τοῦτο ἀναλάβετε τὴν πανοπλίαν τοῦ θεοῦ, ἵνα δυνηθῆτε ἀντιστῆναι ἐν τῇ ἡμέρᾳ τῇ πονηρᾷ καὶ ἅπαντα κατεργασάμενοι στῆναι.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στῆτε οὖν περιζωσάμενοι τὴν ὀσφὺν ὑμῶν ἐν ἀληθείᾳ, καὶ ἐνδυσάμενοι τὸν θώρακα τῆς δικαιοσύνης,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καὶ ὑποδησάμενοι τοὺς πόδας ἐν ἑτοιμασίᾳ τοῦ εὐαγγελίου τῆς εἰρήνης,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ἐν πᾶσιν ἀναλαβόντες τὸν θυρεὸν τῆς πίστεως, ἐν ᾧ δυνήσεσθε πάντα τὰ βέλη τοῦ πονηροῦ πεπυρωμένα σβέσαι·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τὴν περικεφαλαίαν τοῦ σωτηρίου δέξασθε, καὶ τὴν μάχαιραν τοῦ πνεύματος, ὅ ἐστιν ῥῆμα θεοῦ,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διὰ πάσης προσευχῆς καὶ δεήσεως, προσευχόμενοι ἐν παντὶ καιρῷ ἐν πνεύματι, καὶ εἰς αὐτὸ ἀγρυπνοῦντες ἐν πάσῃ προσκαρτερήσει καὶ δεήσει περὶ πάντων τῶν ἁγίων,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καὶ ὑπὲρ ἐμοῦ, ἵνα μοι δοθῇ λόγος ἐν ἀνοίξει τοῦ στόματός μου, ἐν παρρησίᾳ γνωρίσαι τὸ μυστήριον τοῦ εὐαγγελίου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ὑπὲρ οὗ πρεσβεύω ἐν ἁλύσει, ἵνα ἐν αὐτῷ παρρησιάσωμαι ὡς δεῖ με λαλῆσαι.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Ἵνα δὲ εἰδῆτε καὶ ὑμεῖς τὰ κατʼ ἐμέ, τί πράσσω, πάντα γνωρίσει ὑμῖν Τυχικὸς ὁ ἀγαπητὸς ἀδελφὸς καὶ πιστὸς διάκονος ἐν κυρίῳ,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ὃν ἔπεμψα πρὸς ὑμᾶς εἰς αὐτὸ τοῦτο ἵνα γνῶτε τὰ περὶ ἡμῶν καὶ παρακαλέσῃ τὰς καρδίας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Εἰρήνη τοῖς ἀδελφοῖς καὶ ἀγάπη μετὰ πίστεως ἀπὸ θεοῦ πατρὸς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ἡ χάρις μετὰ πάντων τῶν ἀγαπώντων τὸν κύριον ἡμῶν Ἰησοῦν Χριστὸν ἐν ἀφθαρσίᾳ.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