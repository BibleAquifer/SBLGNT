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2 Timothy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ἀπόστολος Χριστοῦ Ἰησοῦ διὰ θελήματος θεοῦ κατʼ ἐπαγγελίαν ζωῆς τῆς ἐν Χριστῷ Ἰησοῦ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Τιμοθέῳ ἀγαπητῷ τέκνῳ· χάρις, ἔλεος, εἰρήνη ἀπὸ θεοῦ πατρὸς καὶ Χριστοῦ Ἰησοῦ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Χάριν ἔχω τῷ θεῷ, ᾧ λατρεύω ἀπὸ προγόνων ἐν καθαρᾷ συνειδήσει, ὡς ἀδιάλειπτον ἔχω τὴν περὶ σοῦ μνείαν ἐν ταῖς δεήσεσίν μου, νυκτὸς καὶ ἡμέρας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ἐπιποθῶν σε ἰδεῖν, μεμνημένος σου τῶν δακρύων, ἵνα χαρᾶς πληρωθῶ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ὑπόμνησιν λαβὼν τῆς ἐν σοὶ ἀνυποκρίτου πίστεως, ἥτις ἐνῴκησεν πρῶτον ἐν τῇ μάμμῃ σου Λωΐδι καὶ τῇ μητρί σου Εὐνίκῃ, πέπεισμαι δὲ ὅτι καὶ ἐν σοί.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διʼ ἣν αἰτίαν ἀναμιμνῄσκω σε ἀναζωπυρεῖν τὸ χάρισμα τοῦ θεοῦ, ὅ ἐστιν ἐν σοὶ διὰ τῆς ἐπιθέσεως τῶν χειρῶν μου·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οὐ γὰρ ἔδωκεν ἡμῖν ὁ θεὸς πνεῦμα δειλίας, ἀλλὰ δυνάμεως καὶ ἀγάπης καὶ σωφρονισμοῦ.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Μὴ οὖν ἐπαισχυνθῇς τὸ μαρτύριον τοῦ κυρίου ἡμῶν μηδὲ ἐμὲ τὸν δέσμιον αὐτοῦ, ἀλλὰ συγκακοπάθησον τῷ εὐαγγελίῳ κατὰ δύναμιν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τοῦ σώσαντος ἡμᾶς καὶ καλέσαντος κλήσει ἁγίᾳ, οὐ κατὰ τὰ ἔργα ἡμῶν ἀλλὰ κατὰ ἰδίαν πρόθεσιν καὶ χάριν, τὴν δοθεῖσαν ἡμῖν ἐν Χριστῷ Ἰησοῦ πρὸ χρόνων αἰωνίων,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φανερωθεῖσαν δὲ νῦν διὰ τῆς ἐπιφανείας τοῦ σωτῆρος ἡμῶν Ἰησοῦ Χριστοῦ, καταργήσαντος μὲν τὸν θάνατον φωτίσαντος δὲ ζωὴν καὶ ἀφθαρσίαν διὰ τοῦ εὐαγγελίου,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εἰς ὃ ἐτέθην ἐγὼ κῆρυξ καὶ ἀπόστολος καὶ διδάσκαλος.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διʼ ἣν αἰτίαν καὶ ταῦτα πάσχω, ἀλλʼ οὐκ ἐπαισχύνομαι, οἶδα γὰρ ᾧ πεπίστευκα, καὶ πέπεισμαι ὅτι δυνατός ἐστιν τὴν παραθήκην μου φυλάξαι εἰς ἐκείνην τὴν ἡμέραν.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ὑποτύπωσιν ἔχε ὑγιαινόντων λόγων ὧν παρʼ ἐμοῦ ἤκουσας ἐν πίστει καὶ ἀγάπῃ τῇ ἐν Χριστῷ Ἰησοῦ·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τὴν καλὴν παραθήκην φύλαξον διὰ πνεύματος ἁγίου τοῦ ἐνοικοῦντος ἐν ἡμῖν.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Οἶδας τοῦτο ὅτι ἀπεστράφησάν με πάντες οἱ ἐν τῇ Ἀσίᾳ, ὧν ἐστιν Φύγελος καὶ Ἑρμογένης.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δῴη ἔλεος ὁ κύριος τῷ Ὀνησιφόρου οἴκῳ, ὅτι πολλάκις με ἀνέψυξεν, καὶ τὴν ἅλυσίν μου οὐκ ἐπαισχύνθη·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ἀλλὰ γενόμενος ἐν Ῥώμῃ σπουδαίως ἐζήτησέν με καὶ εὗρεν—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δῴη αὐτῷ ὁ κύριος εὑρεῖν ἔλεος παρὰ κυρίου ἐν ἐκείνῃ τῇ ἡμέρᾳ—καὶ ὅσα ἐν Ἐφέσῳ διηκόνησεν, βέλτιον σὺ γινώσκεις.</w:t>
      </w:r>
    </w:p>
    <w:p>
      <w:pPr>
        <w:pStyle w:val="Heading2"/>
      </w:pPr>
      <w:r>
        <w:rPr>
          <w:lang w:val="el_GR" w:bidi="el_GR"/>
        </w:rPr>
        <w:t>2 Timothy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Σὺ οὖν, τέκνον μου, ἐνδυναμοῦ ἐν τῇ χάριτι τῇ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ἃ ἤκουσας παρʼ ἐμοῦ διὰ πολλῶν μαρτύρων, ταῦτα παράθου πιστοῖς ἀνθρώποις, οἵτινες ἱκανοὶ ἔσονται καὶ ἑτέρους διδάξαι.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συγκακοπάθησον ὡς καλὸς στρατιώτης Χριστοῦ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οὐδεὶς στρατευόμενος ἐμπλέκεται ταῖς τοῦ βίου πραγματείαις, ἵνα τῷ στρατολογήσαντι ἀρέσῃ·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ἐὰν δὲ καὶ ἀθλῇ τις, οὐ στεφανοῦται ἐὰν μὴ νομίμως ἀθλήσῃ·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τὸν κοπιῶντα γεωργὸν δεῖ πρῶτον τῶν καρπῶν μεταλαμβάνειν.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νόει ὃ λέγω· δώσει γάρ σοι ὁ κύριος σύνεσιν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Μνημόνευε Ἰησοῦν Χριστὸν ἐγηγερμένον ἐκ νεκρῶν, ἐκ σπέρματος Δαυίδ, κατὰ τὸ εὐαγγέλιόν μου·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ἐν ᾧ κακοπαθῶ μέχρι δεσμῶν ὡς κακοῦργος. ἀλλὰ ὁ λόγος τοῦ θεοῦ οὐ δέδεται·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διὰ τοῦτο πάντα ὑπομένω διὰ τοὺς ἐκλεκτούς, ἵνα καὶ αὐτοὶ σωτηρίας τύχωσιν τῆς ἐν Χριστῷ Ἰησοῦ μετὰ δόξης αἰωνίου.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πιστὸς ὁ λόγος· εἰ γὰρ συναπεθάνομεν, καὶ συζήσομεν·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ὑπομένομεν, καὶ συμβασιλεύσομεν· εἰ ἀρνησόμεθα, κἀκεῖνος ἀρνήσεται ἡμᾶς·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εἰ ἀπιστοῦμεν, ἐκεῖνος πιστὸς μένει· ἀρνήσασθαι ἑαυτὸν οὐ δύναται.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Ταῦτα ὑπομίμνῃσκε, διαμαρτυρόμενος ἐνώπιον τοῦ κυρίου, μὴ λογομαχεῖν, ἐπʼ οὐδὲν χρήσιμον, ἐπὶ καταστροφῇ τῶν ἀκουόντων.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σπούδασον σεαυτὸν δόκιμον παραστῆσαι τῷ θεῷ, ἐργάτην ἀνεπαίσχυντον, ὀρθοτομοῦντα τὸν λόγον τῆς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τὰς δὲ βεβήλους κενοφωνίας περιΐστασο· ἐπὶ πλεῖον γὰρ προκόψουσιν ἀσεβείας,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ὁ λόγος αὐτῶν ὡς γάγγραινα νομὴν ἕξει· ὧν ἐστιν Ὑμέναιος καὶ Φίλητος,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οἵτινες περὶ τὴν ἀλήθειαν ἠστόχησαν, λέγοντες ἀνάστασιν ἤδη γεγονέναι, καὶ ἀνατρέπουσιν τήν τινων πίστιν.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ὁ μέντοι στερεὸς θεμέλιος τοῦ θεοῦ ἕστηκεν, ἔχων τὴν σφραγῖδα ταύτην· Ἔγνω κύριος τοὺς ὄντας αὐτοῦ, καί· Ἀποστήτω ἀπὸ ἀδικίας πᾶς ὁ ὀνομάζων τὸ ὄνομα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Ἐν μεγάλῃ δὲ οἰκίᾳ οὐκ ἔστιν μόνον σκεύη χρυσᾶ καὶ ἀργυρᾶ ἀλλὰ καὶ ξύλινα καὶ ὀστράκινα, καὶ ἃ μὲν εἰς τιμὴν ἃ δὲ εἰς ἀτιμίαν·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ἐὰν οὖν τις ἐκκαθάρῃ ἑαυτὸν ἀπὸ τούτων, ἔσται σκεῦος εἰς τιμήν, ἡγιασμένον, εὔχρηστον τῷ δεσπότῃ, εἰς πᾶν ἔργον ἀγαθὸν ἡτοιμασμένον.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τὰς δὲ νεωτερικὰς ἐπιθυμίας φεῦγε, δίωκε δὲ δικαιοσύνην, πίστιν, ἀγάπην, εἰρήνην μετὰ τῶν ἐπικαλουμένων τὸν κύριον ἐκ καθαρᾶς καρδίας.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τὰς δὲ μωρὰς καὶ ἀπαιδεύτους ζητήσεις παραιτοῦ, εἰδὼς ὅτι γεννῶσι μάχας·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δοῦλον δὲ κυρίου οὐ δεῖ μάχεσθαι, ἀλλὰ ἤπιον εἶναι πρὸς πάντας, διδακτικόν, ἀνεξίκακον,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ἐν πραΰτητι παιδεύοντα τοὺς ἀντιδιατιθεμένους, μήποτε δώῃ αὐτοῖς ὁ θεὸς μετάνοιαν εἰς ἐπίγνωσιν ἀληθείας,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καὶ ἀνανήψωσιν ἐκ τῆς τοῦ διαβόλου παγίδος, ἐζωγρημένοι ὑπʼ αὐτοῦ εἰς τὸ ἐκείνου θέλημα.</w:t>
      </w:r>
    </w:p>
    <w:p>
      <w:pPr>
        <w:pStyle w:val="Heading2"/>
      </w:pPr>
      <w:r>
        <w:rPr>
          <w:lang w:val="el_GR" w:bidi="el_GR"/>
        </w:rPr>
        <w:t>2 Timothy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Τοῦτο δὲ γίνωσκε ὅτι ἐν ἐσχάταις ἡμέραις ἐνστήσονται καιροὶ χαλεποί·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ἔσονται γὰρ οἱ ἄνθρωποι φίλαυτοι, φιλάργυροι, ἀλαζόνες, ὑπερήφανοι, βλάσφημοι, γονεῦσιν ἀπειθεῖς, ἀχάριστοι, ἀνόσιοι,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ἄστοργοι, ἄσπονδοι, διάβολοι, ἀκρατεῖς, ἀνήμεροι, ἀφιλάγαθοι,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προδόται, προπετεῖς, τετυφωμένοι, φιλήδονοι μᾶλλον ἢ φιλόθεοι,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ἔχοντες μόρφωσιν εὐσεβείας τὴν δὲ δύναμιν αὐτῆς ἠρνημένοι· καὶ τούτους ἀποτρέπου.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ἐκ τούτων γάρ εἰσιν οἱ ἐνδύνοντες εἰς τὰς οἰκίας καὶ αἰχμαλωτίζοντες γυναικάρια σεσωρευμένα ἁμαρτίαις, ἀγόμενα ἐπιθυμίαις ποικίλαις,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πάντοτε μανθάνοντα καὶ μηδέποτε εἰς ἐπίγνωσιν ἀληθείας ἐλθεῖν δυνάμενα.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ὃν τρόπον δὲ Ἰάννης καὶ Ἰαμβρῆς ἀντέστησαν Μωϋσεῖ, οὕτως καὶ οὗτοι ἀνθίστανται τῇ ἀληθείᾳ, ἄνθρωποι κατεφθαρμένοι τὸν νοῦν, ἀδόκιμοι περὶ τὴν πίστιν.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ἀλλʼ οὐ προκόψουσιν ἐπὶ πλεῖον, ἡ γὰρ ἄνοια αὐτῶν ἔκδηλος ἔσται πᾶσιν, ὡς καὶ ἡ ἐκείνων ἐγένετο.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Σὺ δὲ παρηκολούθησάς μου τῇ διδασκαλίᾳ, τῇ ἀγωγῇ, τῇ προθέσει, τῇ πίστει, τῇ μακροθυμίᾳ, τῇ ἀγάπῃ, τῇ ὑπομονῇ,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τοῖς διωγμοῖς, τοῖς παθήμασιν, οἷά μοι ἐγένετο ἐν Ἀντιοχείᾳ, ἐν Ἰκονίῳ, ἐν Λύστροις, οἵους διωγμοὺς ὑπήνεγκα· καὶ ἐκ πάντων με ἐρρύσατο ὁ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καὶ πάντες δὲ οἱ θέλοντες ζῆν εὐσεβῶς ἐν Χριστῷ Ἰησοῦ διωχθήσονται·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πονηροὶ δὲ ἄνθρωποι καὶ γόητες προκόψουσιν ἐπὶ τὸ χεῖρον, πλανῶντες καὶ πλανώμενοι.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σὺ δὲ μένε ἐν οἷς ἔμαθες καὶ ἐπιστώθης, εἰδὼς παρὰ τίνων ἔμαθες,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καὶ ὅτι ἀπὸ βρέφους ἱερὰ γράμματα οἶδας, τὰ δυνάμενά σε σοφίσαι εἰς σωτηρίαν διὰ πίστεως τῆς ἐν Χριστῷ Ἰησοῦ·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πᾶσα γραφὴ θεόπνευστος καὶ ὠφέλιμος πρὸς διδασκαλίαν, πρὸς ἐλεγμόν, πρὸς ἐπανόρθωσιν, πρὸς παιδείαν τὴν ἐν δικαιοσύνῃ,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ἵνα ἄρτιος ᾖ ὁ τοῦ θεοῦ ἄνθρωπος, πρὸς πᾶν ἔργον ἀγαθὸν ἐξηρτισμένος.</w:t>
      </w:r>
    </w:p>
    <w:p>
      <w:pPr>
        <w:pStyle w:val="Heading2"/>
      </w:pPr>
      <w:r>
        <w:rPr>
          <w:lang w:val="el_GR" w:bidi="el_GR"/>
        </w:rPr>
        <w:t>2 Timothy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Διαμαρτύρομαι ἐνώπιον τοῦ θεοῦ καὶ Χριστοῦ Ἰησοῦ, τοῦ μέλλοντος κρίνειν ζῶντας καὶ νεκρούς, καὶ τὴν ἐπιφάνειαν αὐτοῦ καὶ τὴν βασιλείαν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κήρυξον τὸν λόγον, ἐπίστηθι εὐκαίρως ἀκαίρως, ἔλεγξον, ἐπιτίμησον, παρακάλεσον, ἐν πάσῃ μακροθυμίᾳ καὶ διδαχῇ.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ἔσται γὰρ καιρὸς ὅτε τῆς ὑγιαινούσης διδασκαλίας οὐκ ἀνέξονται, ἀλλὰ κατὰ τὰς ἰδίας ἐπιθυμίας ἑαυτοῖς ἐπισωρεύσουσιν διδασκάλους κνηθόμενοι τὴν ἀκοήν,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ἀπὸ μὲν τῆς ἀληθείας τὴν ἀκοὴν ἀποστρέψουσιν, ἐπὶ δὲ τοὺς μύθους ἐκτραπήσονται.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σὺ δὲ νῆφε ἐν πᾶσιν, κακοπάθησον, ἔργον ποίησον εὐαγγελιστοῦ, τὴν διακονίαν σου πληροφόρησον.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Ἐγὼ γὰρ ἤδη σπένδομαι, καὶ ὁ καιρὸς τῆς ἀναλύσεώς μου ἐφέστηκεν.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τὸν καλὸν ἀγῶνα ἠγώνισμαι, τὸν δρόμον τετέλεκα, τὴν πίστιν τετήρηκα·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λοιπὸν ἀπόκειταί μοι ὁ τῆς δικαιοσύνης στέφανος, ὃν ἀποδώσει μοι ὁ κύριος ἐν ἐκείνῃ τῇ ἡμέρᾳ, ὁ δίκαιος κριτής, οὐ μόνον δὲ ἐμοὶ ἀλλὰ καὶ πᾶσιν τοῖς ἠγαπηκόσι τὴν ἐπιφάνειαν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Σπούδασον ἐλθεῖν πρός με ταχέως·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Δημᾶς γάρ με ἐγκατέλιπεν ἀγαπήσας τὸν νῦν αἰῶνα, καὶ ἐπορεύθη εἰς Θεσσαλονίκην, Κρήσκης εἰς Γαλατίαν, Τίτος εἰς Δαλματίαν·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Λουκᾶς ἐστιν μόνος μετʼ ἐμοῦ. Μᾶρκον ἀναλαβὼν ἄγε μετὰ σεαυτοῦ, ἔστιν γάρ μοι εὔχρηστος εἰς διακονίαν,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Τυχικὸν δὲ ἀπέστειλα εἰς Ἔφεσον.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τὸν φαιλόνην, ὃν ἀπέλιπον ἐν Τρῳάδι παρὰ Κάρπῳ, ἐρχόμενος φέρε, καὶ τὰ βιβλία, μάλιστα τὰς μεμβράνας.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Ἀλέξανδρος ὁ χαλκεὺς πολλά μοι κακὰ ἐνεδείξατο—ἀποδώσει αὐτῷ ὁ κύριος κατὰ τὰ ἔργα αὐτοῦ—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ὃν καὶ σὺ φυλάσσου, λίαν γὰρ ἀντέστη τοῖς ἡμετέροις λόγοις.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Ἐν τῇ πρώτῃ μου ἀπολογίᾳ οὐδείς μοι παρεγένετο, ἀλλὰ πάντες με ἐγκατέλιπον—μὴ αὐτοῖς λογισθείη—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ὁ δὲ κύριός μοι παρέστη καὶ ἐνεδυνάμωσέν με, ἵνα διʼ ἐμοῦ τὸ κήρυγμα πληροφορηθῇ καὶ ἀκούσωσιν πάντα τὰ ἔθνη, καὶ ἐρρύσθην ἐκ στόματος λέοντος.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ῥύσεταί με ὁ κύριος ἀπὸ παντὸς ἔργου πονηροῦ καὶ σώσει εἰς τὴν βασιλείαν αὐτοῦ τὴν ἐπουράνιον· ᾧ ἡ δόξα εἰς τοὺς αἰῶνας τῶν αἰώνων,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Ἄσπασαι Πρίσκαν καὶ Ἀκύλαν καὶ τὸν Ὀνησιφόρου οἶκον.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Ἔραστος ἔμεινεν ἐν Κορίνθῳ, Τρόφιμον δὲ ἀπέλιπον ἐν Μιλήτῳ ἀσθενοῦντα.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Σπούδασον πρὸ χειμῶνος ἐλθεῖν. Ἀσπάζεταί σε Εὔβουλος καὶ Πούδης καὶ Λίνος καὶ Κλαυδία καὶ οἱ ἀδελφοὶ πάντες.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Ὁ κύριος μετὰ τοῦ πνεύματός σου. ἡ χάρις μεθʼ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