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The SBL Greek New Testament</w:t>
      </w:r>
      <w:r>
        <w:rPr>
          <w:lang w:val="el_GR" w:bidi="el_GR"/>
        </w:rPr>
      </w:r>
    </w:p>
    <w:p>
      <w:pPr/>
      <w:r>
        <w:rPr>
          <w:lang w:val="el_GR" w:bidi="el_GR"/>
        </w:rPr>
      </w:r>
      <w:r>
        <w:rPr>
          <w:b/>
          <w:lang w:val="el_GR" w:bidi="el_GR"/>
        </w:rPr>
        <w:t>The SBL Greek New Testament</w:t>
      </w:r>
      <w:r>
        <w:rPr>
          <w:lang w:val="el_GR" w:bidi="el_GR"/>
        </w:rPr>
        <w:t xml:space="preserve"> © 2010 </w:t>
      </w:r>
      <w:hyperlink r:id="rId13">
        <w:r>
          <w:rPr>
            <w:lang w:val="el_GR" w:bidi="el_GR"/>
          </w:rPr>
          <w:rPr>
            <w:color w:val="0000EE"/>
            <w:u w:val="single"/>
          </w:rPr>
          <w:t>Society of Biblical Literature and Logos Bible Software</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Revelation 1:1</w:t>
      </w:r>
      <w:r>
        <w:rPr>
          <w:lang w:val="el_GR" w:bidi="el_GR"/>
        </w:rPr>
      </w:r>
    </w:p>
    <w:p>
      <w:pPr/>
      <w:r>
        <w:rPr>
          <w:lang w:val="el_GR" w:bidi="el_GR"/>
        </w:rPr>
      </w:r>
      <w:r>
        <w:rPr>
          <w:vertAlign w:val="superscript"/>
          <w:lang w:val="el_GR" w:bidi="el_GR"/>
        </w:rPr>
        <w:t>1</w:t>
      </w:r>
      <w:r>
        <w:rPr>
          <w:lang w:val="el_GR" w:bidi="el_GR"/>
        </w:rPr>
        <w:t xml:space="preserve"> Ἀποκάλυψις Ἰησοῦ Χριστοῦ, ἣν ἔδωκεν αὐτῷ ὁ θεὸς δεῖξαι τοῖς δούλοις αὐτοῦ, ἃ δεῖ γενέσθαι ἐν τάχει, καὶ ἐσήμανεν ἀποστείλας διὰ τοῦ ἀγγέλου αὐτοῦ τῷ δούλῳ αὐτοῦ Ἰωάννῃ,</w:t>
      </w:r>
    </w:p>
    <w:p>
      <w:pPr/>
      <w:r>
        <w:rPr>
          <w:lang w:val="el_GR" w:bidi="el_GR"/>
        </w:rPr>
      </w:r>
      <w:r>
        <w:rPr>
          <w:vertAlign w:val="superscript"/>
          <w:lang w:val="el_GR" w:bidi="el_GR"/>
        </w:rPr>
        <w:t>2</w:t>
      </w:r>
      <w:r>
        <w:rPr>
          <w:lang w:val="el_GR" w:bidi="el_GR"/>
        </w:rPr>
        <w:t xml:space="preserve"> ὃς ἐμαρτύρησεν τὸν λόγον τοῦ θεοῦ καὶ τὴν μαρτυρίαν Ἰησοῦ Χριστοῦ, ὅσα εἶδεν.</w:t>
      </w:r>
    </w:p>
    <w:p>
      <w:pPr/>
      <w:r>
        <w:rPr>
          <w:lang w:val="el_GR" w:bidi="el_GR"/>
        </w:rPr>
      </w:r>
      <w:r>
        <w:rPr>
          <w:vertAlign w:val="superscript"/>
          <w:lang w:val="el_GR" w:bidi="el_GR"/>
        </w:rPr>
        <w:t>3</w:t>
      </w:r>
      <w:r>
        <w:rPr>
          <w:lang w:val="el_GR" w:bidi="el_GR"/>
        </w:rPr>
        <w:t xml:space="preserve"> μακάριος ὁ ἀναγινώσκων καὶ οἱ ἀκούοντες τοὺς λόγους τῆς προφητείας καὶ τηροῦντες τὰ ἐν αὐτῇ γεγραμμένα, ὁ γὰρ καιρὸς ἐγγύς.</w:t>
      </w:r>
    </w:p>
    <w:p>
      <w:pPr/>
      <w:r>
        <w:rPr>
          <w:lang w:val="el_GR" w:bidi="el_GR"/>
        </w:rPr>
      </w:r>
      <w:r>
        <w:rPr>
          <w:vertAlign w:val="superscript"/>
          <w:lang w:val="el_GR" w:bidi="el_GR"/>
        </w:rPr>
        <w:t>4</w:t>
      </w:r>
      <w:r>
        <w:rPr>
          <w:lang w:val="el_GR" w:bidi="el_GR"/>
        </w:rPr>
        <w:t xml:space="preserve"> Ἰωάννης ταῖς ἑπτὰ ἐκκλησίαις ταῖς ἐν τῇ Ἀσίᾳ· χάρις ὑμῖν καὶ εἰρήνη ἀπὸ ὁ ὢν καὶ ὁ ἦν καὶ ὁ ἐρχόμενος, καὶ ἀπὸ τῶν ἑπτὰ πνευμάτων ἃ ἐνώπιον τοῦ θρόνου αὐτοῦ,</w:t>
      </w:r>
    </w:p>
    <w:p>
      <w:pPr/>
      <w:r>
        <w:rPr>
          <w:lang w:val="el_GR" w:bidi="el_GR"/>
        </w:rPr>
      </w:r>
      <w:r>
        <w:rPr>
          <w:vertAlign w:val="superscript"/>
          <w:lang w:val="el_GR" w:bidi="el_GR"/>
        </w:rPr>
        <w:t>5</w:t>
      </w:r>
      <w:r>
        <w:rPr>
          <w:lang w:val="el_GR" w:bidi="el_GR"/>
        </w:rPr>
        <w:t xml:space="preserve"> καὶ ἀπὸ Ἰησοῦ Χριστοῦ, ὁ μάρτυς ὁ πιστός, ὁ πρωτότοκος τῶν νεκρῶν καὶ ὁ ἄρχων τῶν βασιλέων τῆς γῆς. Τῷ ἀγαπῶντι ἡμᾶς καὶ λύσαντι ἡμᾶς ἐκ τῶν ἁμαρτιῶν ἡμῶν ἐν τῷ αἵματι αὐτοῦ—</w:t>
      </w:r>
    </w:p>
    <w:p>
      <w:pPr/>
      <w:r>
        <w:rPr>
          <w:lang w:val="el_GR" w:bidi="el_GR"/>
        </w:rPr>
      </w:r>
      <w:r>
        <w:rPr>
          <w:vertAlign w:val="superscript"/>
          <w:lang w:val="el_GR" w:bidi="el_GR"/>
        </w:rPr>
        <w:t>6</w:t>
      </w:r>
      <w:r>
        <w:rPr>
          <w:lang w:val="el_GR" w:bidi="el_GR"/>
        </w:rPr>
        <w:t xml:space="preserve"> καὶ ἐποίησεν ἡμᾶς βασιλείαν, ἱερεῖς τῷ θεῷ καὶ πατρὶ αὐτοῦ—αὐτῷ ἡ δόξα καὶ τὸ κράτος εἰς τοὺς αἰῶνας τῶν αἰώνων· ἀμήν.</w:t>
      </w:r>
    </w:p>
    <w:p>
      <w:pPr/>
      <w:r>
        <w:rPr>
          <w:lang w:val="el_GR" w:bidi="el_GR"/>
        </w:rPr>
      </w:r>
      <w:r>
        <w:rPr>
          <w:vertAlign w:val="superscript"/>
          <w:lang w:val="el_GR" w:bidi="el_GR"/>
        </w:rPr>
        <w:t>7</w:t>
      </w:r>
      <w:r>
        <w:rPr>
          <w:lang w:val="el_GR" w:bidi="el_GR"/>
        </w:rPr>
        <w:t xml:space="preserve"> Ἰδοὺ ἔρχεται μετὰ τῶν νεφελῶν, καὶ ὄψεται αὐτὸν πᾶς ὀφθαλμὸς καὶ οἵτινες αὐτὸν ἐξεκέντησαν, καὶ κόψονται ἐπʼ αὐτὸν πᾶσαι αἱ φυλαὶ τῆς γῆς. ναί, ἀμήν.</w:t>
      </w:r>
    </w:p>
    <w:p>
      <w:pPr/>
      <w:r>
        <w:rPr>
          <w:lang w:val="el_GR" w:bidi="el_GR"/>
        </w:rPr>
      </w:r>
      <w:r>
        <w:rPr>
          <w:vertAlign w:val="superscript"/>
          <w:lang w:val="el_GR" w:bidi="el_GR"/>
        </w:rPr>
        <w:t>8</w:t>
      </w:r>
      <w:r>
        <w:rPr>
          <w:lang w:val="el_GR" w:bidi="el_GR"/>
        </w:rPr>
        <w:t xml:space="preserve"> Ἐγώ εἰμι τὸ Ἄλφα καὶ τὸ Ὦ, λέγει κύριος, ὁ θεός, ὁ ὢν καὶ ὁ ἦν καὶ ὁ ἐρχόμενος, ὁ παντοκράτωρ.</w:t>
      </w:r>
    </w:p>
    <w:p>
      <w:pPr/>
      <w:r>
        <w:rPr>
          <w:lang w:val="el_GR" w:bidi="el_GR"/>
        </w:rPr>
      </w:r>
      <w:r>
        <w:rPr>
          <w:vertAlign w:val="superscript"/>
          <w:lang w:val="el_GR" w:bidi="el_GR"/>
        </w:rPr>
        <w:t>9</w:t>
      </w:r>
      <w:r>
        <w:rPr>
          <w:lang w:val="el_GR" w:bidi="el_GR"/>
        </w:rPr>
        <w:t xml:space="preserve"> Ἐγὼ Ἰωάννης, ὁ ἀδελφὸς ὑμῶν καὶ συγκοινωνὸς ἐν τῇ θλίψει καὶ βασιλείᾳ καὶ ὑπομονῇ ἐν Ἰησοῦ, ἐγενόμην ἐν τῇ νήσῳ τῇ καλουμένῃ Πάτμῳ διὰ τὸν λόγον τοῦ θεοῦ καὶ τὴν μαρτυρίαν Ἰησοῦ.</w:t>
      </w:r>
    </w:p>
    <w:p>
      <w:pPr/>
      <w:r>
        <w:rPr>
          <w:lang w:val="el_GR" w:bidi="el_GR"/>
        </w:rPr>
      </w:r>
      <w:r>
        <w:rPr>
          <w:vertAlign w:val="superscript"/>
          <w:lang w:val="el_GR" w:bidi="el_GR"/>
        </w:rPr>
        <w:t>10</w:t>
      </w:r>
      <w:r>
        <w:rPr>
          <w:lang w:val="el_GR" w:bidi="el_GR"/>
        </w:rPr>
        <w:t xml:space="preserve"> ἐγενόμην ἐν πνεύματι ἐν τῇ κυριακῇ ἡμέρᾳ, καὶ ἤκουσα ὀπίσω μου φωνὴν μεγάλην ὡς σάλπιγγος</w:t>
      </w:r>
    </w:p>
    <w:p>
      <w:pPr/>
      <w:r>
        <w:rPr>
          <w:lang w:val="el_GR" w:bidi="el_GR"/>
        </w:rPr>
      </w:r>
      <w:r>
        <w:rPr>
          <w:vertAlign w:val="superscript"/>
          <w:lang w:val="el_GR" w:bidi="el_GR"/>
        </w:rPr>
        <w:t>11</w:t>
      </w:r>
      <w:r>
        <w:rPr>
          <w:lang w:val="el_GR" w:bidi="el_GR"/>
        </w:rPr>
        <w:t xml:space="preserve"> λεγούσης· Ὃ βλέπεις γράψον εἰς βιβλίον καὶ πέμψον ταῖς ἑπτὰ ἐκκλησίαις, εἰς Ἔφεσον καὶ εἰς Σμύρναν καὶ εἰς Πέργαμον καὶ εἰς Θυάτειρα καὶ εἰς Σάρδεις καὶ εἰς Φιλαδέλφειαν καὶ εἰς Λαοδίκειαν.</w:t>
      </w:r>
    </w:p>
    <w:p>
      <w:pPr/>
      <w:r>
        <w:rPr>
          <w:lang w:val="el_GR" w:bidi="el_GR"/>
        </w:rPr>
      </w:r>
      <w:r>
        <w:rPr>
          <w:vertAlign w:val="superscript"/>
          <w:lang w:val="el_GR" w:bidi="el_GR"/>
        </w:rPr>
        <w:t>12</w:t>
      </w:r>
      <w:r>
        <w:rPr>
          <w:lang w:val="el_GR" w:bidi="el_GR"/>
        </w:rPr>
        <w:t xml:space="preserve"> Καὶ ἐπέστρεψα βλέπειν τὴν φωνὴν ἥτις ἐλάλει μετʼ ἐμοῦ· καὶ ἐπιστρέψας εἶδον ἑπτὰ λυχνίας χρυσᾶς,</w:t>
      </w:r>
    </w:p>
    <w:p>
      <w:pPr/>
      <w:r>
        <w:rPr>
          <w:lang w:val="el_GR" w:bidi="el_GR"/>
        </w:rPr>
      </w:r>
      <w:r>
        <w:rPr>
          <w:vertAlign w:val="superscript"/>
          <w:lang w:val="el_GR" w:bidi="el_GR"/>
        </w:rPr>
        <w:t>13</w:t>
      </w:r>
      <w:r>
        <w:rPr>
          <w:lang w:val="el_GR" w:bidi="el_GR"/>
        </w:rPr>
        <w:t xml:space="preserve"> καὶ ἐν μέσῳ τῶν λυχνιῶν ὅμοιον υἱὸν ἀνθρώπου, ἐνδεδυμένον ποδήρη καὶ περιεζωσμένον πρὸς τοῖς μαστοῖς ζώνην χρυσᾶν·</w:t>
      </w:r>
    </w:p>
    <w:p>
      <w:pPr/>
      <w:r>
        <w:rPr>
          <w:lang w:val="el_GR" w:bidi="el_GR"/>
        </w:rPr>
      </w:r>
      <w:r>
        <w:rPr>
          <w:vertAlign w:val="superscript"/>
          <w:lang w:val="el_GR" w:bidi="el_GR"/>
        </w:rPr>
        <w:t>14</w:t>
      </w:r>
      <w:r>
        <w:rPr>
          <w:lang w:val="el_GR" w:bidi="el_GR"/>
        </w:rPr>
        <w:t xml:space="preserve"> ἡ δὲ κεφαλὴ αὐτοῦ καὶ αἱ τρίχες λευκαὶ ὡς ἔριον λευκόν, ὡς χιών, καὶ οἱ ὀφθαλμοὶ αὐτοῦ ὡς φλὸξ πυρός,</w:t>
      </w:r>
    </w:p>
    <w:p>
      <w:pPr/>
      <w:r>
        <w:rPr>
          <w:lang w:val="el_GR" w:bidi="el_GR"/>
        </w:rPr>
      </w:r>
      <w:r>
        <w:rPr>
          <w:vertAlign w:val="superscript"/>
          <w:lang w:val="el_GR" w:bidi="el_GR"/>
        </w:rPr>
        <w:t>15</w:t>
      </w:r>
      <w:r>
        <w:rPr>
          <w:lang w:val="el_GR" w:bidi="el_GR"/>
        </w:rPr>
        <w:t xml:space="preserve"> καὶ οἱ πόδες αὐτοῦ ὅμοιοι χαλκολιβάνῳ, ὡς ἐν καμίνῳ πεπυρωμένης, καὶ ἡ φωνὴ αὐτοῦ ὡς φωνὴ ὑδάτων πολλῶν,</w:t>
      </w:r>
    </w:p>
    <w:p>
      <w:pPr/>
      <w:r>
        <w:rPr>
          <w:lang w:val="el_GR" w:bidi="el_GR"/>
        </w:rPr>
      </w:r>
      <w:r>
        <w:rPr>
          <w:vertAlign w:val="superscript"/>
          <w:lang w:val="el_GR" w:bidi="el_GR"/>
        </w:rPr>
        <w:t>16</w:t>
      </w:r>
      <w:r>
        <w:rPr>
          <w:lang w:val="el_GR" w:bidi="el_GR"/>
        </w:rPr>
        <w:t xml:space="preserve"> καὶ ἔχων ἐν τῇ δεξιᾷ χειρὶ αὐτοῦ ἀστέρας ἑπτά, καὶ ἐκ τοῦ στόματος αὐτοῦ ῥομφαία δίστομος ὀξεῖα ἐκπορευομένη, καὶ ἡ ὄψις αὐτοῦ ὡς ὁ ἥλιος φαίνει ἐν τῇ δυνάμει αὐτοῦ.</w:t>
      </w:r>
    </w:p>
    <w:p>
      <w:pPr/>
      <w:r>
        <w:rPr>
          <w:lang w:val="el_GR" w:bidi="el_GR"/>
        </w:rPr>
      </w:r>
      <w:r>
        <w:rPr>
          <w:vertAlign w:val="superscript"/>
          <w:lang w:val="el_GR" w:bidi="el_GR"/>
        </w:rPr>
        <w:t>17</w:t>
      </w:r>
      <w:r>
        <w:rPr>
          <w:lang w:val="el_GR" w:bidi="el_GR"/>
        </w:rPr>
        <w:t xml:space="preserve"> Καὶ ὅτε εἶδον αὐτόν, ἔπεσα πρὸς τοὺς πόδας αὐτοῦ ὡς νεκρός· καὶ ἔθηκεν τὴν δεξιὰν αὐτοῦ ἐπʼ ἐμὲ λέγων· Μὴ φοβοῦ· ἐγώ εἰμι ὁ πρῶτος καὶ ὁ ἔσχατος,</w:t>
      </w:r>
    </w:p>
    <w:p>
      <w:pPr/>
      <w:r>
        <w:rPr>
          <w:lang w:val="el_GR" w:bidi="el_GR"/>
        </w:rPr>
      </w:r>
      <w:r>
        <w:rPr>
          <w:vertAlign w:val="superscript"/>
          <w:lang w:val="el_GR" w:bidi="el_GR"/>
        </w:rPr>
        <w:t>18</w:t>
      </w:r>
      <w:r>
        <w:rPr>
          <w:lang w:val="el_GR" w:bidi="el_GR"/>
        </w:rPr>
        <w:t xml:space="preserve"> καὶ ὁ ζῶν—καὶ ἐγενόμην νεκρὸς καὶ ἰδοὺ ζῶν εἰμι εἰς τοὺς αἰῶνας τῶν αἰώνων—καὶ ἔχω τὰς κλεῖς τοῦ θανάτου καὶ τοῦ ᾅδου.</w:t>
      </w:r>
    </w:p>
    <w:p>
      <w:pPr/>
      <w:r>
        <w:rPr>
          <w:lang w:val="el_GR" w:bidi="el_GR"/>
        </w:rPr>
      </w:r>
      <w:r>
        <w:rPr>
          <w:vertAlign w:val="superscript"/>
          <w:lang w:val="el_GR" w:bidi="el_GR"/>
        </w:rPr>
        <w:t>19</w:t>
      </w:r>
      <w:r>
        <w:rPr>
          <w:lang w:val="el_GR" w:bidi="el_GR"/>
        </w:rPr>
        <w:t xml:space="preserve"> γράψον οὖν ἃ εἶδες καὶ ἃ εἰσὶν καὶ ἃ μέλλει γίνεσθαι μετὰ ταῦτα.</w:t>
      </w:r>
    </w:p>
    <w:p>
      <w:pPr/>
      <w:r>
        <w:rPr>
          <w:lang w:val="el_GR" w:bidi="el_GR"/>
        </w:rPr>
      </w:r>
      <w:r>
        <w:rPr>
          <w:vertAlign w:val="superscript"/>
          <w:lang w:val="el_GR" w:bidi="el_GR"/>
        </w:rPr>
        <w:t>20</w:t>
      </w:r>
      <w:r>
        <w:rPr>
          <w:lang w:val="el_GR" w:bidi="el_GR"/>
        </w:rPr>
        <w:t xml:space="preserve"> τὸ μυστήριον τῶν ἑπτὰ ἀστέρων οὓς εἶδες ἐπὶ τῆς δεξιᾶς μου, καὶ τὰς ἑπτὰ λυχνίας τὰς χρυσᾶς· οἱ ἑπτὰ ἀστέρες ἄγγελοι τῶν ἑπτὰ ἐκκλησιῶν εἰσίν, καὶ αἱ λυχνίαι αἱ ἑπτὰ ἑπτὰ ἐκκλησίαι εἰσίν.</w:t>
      </w:r>
    </w:p>
    <w:p>
      <w:pPr>
        <w:pStyle w:val="Heading2"/>
      </w:pPr>
      <w:r>
        <w:rPr>
          <w:lang w:val="el_GR" w:bidi="el_GR"/>
        </w:rPr>
        <w:t>Revelation 2:1</w:t>
      </w:r>
      <w:r>
        <w:rPr>
          <w:lang w:val="el_GR" w:bidi="el_GR"/>
        </w:rPr>
      </w:r>
    </w:p>
    <w:p>
      <w:pPr/>
      <w:r>
        <w:rPr>
          <w:lang w:val="el_GR" w:bidi="el_GR"/>
        </w:rPr>
      </w:r>
      <w:r>
        <w:rPr>
          <w:vertAlign w:val="superscript"/>
          <w:lang w:val="el_GR" w:bidi="el_GR"/>
        </w:rPr>
        <w:t>1</w:t>
      </w:r>
      <w:r>
        <w:rPr>
          <w:lang w:val="el_GR" w:bidi="el_GR"/>
        </w:rPr>
        <w:t xml:space="preserve"> Τῷ ἀγγέλῳ τῆς ἐν Ἐφέσῳ ἐκκλησίας γράψον· Τάδε λέγει ὁ κρατῶν τοὺς ἑπτὰ ἀστέρας ἐν τῇ δεξιᾷ αὐτοῦ, ὁ περιπατῶν ἐν μέσῳ τῶν ἑπτὰ λυχνιῶν τῶν χρυσῶν·</w:t>
      </w:r>
    </w:p>
    <w:p>
      <w:pPr/>
      <w:r>
        <w:rPr>
          <w:lang w:val="el_GR" w:bidi="el_GR"/>
        </w:rPr>
      </w:r>
      <w:r>
        <w:rPr>
          <w:vertAlign w:val="superscript"/>
          <w:lang w:val="el_GR" w:bidi="el_GR"/>
        </w:rPr>
        <w:t>2</w:t>
      </w:r>
      <w:r>
        <w:rPr>
          <w:lang w:val="el_GR" w:bidi="el_GR"/>
        </w:rPr>
        <w:t xml:space="preserve"> Οἶδα τὰ ἔργα σου, καὶ τὸν κόπον καὶ τὴν ὑπομονήν σου, καὶ ὅτι οὐ δύνῃ βαστάσαι κακούς, καὶ ἐπείρασας τοὺς λέγοντας ἑαυτοὺς ἀποστόλους, καὶ οὐκ εἰσίν, καὶ εὗρες αὐτοὺς ψευδεῖς·</w:t>
      </w:r>
    </w:p>
    <w:p>
      <w:pPr/>
      <w:r>
        <w:rPr>
          <w:lang w:val="el_GR" w:bidi="el_GR"/>
        </w:rPr>
      </w:r>
      <w:r>
        <w:rPr>
          <w:vertAlign w:val="superscript"/>
          <w:lang w:val="el_GR" w:bidi="el_GR"/>
        </w:rPr>
        <w:t>3</w:t>
      </w:r>
      <w:r>
        <w:rPr>
          <w:lang w:val="el_GR" w:bidi="el_GR"/>
        </w:rPr>
        <w:t xml:space="preserve"> καὶ ὑπομονὴν ἔχεις, καὶ ἐβάστασας διὰ τὸ ὄνομά μου, καὶ οὐ κεκοπίακες.</w:t>
      </w:r>
    </w:p>
    <w:p>
      <w:pPr/>
      <w:r>
        <w:rPr>
          <w:lang w:val="el_GR" w:bidi="el_GR"/>
        </w:rPr>
      </w:r>
      <w:r>
        <w:rPr>
          <w:vertAlign w:val="superscript"/>
          <w:lang w:val="el_GR" w:bidi="el_GR"/>
        </w:rPr>
        <w:t>4</w:t>
      </w:r>
      <w:r>
        <w:rPr>
          <w:lang w:val="el_GR" w:bidi="el_GR"/>
        </w:rPr>
        <w:t xml:space="preserve"> ἀλλὰ ἔχω κατὰ σοῦ ὅτι τὴν ἀγάπην σου τὴν πρώτην ἀφῆκες.</w:t>
      </w:r>
    </w:p>
    <w:p>
      <w:pPr/>
      <w:r>
        <w:rPr>
          <w:lang w:val="el_GR" w:bidi="el_GR"/>
        </w:rPr>
      </w:r>
      <w:r>
        <w:rPr>
          <w:vertAlign w:val="superscript"/>
          <w:lang w:val="el_GR" w:bidi="el_GR"/>
        </w:rPr>
        <w:t>5</w:t>
      </w:r>
      <w:r>
        <w:rPr>
          <w:lang w:val="el_GR" w:bidi="el_GR"/>
        </w:rPr>
        <w:t xml:space="preserve"> μνημόνευε οὖν πόθεν πέπτωκας, καὶ μετανόησον καὶ τὰ πρῶτα ἔργα ποίησον· εἰ δὲ μή, ἔρχομαί σοι, καὶ κινήσω τὴν λυχνίαν σου ἐκ τοῦ τόπου αὐτῆς, ἐὰν μὴ μετανοήσῃς.</w:t>
      </w:r>
    </w:p>
    <w:p>
      <w:pPr/>
      <w:r>
        <w:rPr>
          <w:lang w:val="el_GR" w:bidi="el_GR"/>
        </w:rPr>
      </w:r>
      <w:r>
        <w:rPr>
          <w:vertAlign w:val="superscript"/>
          <w:lang w:val="el_GR" w:bidi="el_GR"/>
        </w:rPr>
        <w:t>6</w:t>
      </w:r>
      <w:r>
        <w:rPr>
          <w:lang w:val="el_GR" w:bidi="el_GR"/>
        </w:rPr>
        <w:t xml:space="preserve"> ἀλλὰ τοῦτο ἔχεις ὅτι μισεῖς τὰ ἔργα τῶν Νικολαϊτῶν, ἃ κἀγὼ μισῶ.</w:t>
      </w:r>
    </w:p>
    <w:p>
      <w:pPr/>
      <w:r>
        <w:rPr>
          <w:lang w:val="el_GR" w:bidi="el_GR"/>
        </w:rPr>
      </w:r>
      <w:r>
        <w:rPr>
          <w:vertAlign w:val="superscript"/>
          <w:lang w:val="el_GR" w:bidi="el_GR"/>
        </w:rPr>
        <w:t>7</w:t>
      </w:r>
      <w:r>
        <w:rPr>
          <w:lang w:val="el_GR" w:bidi="el_GR"/>
        </w:rPr>
        <w:t xml:space="preserve"> ὁ ἔχων οὖς ἀκουσάτω τί τὸ πνεῦμα λέγει ταῖς ἐκκλησίαις. τῷ νικῶντι δώσω αὐτῷ φαγεῖν ἐκ τοῦ ξύλου τῆς ζωῆς, ὅ ἐστιν ἐν τῷ παραδείσῳ τοῦ θεοῦ.</w:t>
      </w:r>
    </w:p>
    <w:p>
      <w:pPr/>
      <w:r>
        <w:rPr>
          <w:lang w:val="el_GR" w:bidi="el_GR"/>
        </w:rPr>
      </w:r>
      <w:r>
        <w:rPr>
          <w:vertAlign w:val="superscript"/>
          <w:lang w:val="el_GR" w:bidi="el_GR"/>
        </w:rPr>
        <w:t>8</w:t>
      </w:r>
      <w:r>
        <w:rPr>
          <w:lang w:val="el_GR" w:bidi="el_GR"/>
        </w:rPr>
        <w:t xml:space="preserve"> Καὶ τῷ ἀγγέλῳ τῆς ἐν Σμύρνῃ ἐκκλησίας γράψον· Τάδε λέγει ὁ πρῶτος καὶ ὁ ἔσχατος, ὃς ἐγένετο νεκρὸς καὶ ἔζησεν·</w:t>
      </w:r>
    </w:p>
    <w:p>
      <w:pPr/>
      <w:r>
        <w:rPr>
          <w:lang w:val="el_GR" w:bidi="el_GR"/>
        </w:rPr>
      </w:r>
      <w:r>
        <w:rPr>
          <w:vertAlign w:val="superscript"/>
          <w:lang w:val="el_GR" w:bidi="el_GR"/>
        </w:rPr>
        <w:t>9</w:t>
      </w:r>
      <w:r>
        <w:rPr>
          <w:lang w:val="el_GR" w:bidi="el_GR"/>
        </w:rPr>
        <w:t xml:space="preserve"> Οἶδά σου τὴν θλῖψιν καὶ τὴν πτωχείαν, ἀλλὰ πλούσιος εἶ, καὶ τὴν βλασφημίαν ἐκ τῶν λεγόντων Ἰουδαίους εἶναι ἑαυτούς, καὶ οὐκ εἰσίν, ἀλλὰ συναγωγὴ τοῦ Σατανᾶ.</w:t>
      </w:r>
    </w:p>
    <w:p>
      <w:pPr/>
      <w:r>
        <w:rPr>
          <w:lang w:val="el_GR" w:bidi="el_GR"/>
        </w:rPr>
      </w:r>
      <w:r>
        <w:rPr>
          <w:vertAlign w:val="superscript"/>
          <w:lang w:val="el_GR" w:bidi="el_GR"/>
        </w:rPr>
        <w:t>10</w:t>
      </w:r>
      <w:r>
        <w:rPr>
          <w:lang w:val="el_GR" w:bidi="el_GR"/>
        </w:rPr>
        <w:t xml:space="preserve"> μηδὲν φοβοῦ ἃ μέλλεις πάσχειν. ἰδοὺ μέλλει βάλλειν ὁ διάβολος ἐξ ὑμῶν εἰς φυλακὴν ἵνα πειρασθῆτε, καὶ ἕξετε θλῖψιν ἡμερῶν δέκα. γίνου πιστὸς ἄχρι θανάτου, καὶ δώσω σοι τὸν στέφανον τῆς ζωῆς.</w:t>
      </w:r>
    </w:p>
    <w:p>
      <w:pPr/>
      <w:r>
        <w:rPr>
          <w:lang w:val="el_GR" w:bidi="el_GR"/>
        </w:rPr>
      </w:r>
      <w:r>
        <w:rPr>
          <w:vertAlign w:val="superscript"/>
          <w:lang w:val="el_GR" w:bidi="el_GR"/>
        </w:rPr>
        <w:t>11</w:t>
      </w:r>
      <w:r>
        <w:rPr>
          <w:lang w:val="el_GR" w:bidi="el_GR"/>
        </w:rPr>
        <w:t xml:space="preserve"> ὁ ἔχων οὖς ἀκουσάτω τί τὸ πνεῦμα λέγει ταῖς ἐκκλησίαις. ὁ νικῶν οὐ μὴ ἀδικηθῇ ἐκ τοῦ θανάτου τοῦ δευτέρου.</w:t>
      </w:r>
    </w:p>
    <w:p>
      <w:pPr/>
      <w:r>
        <w:rPr>
          <w:lang w:val="el_GR" w:bidi="el_GR"/>
        </w:rPr>
      </w:r>
      <w:r>
        <w:rPr>
          <w:vertAlign w:val="superscript"/>
          <w:lang w:val="el_GR" w:bidi="el_GR"/>
        </w:rPr>
        <w:t>12</w:t>
      </w:r>
      <w:r>
        <w:rPr>
          <w:lang w:val="el_GR" w:bidi="el_GR"/>
        </w:rPr>
        <w:t xml:space="preserve"> Καὶ τῷ ἀγγέλῳ τῆς ἐν Περγάμῳ ἐκκλησίας γράψον· Τάδε λέγει ὁ ἔχων τὴν ῥομφαίαν τὴν δίστομον τὴν ὀξεῖαν·</w:t>
      </w:r>
    </w:p>
    <w:p>
      <w:pPr/>
      <w:r>
        <w:rPr>
          <w:lang w:val="el_GR" w:bidi="el_GR"/>
        </w:rPr>
      </w:r>
      <w:r>
        <w:rPr>
          <w:vertAlign w:val="superscript"/>
          <w:lang w:val="el_GR" w:bidi="el_GR"/>
        </w:rPr>
        <w:t>13</w:t>
      </w:r>
      <w:r>
        <w:rPr>
          <w:lang w:val="el_GR" w:bidi="el_GR"/>
        </w:rPr>
        <w:t xml:space="preserve"> Οἶδα ποῦ κατοικεῖς, ὅπου ὁ θρόνος τοῦ Σατανᾶ, καὶ κρατεῖς τὸ ὄνομά μου, καὶ οὐκ ἠρνήσω τὴν πίστιν μου καὶ ἐν ταῖς ἡμέραις Ἀντιπᾶς, ὁ μάρτυς μου, ὁ πιστός μου, ὃς ἀπεκτάνθη παρʼ ὑμῖν, ὅπου ὁ Σατανᾶς κατοικεῖ.</w:t>
      </w:r>
    </w:p>
    <w:p>
      <w:pPr/>
      <w:r>
        <w:rPr>
          <w:lang w:val="el_GR" w:bidi="el_GR"/>
        </w:rPr>
      </w:r>
      <w:r>
        <w:rPr>
          <w:vertAlign w:val="superscript"/>
          <w:lang w:val="el_GR" w:bidi="el_GR"/>
        </w:rPr>
        <w:t>14</w:t>
      </w:r>
      <w:r>
        <w:rPr>
          <w:lang w:val="el_GR" w:bidi="el_GR"/>
        </w:rPr>
        <w:t xml:space="preserve"> ἀλλὰ ἔχω κατὰ σοῦ ὀλίγα, ὅτι ἔχεις ἐκεῖ κρατοῦντας τὴν διδαχὴν Βαλαάμ, ὃς ἐδίδασκεν τῷ Βαλὰκ βαλεῖν σκάνδαλον ἐνώπιον τῶν υἱῶν Ἰσραήλ, φαγεῖν εἰδωλόθυτα καὶ πορνεῦσαι·</w:t>
      </w:r>
    </w:p>
    <w:p>
      <w:pPr/>
      <w:r>
        <w:rPr>
          <w:lang w:val="el_GR" w:bidi="el_GR"/>
        </w:rPr>
      </w:r>
      <w:r>
        <w:rPr>
          <w:vertAlign w:val="superscript"/>
          <w:lang w:val="el_GR" w:bidi="el_GR"/>
        </w:rPr>
        <w:t>15</w:t>
      </w:r>
      <w:r>
        <w:rPr>
          <w:lang w:val="el_GR" w:bidi="el_GR"/>
        </w:rPr>
        <w:t xml:space="preserve"> οὕτως ἔχεις καὶ σὺ κρατοῦντας τὴν διδαχὴν Νικολαϊτῶν ὁμοίως.</w:t>
      </w:r>
    </w:p>
    <w:p>
      <w:pPr/>
      <w:r>
        <w:rPr>
          <w:lang w:val="el_GR" w:bidi="el_GR"/>
        </w:rPr>
      </w:r>
      <w:r>
        <w:rPr>
          <w:vertAlign w:val="superscript"/>
          <w:lang w:val="el_GR" w:bidi="el_GR"/>
        </w:rPr>
        <w:t>16</w:t>
      </w:r>
      <w:r>
        <w:rPr>
          <w:lang w:val="el_GR" w:bidi="el_GR"/>
        </w:rPr>
        <w:t xml:space="preserve"> μετανόησον οὖν· εἰ δὲ μή, ἔρχομαί σοι ταχύ, καὶ πολεμήσω μετʼ αὐτῶν ἐν τῇ ῥομφαίᾳ τοῦ στόματός μου.</w:t>
      </w:r>
    </w:p>
    <w:p>
      <w:pPr/>
      <w:r>
        <w:rPr>
          <w:lang w:val="el_GR" w:bidi="el_GR"/>
        </w:rPr>
      </w:r>
      <w:r>
        <w:rPr>
          <w:vertAlign w:val="superscript"/>
          <w:lang w:val="el_GR" w:bidi="el_GR"/>
        </w:rPr>
        <w:t>17</w:t>
      </w:r>
      <w:r>
        <w:rPr>
          <w:lang w:val="el_GR" w:bidi="el_GR"/>
        </w:rPr>
        <w:t xml:space="preserve"> ὁ ἔχων οὖς ἀκουσάτω τί τὸ πνεῦμα λέγει ταῖς ἐκκλησίαις. τῷ νικῶντι δώσω αὐτῷ τοῦ μάννα τοῦ κεκρυμμένου, καὶ δώσω αὐτῷ ψῆφον λευκήν, καὶ ἐπὶ τὴν ψῆφον ὄνομα καινὸν γεγραμμένον ὃ οὐδεὶς οἶδεν εἰ μὴ ὁ λαμβάνων.</w:t>
      </w:r>
    </w:p>
    <w:p>
      <w:pPr/>
      <w:r>
        <w:rPr>
          <w:lang w:val="el_GR" w:bidi="el_GR"/>
        </w:rPr>
      </w:r>
      <w:r>
        <w:rPr>
          <w:vertAlign w:val="superscript"/>
          <w:lang w:val="el_GR" w:bidi="el_GR"/>
        </w:rPr>
        <w:t>18</w:t>
      </w:r>
      <w:r>
        <w:rPr>
          <w:lang w:val="el_GR" w:bidi="el_GR"/>
        </w:rPr>
        <w:t xml:space="preserve"> Καὶ τῷ ἀγγέλῳ τῆς ἐν Θυατείροις ἐκκλησίας γράψον· Τάδε λέγει ὁ υἱὸς τοῦ θεοῦ, ὁ ἔχων τοὺς ὀφθαλμοὺς αὐτοῦ ὡς φλόγα πυρός, καὶ οἱ πόδες αὐτοῦ ὅμοιοι χαλκολιβάνῳ·</w:t>
      </w:r>
    </w:p>
    <w:p>
      <w:pPr/>
      <w:r>
        <w:rPr>
          <w:lang w:val="el_GR" w:bidi="el_GR"/>
        </w:rPr>
      </w:r>
      <w:r>
        <w:rPr>
          <w:vertAlign w:val="superscript"/>
          <w:lang w:val="el_GR" w:bidi="el_GR"/>
        </w:rPr>
        <w:t>19</w:t>
      </w:r>
      <w:r>
        <w:rPr>
          <w:lang w:val="el_GR" w:bidi="el_GR"/>
        </w:rPr>
        <w:t xml:space="preserve"> Οἶδά σου τὰ ἔργα, καὶ τὴν ἀγάπην καὶ τὴν πίστιν καὶ τὴν διακονίαν καὶ τὴν ὑπομονήν σου, καὶ τὰ ἔργα σου τὰ ἔσχατα πλείονα τῶν πρώτων.</w:t>
      </w:r>
    </w:p>
    <w:p>
      <w:pPr/>
      <w:r>
        <w:rPr>
          <w:lang w:val="el_GR" w:bidi="el_GR"/>
        </w:rPr>
      </w:r>
      <w:r>
        <w:rPr>
          <w:vertAlign w:val="superscript"/>
          <w:lang w:val="el_GR" w:bidi="el_GR"/>
        </w:rPr>
        <w:t>20</w:t>
      </w:r>
      <w:r>
        <w:rPr>
          <w:lang w:val="el_GR" w:bidi="el_GR"/>
        </w:rPr>
        <w:t xml:space="preserve"> ἀλλὰ ἔχω κατὰ σοῦ ὅτι ἀφεῖς τὴν γυναῖκα Ἰεζάβελ, ἡ λέγουσα ἑαυτὴν προφῆτιν, καὶ διδάσκει καὶ πλανᾷ τοὺς ἐμοὺς δούλους πορνεῦσαι καὶ φαγεῖν εἰδωλόθυτα.</w:t>
      </w:r>
    </w:p>
    <w:p>
      <w:pPr/>
      <w:r>
        <w:rPr>
          <w:lang w:val="el_GR" w:bidi="el_GR"/>
        </w:rPr>
      </w:r>
      <w:r>
        <w:rPr>
          <w:vertAlign w:val="superscript"/>
          <w:lang w:val="el_GR" w:bidi="el_GR"/>
        </w:rPr>
        <w:t>21</w:t>
      </w:r>
      <w:r>
        <w:rPr>
          <w:lang w:val="el_GR" w:bidi="el_GR"/>
        </w:rPr>
        <w:t xml:space="preserve"> καὶ ἔδωκα αὐτῇ χρόνον ἵνα μετανοήσῃ, καὶ οὐ θέλει μετανοῆσαι ἐκ τῆς πορνείας αὐτῆς.</w:t>
      </w:r>
    </w:p>
    <w:p>
      <w:pPr/>
      <w:r>
        <w:rPr>
          <w:lang w:val="el_GR" w:bidi="el_GR"/>
        </w:rPr>
      </w:r>
      <w:r>
        <w:rPr>
          <w:vertAlign w:val="superscript"/>
          <w:lang w:val="el_GR" w:bidi="el_GR"/>
        </w:rPr>
        <w:t>22</w:t>
      </w:r>
      <w:r>
        <w:rPr>
          <w:lang w:val="el_GR" w:bidi="el_GR"/>
        </w:rPr>
        <w:t xml:space="preserve"> ἰδοὺ βάλλω αὐτὴν εἰς κλίνην, καὶ τοὺς μοιχεύοντας μετʼ αὐτῆς εἰς θλῖψιν μεγάλην, ἐὰν μὴ μετανοήσωσιν ἐκ τῶν ἔργων αὐτῆς·</w:t>
      </w:r>
    </w:p>
    <w:p>
      <w:pPr/>
      <w:r>
        <w:rPr>
          <w:lang w:val="el_GR" w:bidi="el_GR"/>
        </w:rPr>
      </w:r>
      <w:r>
        <w:rPr>
          <w:vertAlign w:val="superscript"/>
          <w:lang w:val="el_GR" w:bidi="el_GR"/>
        </w:rPr>
        <w:t>23</w:t>
      </w:r>
      <w:r>
        <w:rPr>
          <w:lang w:val="el_GR" w:bidi="el_GR"/>
        </w:rPr>
        <w:t xml:space="preserve"> καὶ τὰ τέκνα αὐτῆς ἀποκτενῶ ἐν θανάτῳ· καὶ γνώσονται πᾶσαι αἱ ἐκκλησίαι ὅτι ἐγώ εἰμι ὁ ἐραυνῶν νεφροὺς καὶ καρδίας, καὶ δώσω ὑμῖν ἑκάστῳ κατὰ τὰ ἔργα ὑμῶν.</w:t>
      </w:r>
    </w:p>
    <w:p>
      <w:pPr/>
      <w:r>
        <w:rPr>
          <w:lang w:val="el_GR" w:bidi="el_GR"/>
        </w:rPr>
      </w:r>
      <w:r>
        <w:rPr>
          <w:vertAlign w:val="superscript"/>
          <w:lang w:val="el_GR" w:bidi="el_GR"/>
        </w:rPr>
        <w:t>24</w:t>
      </w:r>
      <w:r>
        <w:rPr>
          <w:lang w:val="el_GR" w:bidi="el_GR"/>
        </w:rPr>
        <w:t xml:space="preserve"> ὑμῖν δὲ λέγω τοῖς λοιποῖς τοῖς ἐν Θυατείροις, ὅσοι οὐκ ἔχουσιν τὴν διδαχὴν ταύτην, οἵτινες οὐκ ἔγνωσαν τὰ βαθέα τοῦ Σατανᾶ, ὡς λέγουσιν, οὐ βάλλω ἐφʼ ὑμᾶς ἄλλο βάρος·</w:t>
      </w:r>
    </w:p>
    <w:p>
      <w:pPr/>
      <w:r>
        <w:rPr>
          <w:lang w:val="el_GR" w:bidi="el_GR"/>
        </w:rPr>
      </w:r>
      <w:r>
        <w:rPr>
          <w:vertAlign w:val="superscript"/>
          <w:lang w:val="el_GR" w:bidi="el_GR"/>
        </w:rPr>
        <w:t>25</w:t>
      </w:r>
      <w:r>
        <w:rPr>
          <w:lang w:val="el_GR" w:bidi="el_GR"/>
        </w:rPr>
        <w:t xml:space="preserve"> πλὴν ὃ ἔχετε κρατήσατε ἄχρι οὗ ἂν ἥξω.</w:t>
      </w:r>
    </w:p>
    <w:p>
      <w:pPr/>
      <w:r>
        <w:rPr>
          <w:lang w:val="el_GR" w:bidi="el_GR"/>
        </w:rPr>
      </w:r>
      <w:r>
        <w:rPr>
          <w:vertAlign w:val="superscript"/>
          <w:lang w:val="el_GR" w:bidi="el_GR"/>
        </w:rPr>
        <w:t>26</w:t>
      </w:r>
      <w:r>
        <w:rPr>
          <w:lang w:val="el_GR" w:bidi="el_GR"/>
        </w:rPr>
        <w:t xml:space="preserve"> καὶ ὁ νικῶν καὶ ὁ τηρῶν ἄχρι τέλους τὰ ἔργα μου, δώσω αὐτῷ ἐξουσίαν ἐπὶ τῶν ἐθνῶν,</w:t>
      </w:r>
    </w:p>
    <w:p>
      <w:pPr/>
      <w:r>
        <w:rPr>
          <w:lang w:val="el_GR" w:bidi="el_GR"/>
        </w:rPr>
      </w:r>
      <w:r>
        <w:rPr>
          <w:vertAlign w:val="superscript"/>
          <w:lang w:val="el_GR" w:bidi="el_GR"/>
        </w:rPr>
        <w:t>27</w:t>
      </w:r>
      <w:r>
        <w:rPr>
          <w:lang w:val="el_GR" w:bidi="el_GR"/>
        </w:rPr>
        <w:t xml:space="preserve"> καὶ ποιμανεῖ αὐτοὺς ἐν ῥάβδῳ σιδηρᾷ ὡς τὰ σκεύη τὰ κεραμικὰ συντρίβεται,</w:t>
      </w:r>
    </w:p>
    <w:p>
      <w:pPr/>
      <w:r>
        <w:rPr>
          <w:lang w:val="el_GR" w:bidi="el_GR"/>
        </w:rPr>
      </w:r>
      <w:r>
        <w:rPr>
          <w:vertAlign w:val="superscript"/>
          <w:lang w:val="el_GR" w:bidi="el_GR"/>
        </w:rPr>
        <w:t>28</w:t>
      </w:r>
      <w:r>
        <w:rPr>
          <w:lang w:val="el_GR" w:bidi="el_GR"/>
        </w:rPr>
        <w:t xml:space="preserve"> ὡς κἀγὼ εἴληφα παρὰ τοῦ πατρός μου, καὶ δώσω αὐτῷ τὸν ἀστέρα τὸν πρωϊνόν.</w:t>
      </w:r>
    </w:p>
    <w:p>
      <w:pPr/>
      <w:r>
        <w:rPr>
          <w:lang w:val="el_GR" w:bidi="el_GR"/>
        </w:rPr>
      </w:r>
      <w:r>
        <w:rPr>
          <w:vertAlign w:val="superscript"/>
          <w:lang w:val="el_GR" w:bidi="el_GR"/>
        </w:rPr>
        <w:t>29</w:t>
      </w:r>
      <w:r>
        <w:rPr>
          <w:lang w:val="el_GR" w:bidi="el_GR"/>
        </w:rPr>
        <w:t xml:space="preserve"> ὁ ἔχων οὖς ἀκουσάτω τί τὸ πνεῦμα λέγει ταῖς ἐκκλησίαις.</w:t>
      </w:r>
    </w:p>
    <w:p>
      <w:pPr>
        <w:pStyle w:val="Heading2"/>
      </w:pPr>
      <w:r>
        <w:rPr>
          <w:lang w:val="el_GR" w:bidi="el_GR"/>
        </w:rPr>
        <w:t>Revelation 3:1</w:t>
      </w:r>
      <w:r>
        <w:rPr>
          <w:lang w:val="el_GR" w:bidi="el_GR"/>
        </w:rPr>
      </w:r>
    </w:p>
    <w:p>
      <w:pPr/>
      <w:r>
        <w:rPr>
          <w:lang w:val="el_GR" w:bidi="el_GR"/>
        </w:rPr>
      </w:r>
      <w:r>
        <w:rPr>
          <w:vertAlign w:val="superscript"/>
          <w:lang w:val="el_GR" w:bidi="el_GR"/>
        </w:rPr>
        <w:t>1</w:t>
      </w:r>
      <w:r>
        <w:rPr>
          <w:lang w:val="el_GR" w:bidi="el_GR"/>
        </w:rPr>
        <w:t xml:space="preserve"> Καὶ τῷ ἀγγέλῳ τῆς ἐν Σάρδεσιν ἐκκλησίας γράψον· Τάδε λέγει ὁ ἔχων τὰ ἑπτὰ πνεύματα τοῦ θεοῦ καὶ τοὺς ἑπτὰ ἀστέρας· Οἶδά σου τὰ ἔργα, ὅτι ὄνομα ἔχεις ὅτι ζῇς, καὶ νεκρὸς εἶ.</w:t>
      </w:r>
    </w:p>
    <w:p>
      <w:pPr/>
      <w:r>
        <w:rPr>
          <w:lang w:val="el_GR" w:bidi="el_GR"/>
        </w:rPr>
      </w:r>
      <w:r>
        <w:rPr>
          <w:vertAlign w:val="superscript"/>
          <w:lang w:val="el_GR" w:bidi="el_GR"/>
        </w:rPr>
        <w:t>2</w:t>
      </w:r>
      <w:r>
        <w:rPr>
          <w:lang w:val="el_GR" w:bidi="el_GR"/>
        </w:rPr>
        <w:t xml:space="preserve"> γίνου γρηγορῶν, καὶ στήρισον τὰ λοιπὰ ἃ ἔμελλον ἀποθανεῖν, οὐ γὰρ εὕρηκά σου τὰ ἔργα πεπληρωμένα ἐνώπιον τοῦ θεοῦ μου·</w:t>
      </w:r>
    </w:p>
    <w:p>
      <w:pPr/>
      <w:r>
        <w:rPr>
          <w:lang w:val="el_GR" w:bidi="el_GR"/>
        </w:rPr>
      </w:r>
      <w:r>
        <w:rPr>
          <w:vertAlign w:val="superscript"/>
          <w:lang w:val="el_GR" w:bidi="el_GR"/>
        </w:rPr>
        <w:t>3</w:t>
      </w:r>
      <w:r>
        <w:rPr>
          <w:lang w:val="el_GR" w:bidi="el_GR"/>
        </w:rPr>
        <w:t xml:space="preserve"> μνημόνευε οὖν πῶς εἴληφας καὶ ἤκουσας καὶ τήρει, καὶ μετανόησον· ἐὰν οὖν μὴ γρηγορήσῃς, ἥξω ὡς κλέπτης, καὶ οὐ μὴ γνῷς ποίαν ὥραν ἥξω ἐπὶ σέ·</w:t>
      </w:r>
    </w:p>
    <w:p>
      <w:pPr/>
      <w:r>
        <w:rPr>
          <w:lang w:val="el_GR" w:bidi="el_GR"/>
        </w:rPr>
      </w:r>
      <w:r>
        <w:rPr>
          <w:vertAlign w:val="superscript"/>
          <w:lang w:val="el_GR" w:bidi="el_GR"/>
        </w:rPr>
        <w:t>4</w:t>
      </w:r>
      <w:r>
        <w:rPr>
          <w:lang w:val="el_GR" w:bidi="el_GR"/>
        </w:rPr>
        <w:t xml:space="preserve"> ἀλλὰ ἔχεις ὀλίγα ὀνόματα ἐν Σάρδεσιν ἃ οὐκ ἐμόλυναν τὰ ἱμάτια αὐτῶν, καὶ περιπατήσουσιν μετʼ ἐμοῦ ἐν λευκοῖς, ὅτι ἄξιοί εἰσιν.</w:t>
      </w:r>
    </w:p>
    <w:p>
      <w:pPr/>
      <w:r>
        <w:rPr>
          <w:lang w:val="el_GR" w:bidi="el_GR"/>
        </w:rPr>
      </w:r>
      <w:r>
        <w:rPr>
          <w:vertAlign w:val="superscript"/>
          <w:lang w:val="el_GR" w:bidi="el_GR"/>
        </w:rPr>
        <w:t>5</w:t>
      </w:r>
      <w:r>
        <w:rPr>
          <w:lang w:val="el_GR" w:bidi="el_GR"/>
        </w:rPr>
        <w:t xml:space="preserve"> ὁ νικῶν οὕτως περιβαλεῖται ἐν ἱματίοις λευκοῖς, καὶ οὐ μὴ ἐξαλείψω τὸ ὄνομα αὐτοῦ ἐκ τῆς βίβλου τῆς ζωῆς, καὶ ὁμολογήσω τὸ ὄνομα αὐτοῦ ἐνώπιον τοῦ πατρός μου καὶ ἐνώπιον τῶν ἀγγέλων αὐτοῦ.</w:t>
      </w:r>
    </w:p>
    <w:p>
      <w:pPr/>
      <w:r>
        <w:rPr>
          <w:lang w:val="el_GR" w:bidi="el_GR"/>
        </w:rPr>
      </w:r>
      <w:r>
        <w:rPr>
          <w:vertAlign w:val="superscript"/>
          <w:lang w:val="el_GR" w:bidi="el_GR"/>
        </w:rPr>
        <w:t>6</w:t>
      </w:r>
      <w:r>
        <w:rPr>
          <w:lang w:val="el_GR" w:bidi="el_GR"/>
        </w:rPr>
        <w:t xml:space="preserve"> ὁ ἔχων οὖς ἀκουσάτω τί τὸ πνεῦμα λέγει ταῖς ἐκκλησίαις.</w:t>
      </w:r>
    </w:p>
    <w:p>
      <w:pPr/>
      <w:r>
        <w:rPr>
          <w:lang w:val="el_GR" w:bidi="el_GR"/>
        </w:rPr>
      </w:r>
      <w:r>
        <w:rPr>
          <w:vertAlign w:val="superscript"/>
          <w:lang w:val="el_GR" w:bidi="el_GR"/>
        </w:rPr>
        <w:t>7</w:t>
      </w:r>
      <w:r>
        <w:rPr>
          <w:lang w:val="el_GR" w:bidi="el_GR"/>
        </w:rPr>
        <w:t xml:space="preserve"> Καὶ τῷ ἀγγέλῳ τῆς ἐν Φιλαδελφείᾳ ἐκκλησίας γράψον· Τάδε λέγει ὁ ἅγιος, ὁ ἀληθινός, ὁ ἔχων τὴν κλεῖν Δαυίδ, ὁ ἀνοίγων καὶ οὐδεὶς κλείσει, καὶ κλείων καὶ οὐδεὶς ἀνοίγει·</w:t>
      </w:r>
    </w:p>
    <w:p>
      <w:pPr/>
      <w:r>
        <w:rPr>
          <w:lang w:val="el_GR" w:bidi="el_GR"/>
        </w:rPr>
      </w:r>
      <w:r>
        <w:rPr>
          <w:vertAlign w:val="superscript"/>
          <w:lang w:val="el_GR" w:bidi="el_GR"/>
        </w:rPr>
        <w:t>8</w:t>
      </w:r>
      <w:r>
        <w:rPr>
          <w:lang w:val="el_GR" w:bidi="el_GR"/>
        </w:rPr>
        <w:t xml:space="preserve"> Οἶδά σου τὰ ἔργα—ἰδοὺ δέδωκα ἐνώπιόν σου θύραν ἠνεῳγμένην, ἣν οὐδεὶς δύναται κλεῖσαι αὐτήν—ὅτι μικρὰν ἔχεις δύναμιν, καὶ ἐτήρησάς μου τὸν λόγον, καὶ οὐκ ἠρνήσω τὸ ὄνομά μου.</w:t>
      </w:r>
    </w:p>
    <w:p>
      <w:pPr/>
      <w:r>
        <w:rPr>
          <w:lang w:val="el_GR" w:bidi="el_GR"/>
        </w:rPr>
      </w:r>
      <w:r>
        <w:rPr>
          <w:vertAlign w:val="superscript"/>
          <w:lang w:val="el_GR" w:bidi="el_GR"/>
        </w:rPr>
        <w:t>9</w:t>
      </w:r>
      <w:r>
        <w:rPr>
          <w:lang w:val="el_GR" w:bidi="el_GR"/>
        </w:rPr>
        <w:t xml:space="preserve"> ἰδοὺ διδῶ ἐκ τῆς συναγωγῆς τοῦ Σατανᾶ, τῶν λεγόντων ἑαυτοὺς Ἰουδαίους εἶναι, καὶ οὐκ εἰσὶν ἀλλὰ ψεύδονται—ἰδοὺ ποιήσω αὐτοὺς ἵνα ἥξουσιν καὶ προσκυνήσουσιν ἐνώπιον τῶν ποδῶν σου, καὶ γνῶσιν ὅτι ἐγὼ ἠγάπησά σε.</w:t>
      </w:r>
    </w:p>
    <w:p>
      <w:pPr/>
      <w:r>
        <w:rPr>
          <w:lang w:val="el_GR" w:bidi="el_GR"/>
        </w:rPr>
      </w:r>
      <w:r>
        <w:rPr>
          <w:vertAlign w:val="superscript"/>
          <w:lang w:val="el_GR" w:bidi="el_GR"/>
        </w:rPr>
        <w:t>10</w:t>
      </w:r>
      <w:r>
        <w:rPr>
          <w:lang w:val="el_GR" w:bidi="el_GR"/>
        </w:rPr>
        <w:t xml:space="preserve"> ὅτι ἐτήρησας τὸν λόγον τῆς ὑπομονῆς μου, κἀγώ σε τηρήσω ἐκ τῆς ὥρας τοῦ πειρασμοῦ τῆς μελλούσης ἔρχεσθαι ἐπὶ τῆς οἰκουμένης ὅλης, πειράσαι τοὺς κατοικοῦντας ἐπὶ τῆς γῆς.</w:t>
      </w:r>
    </w:p>
    <w:p>
      <w:pPr/>
      <w:r>
        <w:rPr>
          <w:lang w:val="el_GR" w:bidi="el_GR"/>
        </w:rPr>
      </w:r>
      <w:r>
        <w:rPr>
          <w:vertAlign w:val="superscript"/>
          <w:lang w:val="el_GR" w:bidi="el_GR"/>
        </w:rPr>
        <w:t>11</w:t>
      </w:r>
      <w:r>
        <w:rPr>
          <w:lang w:val="el_GR" w:bidi="el_GR"/>
        </w:rPr>
        <w:t xml:space="preserve"> ἔρχομαι ταχύ· κράτει ὃ ἔχεις, ἵνα μηδεὶς λάβῃ τὸν στέφανόν σου.</w:t>
      </w:r>
    </w:p>
    <w:p>
      <w:pPr/>
      <w:r>
        <w:rPr>
          <w:lang w:val="el_GR" w:bidi="el_GR"/>
        </w:rPr>
      </w:r>
      <w:r>
        <w:rPr>
          <w:vertAlign w:val="superscript"/>
          <w:lang w:val="el_GR" w:bidi="el_GR"/>
        </w:rPr>
        <w:t>12</w:t>
      </w:r>
      <w:r>
        <w:rPr>
          <w:lang w:val="el_GR" w:bidi="el_GR"/>
        </w:rPr>
        <w:t xml:space="preserve"> ὁ νικῶν ποιήσω αὐτὸν στῦλον ἐν τῷ ναῷ τοῦ θεοῦ μου, καὶ ἔξω οὐ μὴ ἐξέλθῃ ἔτι, καὶ γράψω ἐπʼ αὐτὸν τὸ ὄνομα τοῦ θεοῦ μου καὶ τὸ ὄνομα τῆς πόλεως τοῦ θεοῦ μου, τῆς καινῆς Ἰερουσαλήμ, ἡ καταβαίνουσα ἐκ τοῦ οὐρανοῦ ἀπὸ τοῦ θεοῦ μου, καὶ τὸ ὄνομά μου τὸ καινόν.</w:t>
      </w:r>
    </w:p>
    <w:p>
      <w:pPr/>
      <w:r>
        <w:rPr>
          <w:lang w:val="el_GR" w:bidi="el_GR"/>
        </w:rPr>
      </w:r>
      <w:r>
        <w:rPr>
          <w:vertAlign w:val="superscript"/>
          <w:lang w:val="el_GR" w:bidi="el_GR"/>
        </w:rPr>
        <w:t>13</w:t>
      </w:r>
      <w:r>
        <w:rPr>
          <w:lang w:val="el_GR" w:bidi="el_GR"/>
        </w:rPr>
        <w:t xml:space="preserve"> ὁ ἔχων οὖς ἀκουσάτω τί τὸ πνεῦμα λέγει ταῖς ἐκκλησίαις.</w:t>
      </w:r>
    </w:p>
    <w:p>
      <w:pPr/>
      <w:r>
        <w:rPr>
          <w:lang w:val="el_GR" w:bidi="el_GR"/>
        </w:rPr>
      </w:r>
      <w:r>
        <w:rPr>
          <w:vertAlign w:val="superscript"/>
          <w:lang w:val="el_GR" w:bidi="el_GR"/>
        </w:rPr>
        <w:t>14</w:t>
      </w:r>
      <w:r>
        <w:rPr>
          <w:lang w:val="el_GR" w:bidi="el_GR"/>
        </w:rPr>
        <w:t xml:space="preserve"> Καὶ τῷ ἀγγέλῳ τῆς ἐν Λαοδικείᾳ ἐκκλησίας γράψον· Τάδε λέγει ὁ Ἀμήν, ὁ μάρτυς ὁ πιστὸς καὶ ἀληθινός, ἡ ἀρχὴ τῆς κτίσεως τοῦ θεοῦ·</w:t>
      </w:r>
    </w:p>
    <w:p>
      <w:pPr/>
      <w:r>
        <w:rPr>
          <w:lang w:val="el_GR" w:bidi="el_GR"/>
        </w:rPr>
      </w:r>
      <w:r>
        <w:rPr>
          <w:vertAlign w:val="superscript"/>
          <w:lang w:val="el_GR" w:bidi="el_GR"/>
        </w:rPr>
        <w:t>15</w:t>
      </w:r>
      <w:r>
        <w:rPr>
          <w:lang w:val="el_GR" w:bidi="el_GR"/>
        </w:rPr>
        <w:t xml:space="preserve"> Οἶδά σου τὰ ἔργα, ὅτι οὔτε ψυχρὸς εἶ οὔτε ζεστός. ὄφελον ψυχρὸς ἦς ἢ ζεστός.</w:t>
      </w:r>
    </w:p>
    <w:p>
      <w:pPr/>
      <w:r>
        <w:rPr>
          <w:lang w:val="el_GR" w:bidi="el_GR"/>
        </w:rPr>
      </w:r>
      <w:r>
        <w:rPr>
          <w:vertAlign w:val="superscript"/>
          <w:lang w:val="el_GR" w:bidi="el_GR"/>
        </w:rPr>
        <w:t>16</w:t>
      </w:r>
      <w:r>
        <w:rPr>
          <w:lang w:val="el_GR" w:bidi="el_GR"/>
        </w:rPr>
        <w:t xml:space="preserve"> οὕτως, ὅτι χλιαρὸς εἶ καὶ οὔτε ζεστὸς οὔτε ψυχρός, μέλλω σε ἐμέσαι ἐκ τοῦ στόματός μου.</w:t>
      </w:r>
    </w:p>
    <w:p>
      <w:pPr/>
      <w:r>
        <w:rPr>
          <w:lang w:val="el_GR" w:bidi="el_GR"/>
        </w:rPr>
      </w:r>
      <w:r>
        <w:rPr>
          <w:vertAlign w:val="superscript"/>
          <w:lang w:val="el_GR" w:bidi="el_GR"/>
        </w:rPr>
        <w:t>17</w:t>
      </w:r>
      <w:r>
        <w:rPr>
          <w:lang w:val="el_GR" w:bidi="el_GR"/>
        </w:rPr>
        <w:t xml:space="preserve"> ὅτι λέγεις ὅτι Πλούσιός εἰμι καὶ πεπλούτηκα καὶ οὐδὲν χρείαν ἔχω, καὶ οὐκ οἶδας ὅτι σὺ εἶ ὁ ταλαίπωρος καὶ ἐλεεινὸς καὶ πτωχὸς καὶ τυφλὸς καὶ γυμνός,</w:t>
      </w:r>
    </w:p>
    <w:p>
      <w:pPr/>
      <w:r>
        <w:rPr>
          <w:lang w:val="el_GR" w:bidi="el_GR"/>
        </w:rPr>
      </w:r>
      <w:r>
        <w:rPr>
          <w:vertAlign w:val="superscript"/>
          <w:lang w:val="el_GR" w:bidi="el_GR"/>
        </w:rPr>
        <w:t>18</w:t>
      </w:r>
      <w:r>
        <w:rPr>
          <w:lang w:val="el_GR" w:bidi="el_GR"/>
        </w:rPr>
        <w:t xml:space="preserve"> συμβουλεύω σοι ἀγοράσαι παρʼ ἐμοῦ χρυσίον πεπυρωμένον ἐκ πυρὸς ἵνα πλουτήσῃς, καὶ ἱμάτια λευκὰ ἵνα περιβάλῃ καὶ μὴ φανερωθῇ ἡ αἰσχύνη τῆς γυμνότητός σου, καὶ κολλούριον ἐγχρῖσαι τοὺς ὀφθαλμούς σου ἵνα βλέπῃς.</w:t>
      </w:r>
    </w:p>
    <w:p>
      <w:pPr/>
      <w:r>
        <w:rPr>
          <w:lang w:val="el_GR" w:bidi="el_GR"/>
        </w:rPr>
      </w:r>
      <w:r>
        <w:rPr>
          <w:vertAlign w:val="superscript"/>
          <w:lang w:val="el_GR" w:bidi="el_GR"/>
        </w:rPr>
        <w:t>19</w:t>
      </w:r>
      <w:r>
        <w:rPr>
          <w:lang w:val="el_GR" w:bidi="el_GR"/>
        </w:rPr>
        <w:t xml:space="preserve"> ἐγὼ ὅσους ἐὰν φιλῶ ἐλέγχω καὶ παιδεύω· ζήλευε οὖν καὶ μετανόησον.</w:t>
      </w:r>
    </w:p>
    <w:p>
      <w:pPr/>
      <w:r>
        <w:rPr>
          <w:lang w:val="el_GR" w:bidi="el_GR"/>
        </w:rPr>
      </w:r>
      <w:r>
        <w:rPr>
          <w:vertAlign w:val="superscript"/>
          <w:lang w:val="el_GR" w:bidi="el_GR"/>
        </w:rPr>
        <w:t>20</w:t>
      </w:r>
      <w:r>
        <w:rPr>
          <w:lang w:val="el_GR" w:bidi="el_GR"/>
        </w:rPr>
        <w:t xml:space="preserve"> ἰδοὺ ἕστηκα ἐπὶ τὴν θύραν καὶ κρούω· ἐάν τις ἀκούσῃ τῆς φωνῆς μου καὶ ἀνοίξῃ τὴν θύραν, καὶ εἰσελεύσομαι πρὸς αὐτὸν καὶ δειπνήσω μετʼ αὐτοῦ καὶ αὐτὸς μετʼ ἐμοῦ.</w:t>
      </w:r>
    </w:p>
    <w:p>
      <w:pPr/>
      <w:r>
        <w:rPr>
          <w:lang w:val="el_GR" w:bidi="el_GR"/>
        </w:rPr>
      </w:r>
      <w:r>
        <w:rPr>
          <w:vertAlign w:val="superscript"/>
          <w:lang w:val="el_GR" w:bidi="el_GR"/>
        </w:rPr>
        <w:t>21</w:t>
      </w:r>
      <w:r>
        <w:rPr>
          <w:lang w:val="el_GR" w:bidi="el_GR"/>
        </w:rPr>
        <w:t xml:space="preserve"> ὁ νικῶν δώσω αὐτῷ καθίσαι μετʼ ἐμοῦ ἐν τῷ θρόνῳ μου, ὡς κἀγὼ ἐνίκησα καὶ ἐκάθισα μετὰ τοῦ πατρός μου ἐν τῷ θρόνῳ αὐτοῦ.</w:t>
      </w:r>
    </w:p>
    <w:p>
      <w:pPr/>
      <w:r>
        <w:rPr>
          <w:lang w:val="el_GR" w:bidi="el_GR"/>
        </w:rPr>
      </w:r>
      <w:r>
        <w:rPr>
          <w:vertAlign w:val="superscript"/>
          <w:lang w:val="el_GR" w:bidi="el_GR"/>
        </w:rPr>
        <w:t>22</w:t>
      </w:r>
      <w:r>
        <w:rPr>
          <w:lang w:val="el_GR" w:bidi="el_GR"/>
        </w:rPr>
        <w:t xml:space="preserve"> ὁ ἔχων οὖς ἀκουσάτω τί τὸ πνεῦμα λέγει ταῖς ἐκκλησίαις.</w:t>
      </w:r>
    </w:p>
    <w:p>
      <w:pPr>
        <w:pStyle w:val="Heading2"/>
      </w:pPr>
      <w:r>
        <w:rPr>
          <w:lang w:val="el_GR" w:bidi="el_GR"/>
        </w:rPr>
        <w:t>Revelation 4:1</w:t>
      </w:r>
      <w:r>
        <w:rPr>
          <w:lang w:val="el_GR" w:bidi="el_GR"/>
        </w:rPr>
      </w:r>
    </w:p>
    <w:p>
      <w:pPr/>
      <w:r>
        <w:rPr>
          <w:lang w:val="el_GR" w:bidi="el_GR"/>
        </w:rPr>
      </w:r>
      <w:r>
        <w:rPr>
          <w:vertAlign w:val="superscript"/>
          <w:lang w:val="el_GR" w:bidi="el_GR"/>
        </w:rPr>
        <w:t>1</w:t>
      </w:r>
      <w:r>
        <w:rPr>
          <w:lang w:val="el_GR" w:bidi="el_GR"/>
        </w:rPr>
        <w:t xml:space="preserve"> Μετὰ ταῦτα εἶδον, καὶ ἰδοὺ θύρα ἠνεῳγμένη ἐν τῷ οὐρανῷ, καὶ ἡ φωνὴ ἡ πρώτη ἣν ἤκουσα ὡς σάλπιγγος λαλούσης μετʼ ἐμοῦ, λέγων· Ἀνάβα ὧδε, καὶ δείξω σοι ἃ δεῖ γενέσθαι. μετὰ ταῦτα</w:t>
      </w:r>
    </w:p>
    <w:p>
      <w:pPr/>
      <w:r>
        <w:rPr>
          <w:lang w:val="el_GR" w:bidi="el_GR"/>
        </w:rPr>
      </w:r>
      <w:r>
        <w:rPr>
          <w:vertAlign w:val="superscript"/>
          <w:lang w:val="el_GR" w:bidi="el_GR"/>
        </w:rPr>
        <w:t>2</w:t>
      </w:r>
      <w:r>
        <w:rPr>
          <w:lang w:val="el_GR" w:bidi="el_GR"/>
        </w:rPr>
        <w:t xml:space="preserve"> εὐθέως ἐγενόμην ἐν πνεύματι· καὶ ἰδοὺ θρόνος ἔκειτο ἐν τῷ οὐρανῷ, καὶ ἐπὶ τὸν θρόνον καθήμενος,</w:t>
      </w:r>
    </w:p>
    <w:p>
      <w:pPr/>
      <w:r>
        <w:rPr>
          <w:lang w:val="el_GR" w:bidi="el_GR"/>
        </w:rPr>
      </w:r>
      <w:r>
        <w:rPr>
          <w:vertAlign w:val="superscript"/>
          <w:lang w:val="el_GR" w:bidi="el_GR"/>
        </w:rPr>
        <w:t>3</w:t>
      </w:r>
      <w:r>
        <w:rPr>
          <w:lang w:val="el_GR" w:bidi="el_GR"/>
        </w:rPr>
        <w:t xml:space="preserve"> καὶ ὁ καθήμενος ὅμοιος ὁράσει λίθῳ ἰάσπιδι καὶ σαρδίῳ, καὶ ἶρις κυκλόθεν τοῦ θρόνου ὅμοιος ὁράσει σμαραγδίνῳ.</w:t>
      </w:r>
    </w:p>
    <w:p>
      <w:pPr/>
      <w:r>
        <w:rPr>
          <w:lang w:val="el_GR" w:bidi="el_GR"/>
        </w:rPr>
      </w:r>
      <w:r>
        <w:rPr>
          <w:vertAlign w:val="superscript"/>
          <w:lang w:val="el_GR" w:bidi="el_GR"/>
        </w:rPr>
        <w:t>4</w:t>
      </w:r>
      <w:r>
        <w:rPr>
          <w:lang w:val="el_GR" w:bidi="el_GR"/>
        </w:rPr>
        <w:t xml:space="preserve"> καὶ κυκλόθεν τοῦ θρόνου θρόνοι εἴκοσι τέσσαρες, καὶ ἐπὶ τοὺς θρόνους εἴκοσι τέσσαρας πρεσβυτέρους καθημένους περιβεβλημένους ἐν ἱματίοις λευκοῖς, καὶ ἐπὶ τὰς κεφαλὰς αὐτῶν στεφάνους χρυσοῦς.</w:t>
      </w:r>
    </w:p>
    <w:p>
      <w:pPr/>
      <w:r>
        <w:rPr>
          <w:lang w:val="el_GR" w:bidi="el_GR"/>
        </w:rPr>
      </w:r>
      <w:r>
        <w:rPr>
          <w:vertAlign w:val="superscript"/>
          <w:lang w:val="el_GR" w:bidi="el_GR"/>
        </w:rPr>
        <w:t>5</w:t>
      </w:r>
      <w:r>
        <w:rPr>
          <w:lang w:val="el_GR" w:bidi="el_GR"/>
        </w:rPr>
        <w:t xml:space="preserve"> καὶ ἐκ τοῦ θρόνου ἐκπορεύονται ἀστραπαὶ καὶ φωναὶ καὶ βρονταί· καὶ ἑπτὰ λαμπάδες πυρὸς καιόμεναι ἐνώπιον τοῦ θρόνου, ἅ εἰσιν τὰ ἑπτὰ πνεύματα τοῦ θεοῦ,</w:t>
      </w:r>
    </w:p>
    <w:p>
      <w:pPr/>
      <w:r>
        <w:rPr>
          <w:lang w:val="el_GR" w:bidi="el_GR"/>
        </w:rPr>
      </w:r>
      <w:r>
        <w:rPr>
          <w:vertAlign w:val="superscript"/>
          <w:lang w:val="el_GR" w:bidi="el_GR"/>
        </w:rPr>
        <w:t>6</w:t>
      </w:r>
      <w:r>
        <w:rPr>
          <w:lang w:val="el_GR" w:bidi="el_GR"/>
        </w:rPr>
        <w:t xml:space="preserve"> καὶ ἐνώπιον τοῦ θρόνου ὡς θάλασσα ὑαλίνη ὁμοία κρυστάλλῳ. Καὶ ἐν μέσῳ τοῦ θρόνου καὶ κύκλῳ τοῦ θρόνου τέσσαρα ζῷα γέμοντα ὀφθαλμῶν ἔμπροσθεν καὶ ὄπισθεν·</w:t>
      </w:r>
    </w:p>
    <w:p>
      <w:pPr/>
      <w:r>
        <w:rPr>
          <w:lang w:val="el_GR" w:bidi="el_GR"/>
        </w:rPr>
      </w:r>
      <w:r>
        <w:rPr>
          <w:vertAlign w:val="superscript"/>
          <w:lang w:val="el_GR" w:bidi="el_GR"/>
        </w:rPr>
        <w:t>7</w:t>
      </w:r>
      <w:r>
        <w:rPr>
          <w:lang w:val="el_GR" w:bidi="el_GR"/>
        </w:rPr>
        <w:t xml:space="preserve"> καὶ τὸ ζῷον τὸ πρῶτον ὅμοιον λέοντι, καὶ τὸ δεύτερον ζῷον ὅμοιον μόσχῳ, καὶ τὸ τρίτον ζῷον ἔχων τὸ πρόσωπον ὡς ἀνθρώπου, καὶ τὸ τέταρτον ζῷον ὅμοιον ἀετῷ πετομένῳ·</w:t>
      </w:r>
    </w:p>
    <w:p>
      <w:pPr/>
      <w:r>
        <w:rPr>
          <w:lang w:val="el_GR" w:bidi="el_GR"/>
        </w:rPr>
      </w:r>
      <w:r>
        <w:rPr>
          <w:vertAlign w:val="superscript"/>
          <w:lang w:val="el_GR" w:bidi="el_GR"/>
        </w:rPr>
        <w:t>8</w:t>
      </w:r>
      <w:r>
        <w:rPr>
          <w:lang w:val="el_GR" w:bidi="el_GR"/>
        </w:rPr>
        <w:t xml:space="preserve"> καὶ τὰ τέσσαρα ζῷα, ἓν καθʼ ἓν αὐτῶν ἔχων ἀνὰ πτέρυγας ἕξ, κυκλόθεν καὶ ἔσωθεν γέμουσιν ὀφθαλμῶν· καὶ ἀνάπαυσιν οὐκ ἔχουσιν ἡμέρας καὶ νυκτὸς λέγοντες· Ἅγιος ἅγιος ἅγιος κύριος, ὁ θεός, ὁ παντοκράτωρ, ὁ ἦν καὶ ὁ ὢν καὶ ὁ ἐρχόμενος.</w:t>
      </w:r>
    </w:p>
    <w:p>
      <w:pPr/>
      <w:r>
        <w:rPr>
          <w:lang w:val="el_GR" w:bidi="el_GR"/>
        </w:rPr>
      </w:r>
      <w:r>
        <w:rPr>
          <w:vertAlign w:val="superscript"/>
          <w:lang w:val="el_GR" w:bidi="el_GR"/>
        </w:rPr>
        <w:t>9</w:t>
      </w:r>
      <w:r>
        <w:rPr>
          <w:lang w:val="el_GR" w:bidi="el_GR"/>
        </w:rPr>
        <w:t xml:space="preserve"> καὶ ὅταν δώσουσιν τὰ ζῷα δόξαν καὶ τιμὴν καὶ εὐχαριστίαν τῷ καθημένῳ ἐπὶ τῷ θρόνῳ, τῷ ζῶντι εἰς τοὺς αἰῶνας τῶν αἰώνων,</w:t>
      </w:r>
    </w:p>
    <w:p>
      <w:pPr/>
      <w:r>
        <w:rPr>
          <w:lang w:val="el_GR" w:bidi="el_GR"/>
        </w:rPr>
      </w:r>
      <w:r>
        <w:rPr>
          <w:vertAlign w:val="superscript"/>
          <w:lang w:val="el_GR" w:bidi="el_GR"/>
        </w:rPr>
        <w:t>10</w:t>
      </w:r>
      <w:r>
        <w:rPr>
          <w:lang w:val="el_GR" w:bidi="el_GR"/>
        </w:rPr>
        <w:t xml:space="preserve"> πεσοῦνται οἱ εἴκοσι τέσσαρες πρεσβύτεροι ἐνώπιον τοῦ καθημένου ἐπὶ τοῦ θρόνου, καὶ προσκυνήσουσιν τῷ ζῶντι εἰς τοὺς αἰῶνας τῶν αἰώνων, καὶ βαλοῦσιν τοὺς στεφάνους αὐτῶν ἐνώπιον τοῦ θρόνου, λέγοντες·</w:t>
      </w:r>
    </w:p>
    <w:p>
      <w:pPr/>
      <w:r>
        <w:rPr>
          <w:lang w:val="el_GR" w:bidi="el_GR"/>
        </w:rPr>
      </w:r>
      <w:r>
        <w:rPr>
          <w:vertAlign w:val="superscript"/>
          <w:lang w:val="el_GR" w:bidi="el_GR"/>
        </w:rPr>
        <w:t>11</w:t>
      </w:r>
      <w:r>
        <w:rPr>
          <w:lang w:val="el_GR" w:bidi="el_GR"/>
        </w:rPr>
        <w:t xml:space="preserve"> Ἄξιος εἶ, ὁ κύριος καὶ ὁ θεὸς ἡμῶν, λαβεῖν τὴν δόξαν καὶ τὴν τιμὴν καὶ τὴν δύναμιν, ὅτι σὺ ἔκτισας τὰ πάντα, καὶ διὰ τὸ θέλημά σου ἦσαν καὶ ἐκτίσθησαν.</w:t>
      </w:r>
    </w:p>
    <w:p>
      <w:pPr>
        <w:pStyle w:val="Heading2"/>
      </w:pPr>
      <w:r>
        <w:rPr>
          <w:lang w:val="el_GR" w:bidi="el_GR"/>
        </w:rPr>
        <w:t>Revelation 5:1</w:t>
      </w:r>
      <w:r>
        <w:rPr>
          <w:lang w:val="el_GR" w:bidi="el_GR"/>
        </w:rPr>
      </w:r>
    </w:p>
    <w:p>
      <w:pPr/>
      <w:r>
        <w:rPr>
          <w:lang w:val="el_GR" w:bidi="el_GR"/>
        </w:rPr>
      </w:r>
      <w:r>
        <w:rPr>
          <w:vertAlign w:val="superscript"/>
          <w:lang w:val="el_GR" w:bidi="el_GR"/>
        </w:rPr>
        <w:t>1</w:t>
      </w:r>
      <w:r>
        <w:rPr>
          <w:lang w:val="el_GR" w:bidi="el_GR"/>
        </w:rPr>
        <w:t xml:space="preserve"> Καὶ εἶδον ἐπὶ τὴν δεξιὰν τοῦ καθημένου ἐπὶ τοῦ θρόνου βιβλίον γεγραμμένον ἔσωθεν καὶ ὄπισθεν, κατεσφραγισμένον σφραγῖσιν ἑπτά.</w:t>
      </w:r>
    </w:p>
    <w:p>
      <w:pPr/>
      <w:r>
        <w:rPr>
          <w:lang w:val="el_GR" w:bidi="el_GR"/>
        </w:rPr>
      </w:r>
      <w:r>
        <w:rPr>
          <w:vertAlign w:val="superscript"/>
          <w:lang w:val="el_GR" w:bidi="el_GR"/>
        </w:rPr>
        <w:t>2</w:t>
      </w:r>
      <w:r>
        <w:rPr>
          <w:lang w:val="el_GR" w:bidi="el_GR"/>
        </w:rPr>
        <w:t xml:space="preserve"> καὶ εἶδον ἄγγελον ἰσχυρὸν κηρύσσοντα ἐν φωνῇ μεγάλῃ· Τίς ἄξιος ἀνοῖξαι τὸ βιβλίον καὶ λῦσαι τὰς σφραγῖδας αὐτοῦ;</w:t>
      </w:r>
    </w:p>
    <w:p>
      <w:pPr/>
      <w:r>
        <w:rPr>
          <w:lang w:val="el_GR" w:bidi="el_GR"/>
        </w:rPr>
      </w:r>
      <w:r>
        <w:rPr>
          <w:vertAlign w:val="superscript"/>
          <w:lang w:val="el_GR" w:bidi="el_GR"/>
        </w:rPr>
        <w:t>3</w:t>
      </w:r>
      <w:r>
        <w:rPr>
          <w:lang w:val="el_GR" w:bidi="el_GR"/>
        </w:rPr>
        <w:t xml:space="preserve"> καὶ οὐδεὶς ἐδύνατο ἐν τῷ οὐρανῷ οὐδὲ ἐπὶ τῆς γῆς οὐδὲ ὑποκάτω τῆς γῆς ἀνοῖξαι τὸ βιβλίον οὔτε βλέπειν αὐτό.</w:t>
      </w:r>
    </w:p>
    <w:p>
      <w:pPr/>
      <w:r>
        <w:rPr>
          <w:lang w:val="el_GR" w:bidi="el_GR"/>
        </w:rPr>
      </w:r>
      <w:r>
        <w:rPr>
          <w:vertAlign w:val="superscript"/>
          <w:lang w:val="el_GR" w:bidi="el_GR"/>
        </w:rPr>
        <w:t>4</w:t>
      </w:r>
      <w:r>
        <w:rPr>
          <w:lang w:val="el_GR" w:bidi="el_GR"/>
        </w:rPr>
        <w:t xml:space="preserve"> καὶ ἐγὼ ἔκλαιον πολὺ ὅτι οὐδεὶς ἄξιος εὑρέθη ἀνοῖξαι τὸ βιβλίον οὔτε βλέπειν αὐτό·</w:t>
      </w:r>
    </w:p>
    <w:p>
      <w:pPr/>
      <w:r>
        <w:rPr>
          <w:lang w:val="el_GR" w:bidi="el_GR"/>
        </w:rPr>
      </w:r>
      <w:r>
        <w:rPr>
          <w:vertAlign w:val="superscript"/>
          <w:lang w:val="el_GR" w:bidi="el_GR"/>
        </w:rPr>
        <w:t>5</w:t>
      </w:r>
      <w:r>
        <w:rPr>
          <w:lang w:val="el_GR" w:bidi="el_GR"/>
        </w:rPr>
        <w:t xml:space="preserve"> καὶ εἷς ἐκ τῶν πρεσβυτέρων λέγει μοι· Μὴ κλαῖε· ἰδοὺ ἐνίκησεν ὁ λέων ὁ ἐκ τῆς φυλῆς Ἰούδα, ἡ ῥίζα Δαυίδ, ἀνοῖξαι τὸ βιβλίον καὶ τὰς ἑπτὰ σφραγῖδας αὐτοῦ.</w:t>
      </w:r>
    </w:p>
    <w:p>
      <w:pPr/>
      <w:r>
        <w:rPr>
          <w:lang w:val="el_GR" w:bidi="el_GR"/>
        </w:rPr>
      </w:r>
      <w:r>
        <w:rPr>
          <w:vertAlign w:val="superscript"/>
          <w:lang w:val="el_GR" w:bidi="el_GR"/>
        </w:rPr>
        <w:t>6</w:t>
      </w:r>
      <w:r>
        <w:rPr>
          <w:lang w:val="el_GR" w:bidi="el_GR"/>
        </w:rPr>
        <w:t xml:space="preserve"> Καὶ εἶδον ἐν μέσῳ τοῦ θρόνου καὶ τῶν τεσσάρων ζῴων καὶ ἐν μέσῳ τῶν πρεσβυτέρων ἀρνίον ἑστηκὸς ὡς ἐσφαγμένον, ἔχων κέρατα ἑπτὰ καὶ ὀφθαλμοὺς ἑπτά, οἵ εἰσιν τὰ ἑπτὰ πνεύματα τοῦ θεοῦ, ἀπεσταλμένοι εἰς πᾶσαν τὴν γῆν.</w:t>
      </w:r>
    </w:p>
    <w:p>
      <w:pPr/>
      <w:r>
        <w:rPr>
          <w:lang w:val="el_GR" w:bidi="el_GR"/>
        </w:rPr>
      </w:r>
      <w:r>
        <w:rPr>
          <w:vertAlign w:val="superscript"/>
          <w:lang w:val="el_GR" w:bidi="el_GR"/>
        </w:rPr>
        <w:t>7</w:t>
      </w:r>
      <w:r>
        <w:rPr>
          <w:lang w:val="el_GR" w:bidi="el_GR"/>
        </w:rPr>
        <w:t xml:space="preserve"> καὶ ἦλθεν καὶ εἴληφεν ἐκ τῆς δεξιᾶς τοῦ καθημένου ἐπὶ τοῦ θρόνου.</w:t>
      </w:r>
    </w:p>
    <w:p>
      <w:pPr/>
      <w:r>
        <w:rPr>
          <w:lang w:val="el_GR" w:bidi="el_GR"/>
        </w:rPr>
      </w:r>
      <w:r>
        <w:rPr>
          <w:vertAlign w:val="superscript"/>
          <w:lang w:val="el_GR" w:bidi="el_GR"/>
        </w:rPr>
        <w:t>8</w:t>
      </w:r>
      <w:r>
        <w:rPr>
          <w:lang w:val="el_GR" w:bidi="el_GR"/>
        </w:rPr>
        <w:t xml:space="preserve"> καὶ ὅτε ἔλαβεν τὸ βιβλίον, τὰ τέσσαρα ζῷα καὶ οἱ εἴκοσι τέσσαρες πρεσβύτεροι ἔπεσαν ἐνώπιον τοῦ ἀρνίου, ἔχοντες ἕκαστος κιθάραν καὶ φιάλας χρυσᾶς γεμούσας θυμιαμάτων, αἵ εἰσιν αἱ προσευχαὶ τῶν ἁγίων·</w:t>
      </w:r>
    </w:p>
    <w:p>
      <w:pPr/>
      <w:r>
        <w:rPr>
          <w:lang w:val="el_GR" w:bidi="el_GR"/>
        </w:rPr>
      </w:r>
      <w:r>
        <w:rPr>
          <w:vertAlign w:val="superscript"/>
          <w:lang w:val="el_GR" w:bidi="el_GR"/>
        </w:rPr>
        <w:t>9</w:t>
      </w:r>
      <w:r>
        <w:rPr>
          <w:lang w:val="el_GR" w:bidi="el_GR"/>
        </w:rPr>
        <w:t xml:space="preserve"> καὶ ᾄδουσιν ᾠδὴν καινὴν λέγοντες· Ἄξιος εἶ λαβεῖν τὸ βιβλίον καὶ ἀνοῖξαι τὰς σφραγῖδας αὐτοῦ, ὅτι ἐσφάγης καὶ ἠγόρασας τῷ θεῷ ἐν τῷ αἵματί σου ἐκ πάσης φυλῆς καὶ γλώσσης καὶ λαοῦ καὶ ἔθνους,</w:t>
      </w:r>
    </w:p>
    <w:p>
      <w:pPr/>
      <w:r>
        <w:rPr>
          <w:lang w:val="el_GR" w:bidi="el_GR"/>
        </w:rPr>
      </w:r>
      <w:r>
        <w:rPr>
          <w:vertAlign w:val="superscript"/>
          <w:lang w:val="el_GR" w:bidi="el_GR"/>
        </w:rPr>
        <w:t>10</w:t>
      </w:r>
      <w:r>
        <w:rPr>
          <w:lang w:val="el_GR" w:bidi="el_GR"/>
        </w:rPr>
        <w:t xml:space="preserve"> καὶ ἐποίησας αὐτοὺς τῷ θεῷ ἡμῶν βασιλείαν καὶ ἱερεῖς, καὶ βασιλεύουσιν ἐπὶ τῆς γῆς.</w:t>
      </w:r>
    </w:p>
    <w:p>
      <w:pPr/>
      <w:r>
        <w:rPr>
          <w:lang w:val="el_GR" w:bidi="el_GR"/>
        </w:rPr>
      </w:r>
      <w:r>
        <w:rPr>
          <w:vertAlign w:val="superscript"/>
          <w:lang w:val="el_GR" w:bidi="el_GR"/>
        </w:rPr>
        <w:t>11</w:t>
      </w:r>
      <w:r>
        <w:rPr>
          <w:lang w:val="el_GR" w:bidi="el_GR"/>
        </w:rPr>
        <w:t xml:space="preserve"> Καὶ εἶδον, καὶ ἤκουσα φωνὴν ἀγγέλων πολλῶν κύκλῳ τοῦ θρόνου καὶ τῶν ζῴων καὶ τῶν πρεσβυτέρων, καὶ ἦν ὁ ἀριθμὸς αὐτῶν μυριάδες μυριάδων καὶ χιλιάδες χιλιάδων,</w:t>
      </w:r>
    </w:p>
    <w:p>
      <w:pPr/>
      <w:r>
        <w:rPr>
          <w:lang w:val="el_GR" w:bidi="el_GR"/>
        </w:rPr>
      </w:r>
      <w:r>
        <w:rPr>
          <w:vertAlign w:val="superscript"/>
          <w:lang w:val="el_GR" w:bidi="el_GR"/>
        </w:rPr>
        <w:t>12</w:t>
      </w:r>
      <w:r>
        <w:rPr>
          <w:lang w:val="el_GR" w:bidi="el_GR"/>
        </w:rPr>
        <w:t xml:space="preserve"> λέγοντες φωνῇ μεγάλῃ· Ἄξιόν ἐστιν τὸ ἀρνίον τὸ ἐσφαγμένον λαβεῖν τὴν δύναμιν καὶ πλοῦτον καὶ σοφίαν καὶ ἰσχὺν καὶ τιμὴν καὶ δόξαν καὶ εὐλογίαν.</w:t>
      </w:r>
    </w:p>
    <w:p>
      <w:pPr/>
      <w:r>
        <w:rPr>
          <w:lang w:val="el_GR" w:bidi="el_GR"/>
        </w:rPr>
      </w:r>
      <w:r>
        <w:rPr>
          <w:vertAlign w:val="superscript"/>
          <w:lang w:val="el_GR" w:bidi="el_GR"/>
        </w:rPr>
        <w:t>13</w:t>
      </w:r>
      <w:r>
        <w:rPr>
          <w:lang w:val="el_GR" w:bidi="el_GR"/>
        </w:rPr>
        <w:t xml:space="preserve"> καὶ πᾶν κτίσμα ὃ ἐν τῷ οὐρανῷ καὶ ἐπὶ τῆς γῆς καὶ ὑποκάτω τῆς γῆς καὶ ἐπὶ τῆς θαλάσσης, καὶ τὰ ἐν αὐτοῖς πάντα, ἤκουσα λέγοντας· Τῷ καθημένῳ ἐπὶ τῷ θρόνῳ καὶ τῷ ἀρνίῳ ἡ εὐλογία καὶ ἡ τιμὴ καὶ ἡ δόξα καὶ τὸ κράτος εἰς τοὺς αἰῶνας τῶν αἰώνων.</w:t>
      </w:r>
    </w:p>
    <w:p>
      <w:pPr/>
      <w:r>
        <w:rPr>
          <w:lang w:val="el_GR" w:bidi="el_GR"/>
        </w:rPr>
      </w:r>
      <w:r>
        <w:rPr>
          <w:vertAlign w:val="superscript"/>
          <w:lang w:val="el_GR" w:bidi="el_GR"/>
        </w:rPr>
        <w:t>14</w:t>
      </w:r>
      <w:r>
        <w:rPr>
          <w:lang w:val="el_GR" w:bidi="el_GR"/>
        </w:rPr>
        <w:t xml:space="preserve"> καὶ τὰ τέσσαρα ζῷα ἔλεγον· Ἀμήν. καὶ οἱ πρεσβύτεροι ἔπεσαν καὶ προσεκύνησαν.</w:t>
      </w:r>
    </w:p>
    <w:p>
      <w:pPr>
        <w:pStyle w:val="Heading2"/>
      </w:pPr>
      <w:r>
        <w:rPr>
          <w:lang w:val="el_GR" w:bidi="el_GR"/>
        </w:rPr>
        <w:t>Revelation 6:1</w:t>
      </w:r>
      <w:r>
        <w:rPr>
          <w:lang w:val="el_GR" w:bidi="el_GR"/>
        </w:rPr>
      </w:r>
    </w:p>
    <w:p>
      <w:pPr/>
      <w:r>
        <w:rPr>
          <w:lang w:val="el_GR" w:bidi="el_GR"/>
        </w:rPr>
      </w:r>
      <w:r>
        <w:rPr>
          <w:vertAlign w:val="superscript"/>
          <w:lang w:val="el_GR" w:bidi="el_GR"/>
        </w:rPr>
        <w:t>1</w:t>
      </w:r>
      <w:r>
        <w:rPr>
          <w:lang w:val="el_GR" w:bidi="el_GR"/>
        </w:rPr>
        <w:t xml:space="preserve"> Καὶ εἶδον ὅτε ἤνοιξεν τὸ ἀρνίον μίαν ἐκ τῶν ἑπτὰ σφραγίδων, καὶ ἤκουσα ἑνὸς ἐκ τῶν τεσσάρων ζῴων λέγοντος ὡς φωνῇ βροντῆς· Ἔρχου.</w:t>
      </w:r>
    </w:p>
    <w:p>
      <w:pPr/>
      <w:r>
        <w:rPr>
          <w:lang w:val="el_GR" w:bidi="el_GR"/>
        </w:rPr>
      </w:r>
      <w:r>
        <w:rPr>
          <w:vertAlign w:val="superscript"/>
          <w:lang w:val="el_GR" w:bidi="el_GR"/>
        </w:rPr>
        <w:t>2</w:t>
      </w:r>
      <w:r>
        <w:rPr>
          <w:lang w:val="el_GR" w:bidi="el_GR"/>
        </w:rPr>
        <w:t xml:space="preserve"> καὶ εἶδον, καὶ ἰδοὺ ἵππος λευκός, καὶ ὁ καθήμενος ἐπʼ αὐτὸν ἔχων τόξον, καὶ ἐδόθη αὐτῷ στέφανος, καὶ ἐξῆλθεν νικῶν καὶ ἵνα νικήσῃ.</w:t>
      </w:r>
    </w:p>
    <w:p>
      <w:pPr/>
      <w:r>
        <w:rPr>
          <w:lang w:val="el_GR" w:bidi="el_GR"/>
        </w:rPr>
      </w:r>
      <w:r>
        <w:rPr>
          <w:vertAlign w:val="superscript"/>
          <w:lang w:val="el_GR" w:bidi="el_GR"/>
        </w:rPr>
        <w:t>3</w:t>
      </w:r>
      <w:r>
        <w:rPr>
          <w:lang w:val="el_GR" w:bidi="el_GR"/>
        </w:rPr>
        <w:t xml:space="preserve"> Καὶ ὅτε ἤνοιξεν τὴν σφραγῖδα τὴν δευτέραν, ἤκουσα τοῦ δευτέρου ζῴου λέγοντος· Ἔρχου.</w:t>
      </w:r>
    </w:p>
    <w:p>
      <w:pPr/>
      <w:r>
        <w:rPr>
          <w:lang w:val="el_GR" w:bidi="el_GR"/>
        </w:rPr>
      </w:r>
      <w:r>
        <w:rPr>
          <w:vertAlign w:val="superscript"/>
          <w:lang w:val="el_GR" w:bidi="el_GR"/>
        </w:rPr>
        <w:t>4</w:t>
      </w:r>
      <w:r>
        <w:rPr>
          <w:lang w:val="el_GR" w:bidi="el_GR"/>
        </w:rPr>
        <w:t xml:space="preserve"> καὶ ἐξῆλθεν ἄλλος ἵππος πυρρός, καὶ τῷ καθημένῳ ἐπʼ αὐτὸν ἐδόθη αὐτῷ λαβεῖν τὴν εἰρήνην ἐκ τῆς γῆς καὶ ἵνα ἀλλήλους σφάξουσιν, καὶ ἐδόθη αὐτῷ μάχαιρα μεγάλη.</w:t>
      </w:r>
    </w:p>
    <w:p>
      <w:pPr/>
      <w:r>
        <w:rPr>
          <w:lang w:val="el_GR" w:bidi="el_GR"/>
        </w:rPr>
      </w:r>
      <w:r>
        <w:rPr>
          <w:vertAlign w:val="superscript"/>
          <w:lang w:val="el_GR" w:bidi="el_GR"/>
        </w:rPr>
        <w:t>5</w:t>
      </w:r>
      <w:r>
        <w:rPr>
          <w:lang w:val="el_GR" w:bidi="el_GR"/>
        </w:rPr>
        <w:t xml:space="preserve"> Καὶ ὅτε ἤνοιξε τὴν σφραγῖδα τὴν τρίτην, ἤκουσα τοῦ τρίτου ζῴου λέγοντος· Ἔρχου. καὶ εἶδον, καὶ ἰδοὺ ἵππος μέλας, καὶ ὁ καθήμενος ἐπʼ αὐτὸν ἔχων ζυγὸν ἐν τῇ χειρὶ αὐτοῦ.</w:t>
      </w:r>
    </w:p>
    <w:p>
      <w:pPr/>
      <w:r>
        <w:rPr>
          <w:lang w:val="el_GR" w:bidi="el_GR"/>
        </w:rPr>
      </w:r>
      <w:r>
        <w:rPr>
          <w:vertAlign w:val="superscript"/>
          <w:lang w:val="el_GR" w:bidi="el_GR"/>
        </w:rPr>
        <w:t>6</w:t>
      </w:r>
      <w:r>
        <w:rPr>
          <w:lang w:val="el_GR" w:bidi="el_GR"/>
        </w:rPr>
        <w:t xml:space="preserve"> καὶ ἤκουσα ὡς φωνὴν ἐν μέσῳ τῶν τεσσάρων ζῴων λέγουσαν· Χοῖνιξ σίτου δηναρίου, καὶ τρεῖς χοίνικες κριθῶν δηναρίου· καὶ τὸ ἔλαιον καὶ τὸν οἶνον μὴ ἀδικήσῃς.</w:t>
      </w:r>
    </w:p>
    <w:p>
      <w:pPr/>
      <w:r>
        <w:rPr>
          <w:lang w:val="el_GR" w:bidi="el_GR"/>
        </w:rPr>
      </w:r>
      <w:r>
        <w:rPr>
          <w:vertAlign w:val="superscript"/>
          <w:lang w:val="el_GR" w:bidi="el_GR"/>
        </w:rPr>
        <w:t>7</w:t>
      </w:r>
      <w:r>
        <w:rPr>
          <w:lang w:val="el_GR" w:bidi="el_GR"/>
        </w:rPr>
        <w:t xml:space="preserve"> Καὶ ὅτε ἤνοιξεν τὴν σφραγῖδα τὴν τετάρτην, ἤκουσα φωνὴν τοῦ τετάρτου ζῴου λέγοντος· Ἔρχου.</w:t>
      </w:r>
    </w:p>
    <w:p>
      <w:pPr/>
      <w:r>
        <w:rPr>
          <w:lang w:val="el_GR" w:bidi="el_GR"/>
        </w:rPr>
      </w:r>
      <w:r>
        <w:rPr>
          <w:vertAlign w:val="superscript"/>
          <w:lang w:val="el_GR" w:bidi="el_GR"/>
        </w:rPr>
        <w:t>8</w:t>
      </w:r>
      <w:r>
        <w:rPr>
          <w:lang w:val="el_GR" w:bidi="el_GR"/>
        </w:rPr>
        <w:t xml:space="preserve"> καὶ εἶδον, καὶ ἰδοὺ ἵππος χλωρός, καὶ ὁ καθήμενος ἐπάνω αὐτοῦ ὄνομα αὐτῷ ὁ Θάνατος, καὶ ὁ ᾅδης ἠκολούθει μετʼ αὐτοῦ, καὶ ἐδόθη αὐτοῖς ἐξουσία ἐπὶ τὸ τέταρτον τῆς γῆς, ἀποκτεῖναι ἐν ῥομφαίᾳ καὶ ἐν λιμῷ καὶ ἐν θανάτῳ καὶ ὑπὸ τῶν θηρίων τῆς γῆς.</w:t>
      </w:r>
    </w:p>
    <w:p>
      <w:pPr/>
      <w:r>
        <w:rPr>
          <w:lang w:val="el_GR" w:bidi="el_GR"/>
        </w:rPr>
      </w:r>
      <w:r>
        <w:rPr>
          <w:vertAlign w:val="superscript"/>
          <w:lang w:val="el_GR" w:bidi="el_GR"/>
        </w:rPr>
        <w:t>9</w:t>
      </w:r>
      <w:r>
        <w:rPr>
          <w:lang w:val="el_GR" w:bidi="el_GR"/>
        </w:rPr>
        <w:t xml:space="preserve"> Καὶ ὅτε ἤνοιξεν τὴν πέμπτην σφραγῖδα, εἶδον ὑποκάτω τοῦ θυσιαστηρίου τὰς ψυχὰς τῶν ἐσφαγμένων διὰ τὸν λόγον τοῦ θεοῦ καὶ διὰ τὴν μαρτυρίαν ἣν εἶχον.</w:t>
      </w:r>
    </w:p>
    <w:p>
      <w:pPr/>
      <w:r>
        <w:rPr>
          <w:lang w:val="el_GR" w:bidi="el_GR"/>
        </w:rPr>
      </w:r>
      <w:r>
        <w:rPr>
          <w:vertAlign w:val="superscript"/>
          <w:lang w:val="el_GR" w:bidi="el_GR"/>
        </w:rPr>
        <w:t>10</w:t>
      </w:r>
      <w:r>
        <w:rPr>
          <w:lang w:val="el_GR" w:bidi="el_GR"/>
        </w:rPr>
        <w:t xml:space="preserve"> καὶ ἔκραξαν φωνῇ μεγάλῃ λέγοντες· Ἕως πότε, ὁ δεσπότης ὁ ἅγιος καὶ ἀληθινός, οὐ κρίνεις καὶ ἐκδικεῖς τὸ αἷμα ἡμῶν ἐκ τῶν κατοικούντων ἐπὶ τῆς γῆς;</w:t>
      </w:r>
    </w:p>
    <w:p>
      <w:pPr/>
      <w:r>
        <w:rPr>
          <w:lang w:val="el_GR" w:bidi="el_GR"/>
        </w:rPr>
      </w:r>
      <w:r>
        <w:rPr>
          <w:vertAlign w:val="superscript"/>
          <w:lang w:val="el_GR" w:bidi="el_GR"/>
        </w:rPr>
        <w:t>11</w:t>
      </w:r>
      <w:r>
        <w:rPr>
          <w:lang w:val="el_GR" w:bidi="el_GR"/>
        </w:rPr>
        <w:t xml:space="preserve"> καὶ ἐδόθη αὐτοῖς ἑκάστῳ στολὴ λευκή, καὶ ἐρρέθη αὐτοῖς ἵνα ἀναπαύσονται ἔτι χρόνον μικρόν, ἕως πληρωθῶσιν καὶ οἱ σύνδουλοι αὐτῶν καὶ οἱ ἀδελφοὶ αὐτῶν οἱ μέλλοντες ἀποκτέννεσθαι ὡς καὶ αὐτοί.</w:t>
      </w:r>
    </w:p>
    <w:p>
      <w:pPr/>
      <w:r>
        <w:rPr>
          <w:lang w:val="el_GR" w:bidi="el_GR"/>
        </w:rPr>
      </w:r>
      <w:r>
        <w:rPr>
          <w:vertAlign w:val="superscript"/>
          <w:lang w:val="el_GR" w:bidi="el_GR"/>
        </w:rPr>
        <w:t>12</w:t>
      </w:r>
      <w:r>
        <w:rPr>
          <w:lang w:val="el_GR" w:bidi="el_GR"/>
        </w:rPr>
        <w:t xml:space="preserve"> Καὶ εἶδον ὅτε ἤνοιξεν τὴν σφραγῖδα τὴν ἕκτην, καὶ σεισμὸς μέγας ἐγένετο, καὶ ὁ ἥλιος ἐγένετο μέλας ὡς σάκκος τρίχινος, καὶ ἡ σελήνη ὅλη ἐγένετο ὡς αἷμα,</w:t>
      </w:r>
    </w:p>
    <w:p>
      <w:pPr/>
      <w:r>
        <w:rPr>
          <w:lang w:val="el_GR" w:bidi="el_GR"/>
        </w:rPr>
      </w:r>
      <w:r>
        <w:rPr>
          <w:vertAlign w:val="superscript"/>
          <w:lang w:val="el_GR" w:bidi="el_GR"/>
        </w:rPr>
        <w:t>13</w:t>
      </w:r>
      <w:r>
        <w:rPr>
          <w:lang w:val="el_GR" w:bidi="el_GR"/>
        </w:rPr>
        <w:t xml:space="preserve"> καὶ οἱ ἀστέρες τοῦ οὐρανοῦ ἔπεσαν εἰς τὴν γῆν, ὡς συκῆ βάλλει τοὺς ὀλύνθους αὐτῆς ὑπὸ ἀνέμου μεγάλου σειομένη,</w:t>
      </w:r>
    </w:p>
    <w:p>
      <w:pPr/>
      <w:r>
        <w:rPr>
          <w:lang w:val="el_GR" w:bidi="el_GR"/>
        </w:rPr>
      </w:r>
      <w:r>
        <w:rPr>
          <w:vertAlign w:val="superscript"/>
          <w:lang w:val="el_GR" w:bidi="el_GR"/>
        </w:rPr>
        <w:t>14</w:t>
      </w:r>
      <w:r>
        <w:rPr>
          <w:lang w:val="el_GR" w:bidi="el_GR"/>
        </w:rPr>
        <w:t xml:space="preserve"> καὶ ὁ οὐρανὸς ἀπεχωρίσθη ὡς βιβλίον ἑλισσόμενον, καὶ πᾶν ὄρος καὶ νῆσος ἐκ τῶν τόπων αὐτῶν ἐκινήθησαν.</w:t>
      </w:r>
    </w:p>
    <w:p>
      <w:pPr/>
      <w:r>
        <w:rPr>
          <w:lang w:val="el_GR" w:bidi="el_GR"/>
        </w:rPr>
      </w:r>
      <w:r>
        <w:rPr>
          <w:vertAlign w:val="superscript"/>
          <w:lang w:val="el_GR" w:bidi="el_GR"/>
        </w:rPr>
        <w:t>15</w:t>
      </w:r>
      <w:r>
        <w:rPr>
          <w:lang w:val="el_GR" w:bidi="el_GR"/>
        </w:rPr>
        <w:t xml:space="preserve"> καὶ οἱ βασιλεῖς τῆς γῆς καὶ οἱ μεγιστᾶνες καὶ οἱ χιλίαρχοι καὶ οἱ πλούσιοι καὶ οἱ ἰσχυροὶ καὶ πᾶς δοῦλος καὶ ἐλεύθερος ἔκρυψαν ἑαυτοὺς εἰς τὰ σπήλαια καὶ εἰς τὰς πέτρας τῶν ὀρέων·</w:t>
      </w:r>
    </w:p>
    <w:p>
      <w:pPr/>
      <w:r>
        <w:rPr>
          <w:lang w:val="el_GR" w:bidi="el_GR"/>
        </w:rPr>
      </w:r>
      <w:r>
        <w:rPr>
          <w:vertAlign w:val="superscript"/>
          <w:lang w:val="el_GR" w:bidi="el_GR"/>
        </w:rPr>
        <w:t>16</w:t>
      </w:r>
      <w:r>
        <w:rPr>
          <w:lang w:val="el_GR" w:bidi="el_GR"/>
        </w:rPr>
        <w:t xml:space="preserve"> καὶ λέγουσιν τοῖς ὄρεσιν καὶ ταῖς πέτραις· Πέσετε ἐφʼ ἡμᾶς καὶ κρύψατε ἡμᾶς ἀπὸ προσώπου τοῦ καθημένου ἐπὶ τοῦ θρόνου καὶ ἀπὸ τῆς ὀργῆς τοῦ ἀρνίου,</w:t>
      </w:r>
    </w:p>
    <w:p>
      <w:pPr/>
      <w:r>
        <w:rPr>
          <w:lang w:val="el_GR" w:bidi="el_GR"/>
        </w:rPr>
      </w:r>
      <w:r>
        <w:rPr>
          <w:vertAlign w:val="superscript"/>
          <w:lang w:val="el_GR" w:bidi="el_GR"/>
        </w:rPr>
        <w:t>17</w:t>
      </w:r>
      <w:r>
        <w:rPr>
          <w:lang w:val="el_GR" w:bidi="el_GR"/>
        </w:rPr>
        <w:t xml:space="preserve"> ὅτι ἦλθεν ἡ ἡμέρα ἡ μεγάλη τῆς ὀργῆς αὐτῶν, καὶ τίς δύναται σταθῆναι;</w:t>
      </w:r>
    </w:p>
    <w:p>
      <w:pPr>
        <w:pStyle w:val="Heading2"/>
      </w:pPr>
      <w:r>
        <w:rPr>
          <w:lang w:val="el_GR" w:bidi="el_GR"/>
        </w:rPr>
        <w:t>Revelation 7:1</w:t>
      </w:r>
      <w:r>
        <w:rPr>
          <w:lang w:val="el_GR" w:bidi="el_GR"/>
        </w:rPr>
      </w:r>
    </w:p>
    <w:p>
      <w:pPr/>
      <w:r>
        <w:rPr>
          <w:lang w:val="el_GR" w:bidi="el_GR"/>
        </w:rPr>
      </w:r>
      <w:r>
        <w:rPr>
          <w:vertAlign w:val="superscript"/>
          <w:lang w:val="el_GR" w:bidi="el_GR"/>
        </w:rPr>
        <w:t>1</w:t>
      </w:r>
      <w:r>
        <w:rPr>
          <w:lang w:val="el_GR" w:bidi="el_GR"/>
        </w:rPr>
        <w:t xml:space="preserve"> Μετὰ τοῦτο εἶδον τέσσαρας ἀγγέλους ἑστῶτας ἐπὶ τὰς τέσσαρας γωνίας τῆς γῆς, κρατοῦντας τοὺς τέσσαρας ἀνέμους τῆς γῆς, ἵνα μὴ πνέῃ ἄνεμος ἐπὶ τῆς γῆς μήτε ἐπὶ τῆς θαλάσσης μήτε ἐπὶ πᾶν δένδρον.</w:t>
      </w:r>
    </w:p>
    <w:p>
      <w:pPr/>
      <w:r>
        <w:rPr>
          <w:lang w:val="el_GR" w:bidi="el_GR"/>
        </w:rPr>
      </w:r>
      <w:r>
        <w:rPr>
          <w:vertAlign w:val="superscript"/>
          <w:lang w:val="el_GR" w:bidi="el_GR"/>
        </w:rPr>
        <w:t>2</w:t>
      </w:r>
      <w:r>
        <w:rPr>
          <w:lang w:val="el_GR" w:bidi="el_GR"/>
        </w:rPr>
        <w:t xml:space="preserve"> καὶ εἶδον ἄλλον ἄγγελον ἀναβαίνοντα ἀπὸ ἀνατολῆς ἡλίου, ἔχοντα σφραγῖδα θεοῦ ζῶντος, καὶ ἔκραξεν φωνῇ μεγάλῃ τοῖς τέσσαρσιν ἀγγέλοις οἷς ἐδόθη αὐτοῖς ἀδικῆσαι τὴν γῆν καὶ τὴν θάλασσαν,</w:t>
      </w:r>
    </w:p>
    <w:p>
      <w:pPr/>
      <w:r>
        <w:rPr>
          <w:lang w:val="el_GR" w:bidi="el_GR"/>
        </w:rPr>
      </w:r>
      <w:r>
        <w:rPr>
          <w:vertAlign w:val="superscript"/>
          <w:lang w:val="el_GR" w:bidi="el_GR"/>
        </w:rPr>
        <w:t>3</w:t>
      </w:r>
      <w:r>
        <w:rPr>
          <w:lang w:val="el_GR" w:bidi="el_GR"/>
        </w:rPr>
        <w:t xml:space="preserve"> λέγων· Μὴ ἀδικήσητε τὴν γῆν μήτε τὴν θάλασσαν μήτε τὰ δένδρα, ἄχρι σφραγίσωμεν τοὺς δούλους τοῦ θεοῦ ἡμῶν ἐπὶ τῶν μετώπων αὐτῶν.</w:t>
      </w:r>
    </w:p>
    <w:p>
      <w:pPr/>
      <w:r>
        <w:rPr>
          <w:lang w:val="el_GR" w:bidi="el_GR"/>
        </w:rPr>
      </w:r>
      <w:r>
        <w:rPr>
          <w:vertAlign w:val="superscript"/>
          <w:lang w:val="el_GR" w:bidi="el_GR"/>
        </w:rPr>
        <w:t>4</w:t>
      </w:r>
      <w:r>
        <w:rPr>
          <w:lang w:val="el_GR" w:bidi="el_GR"/>
        </w:rPr>
        <w:t xml:space="preserve"> Καὶ ἤκουσα τὸν ἀριθμὸν τῶν ἐσφραγισμένων, ἑκατὸν τεσσεράκοντα τέσσαρες χιλιάδες, ἐσφραγισμένοι ἐκ πάσης φυλῆς υἱῶν Ἰσραήλ·</w:t>
      </w:r>
    </w:p>
    <w:p>
      <w:pPr/>
      <w:r>
        <w:rPr>
          <w:lang w:val="el_GR" w:bidi="el_GR"/>
        </w:rPr>
      </w:r>
      <w:r>
        <w:rPr>
          <w:vertAlign w:val="superscript"/>
          <w:lang w:val="el_GR" w:bidi="el_GR"/>
        </w:rPr>
        <w:t>5</w:t>
      </w:r>
      <w:r>
        <w:rPr>
          <w:lang w:val="el_GR" w:bidi="el_GR"/>
        </w:rPr>
        <w:t xml:space="preserve"> ἐκ φυλῆς Ἰούδα δώδεκα χιλιάδες ἐσφραγισμένοι, ἐκ φυλῆς Ῥουβὴν δώδεκα χιλιάδες, ἐκ φυλῆς Γὰδ δώδεκα χιλιάδες,</w:t>
      </w:r>
    </w:p>
    <w:p>
      <w:pPr/>
      <w:r>
        <w:rPr>
          <w:lang w:val="el_GR" w:bidi="el_GR"/>
        </w:rPr>
      </w:r>
      <w:r>
        <w:rPr>
          <w:vertAlign w:val="superscript"/>
          <w:lang w:val="el_GR" w:bidi="el_GR"/>
        </w:rPr>
        <w:t>6</w:t>
      </w:r>
      <w:r>
        <w:rPr>
          <w:lang w:val="el_GR" w:bidi="el_GR"/>
        </w:rPr>
        <w:t xml:space="preserve"> ἐκ φυλῆς Ἀσὴρ δώδεκα χιλιάδες, ἐκ φυλῆς Νεφθαλὶμ δώδεκα χιλιάδες, ἐκ φυλῆς Μανασσῆ δώδεκα χιλιάδες,</w:t>
      </w:r>
    </w:p>
    <w:p>
      <w:pPr/>
      <w:r>
        <w:rPr>
          <w:lang w:val="el_GR" w:bidi="el_GR"/>
        </w:rPr>
      </w:r>
      <w:r>
        <w:rPr>
          <w:vertAlign w:val="superscript"/>
          <w:lang w:val="el_GR" w:bidi="el_GR"/>
        </w:rPr>
        <w:t>7</w:t>
      </w:r>
      <w:r>
        <w:rPr>
          <w:lang w:val="el_GR" w:bidi="el_GR"/>
        </w:rPr>
        <w:t xml:space="preserve"> ἐκ φυλῆς Συμεὼν δώδεκα χιλιάδες, ἐκ φυλῆς Λευὶ δώδεκα χιλιάδες, ἐκ φυλῆς Ἰσσαχὰρ δώδεκα χιλιάδες,</w:t>
      </w:r>
    </w:p>
    <w:p>
      <w:pPr/>
      <w:r>
        <w:rPr>
          <w:lang w:val="el_GR" w:bidi="el_GR"/>
        </w:rPr>
      </w:r>
      <w:r>
        <w:rPr>
          <w:vertAlign w:val="superscript"/>
          <w:lang w:val="el_GR" w:bidi="el_GR"/>
        </w:rPr>
        <w:t>8</w:t>
      </w:r>
      <w:r>
        <w:rPr>
          <w:lang w:val="el_GR" w:bidi="el_GR"/>
        </w:rPr>
        <w:t xml:space="preserve"> ἐκ φυλῆς Ζαβουλὼν δώδεκα χιλιάδες, ἐκ φυλῆς Ἰωσὴφ δώδεκα χιλιάδες, ἐκ φυλῆς Βενιαμὶν δώδεκα χιλιάδες ἐσφραγισμένοι.</w:t>
      </w:r>
    </w:p>
    <w:p>
      <w:pPr/>
      <w:r>
        <w:rPr>
          <w:lang w:val="el_GR" w:bidi="el_GR"/>
        </w:rPr>
      </w:r>
      <w:r>
        <w:rPr>
          <w:vertAlign w:val="superscript"/>
          <w:lang w:val="el_GR" w:bidi="el_GR"/>
        </w:rPr>
        <w:t>9</w:t>
      </w:r>
      <w:r>
        <w:rPr>
          <w:lang w:val="el_GR" w:bidi="el_GR"/>
        </w:rPr>
        <w:t xml:space="preserve"> Μετὰ ταῦτα εἶδον, καὶ ἰδοὺ ὄχλος πολύς, ὃν ἀριθμῆσαι αὐτὸν οὐδεὶς ἐδύνατο, ἐκ παντὸς ἔθνους καὶ φυλῶν καὶ λαῶν καὶ γλωσσῶν, ἑστῶτες ἐνώπιον τοῦ θρόνου καὶ ἐνώπιον τοῦ ἀρνίου, περιβεβλημένους στολὰς λευκάς, καὶ φοίνικες ἐν ταῖς χερσὶν αὐτῶν·</w:t>
      </w:r>
    </w:p>
    <w:p>
      <w:pPr/>
      <w:r>
        <w:rPr>
          <w:lang w:val="el_GR" w:bidi="el_GR"/>
        </w:rPr>
      </w:r>
      <w:r>
        <w:rPr>
          <w:vertAlign w:val="superscript"/>
          <w:lang w:val="el_GR" w:bidi="el_GR"/>
        </w:rPr>
        <w:t>10</w:t>
      </w:r>
      <w:r>
        <w:rPr>
          <w:lang w:val="el_GR" w:bidi="el_GR"/>
        </w:rPr>
        <w:t xml:space="preserve"> καὶ κράζουσι φωνῇ μεγάλῃ λέγοντες· Ἡ σωτηρία τῷ θεῷ ἡμῶν τῷ καθημένῳ ἐπὶ τῷ θρόνῳ καὶ τῷ ἀρνίῳ.</w:t>
      </w:r>
    </w:p>
    <w:p>
      <w:pPr/>
      <w:r>
        <w:rPr>
          <w:lang w:val="el_GR" w:bidi="el_GR"/>
        </w:rPr>
      </w:r>
      <w:r>
        <w:rPr>
          <w:vertAlign w:val="superscript"/>
          <w:lang w:val="el_GR" w:bidi="el_GR"/>
        </w:rPr>
        <w:t>11</w:t>
      </w:r>
      <w:r>
        <w:rPr>
          <w:lang w:val="el_GR" w:bidi="el_GR"/>
        </w:rPr>
        <w:t xml:space="preserve"> καὶ πάντες οἱ ἄγγελοι εἱστήκεισαν κύκλῳ τοῦ θρόνου καὶ τῶν πρεσβυτέρων καὶ τῶν τεσσάρων ζῴων, καὶ ἔπεσαν ἐνώπιον τοῦ θρόνου ἐπὶ τὰ πρόσωπα αὐτῶν καὶ προσεκύνησαν τῷ θεῷ,</w:t>
      </w:r>
    </w:p>
    <w:p>
      <w:pPr/>
      <w:r>
        <w:rPr>
          <w:lang w:val="el_GR" w:bidi="el_GR"/>
        </w:rPr>
      </w:r>
      <w:r>
        <w:rPr>
          <w:vertAlign w:val="superscript"/>
          <w:lang w:val="el_GR" w:bidi="el_GR"/>
        </w:rPr>
        <w:t>12</w:t>
      </w:r>
      <w:r>
        <w:rPr>
          <w:lang w:val="el_GR" w:bidi="el_GR"/>
        </w:rPr>
        <w:t xml:space="preserve"> λέγοντες· Ἀμήν· ἡ εὐλογία καὶ ἡ δόξα καὶ ἡ σοφία καὶ ἡ εὐχαριστία καὶ ἡ τιμὴ καὶ ἡ δύναμις καὶ ἡ ἰσχὺς τῷ θεῷ ἡμῶν εἰς τοὺς αἰῶνας τῶν αἰώνων· ἀμήν.</w:t>
      </w:r>
    </w:p>
    <w:p>
      <w:pPr/>
      <w:r>
        <w:rPr>
          <w:lang w:val="el_GR" w:bidi="el_GR"/>
        </w:rPr>
      </w:r>
      <w:r>
        <w:rPr>
          <w:vertAlign w:val="superscript"/>
          <w:lang w:val="el_GR" w:bidi="el_GR"/>
        </w:rPr>
        <w:t>13</w:t>
      </w:r>
      <w:r>
        <w:rPr>
          <w:lang w:val="el_GR" w:bidi="el_GR"/>
        </w:rPr>
        <w:t xml:space="preserve"> Καὶ ἀπεκρίθη εἷς ἐκ τῶν πρεσβυτέρων λέγων μοι· Οὗτοι οἱ περιβεβλημένοι τὰς στολὰς τὰς λευκὰς τίνες εἰσὶν καὶ πόθεν ἦλθον;</w:t>
      </w:r>
    </w:p>
    <w:p>
      <w:pPr/>
      <w:r>
        <w:rPr>
          <w:lang w:val="el_GR" w:bidi="el_GR"/>
        </w:rPr>
      </w:r>
      <w:r>
        <w:rPr>
          <w:vertAlign w:val="superscript"/>
          <w:lang w:val="el_GR" w:bidi="el_GR"/>
        </w:rPr>
        <w:t>14</w:t>
      </w:r>
      <w:r>
        <w:rPr>
          <w:lang w:val="el_GR" w:bidi="el_GR"/>
        </w:rPr>
        <w:t xml:space="preserve"> καὶ εἴρηκα αὐτῷ· Κύριέ μου, σὺ οἶδας. καὶ εἶπέν μοι· Οὗτοί εἰσιν οἱ ἐρχόμενοι ἐκ τῆς θλίψεως τῆς μεγάλης, καὶ ἔπλυναν τὰς στολὰς αὐτῶν καὶ ἐλεύκαναν αὐτὰς ἐν τῷ αἵματι τοῦ ἀρνίου.</w:t>
      </w:r>
    </w:p>
    <w:p>
      <w:pPr/>
      <w:r>
        <w:rPr>
          <w:lang w:val="el_GR" w:bidi="el_GR"/>
        </w:rPr>
      </w:r>
      <w:r>
        <w:rPr>
          <w:vertAlign w:val="superscript"/>
          <w:lang w:val="el_GR" w:bidi="el_GR"/>
        </w:rPr>
        <w:t>15</w:t>
      </w:r>
      <w:r>
        <w:rPr>
          <w:lang w:val="el_GR" w:bidi="el_GR"/>
        </w:rPr>
        <w:t xml:space="preserve"> διὰ τοῦτό εἰσιν ἐνώπιον τοῦ θρόνου τοῦ θεοῦ, καὶ λατρεύουσιν αὐτῷ ἡμέρας καὶ νυκτὸς ἐν τῷ ναῷ αὐτοῦ, καὶ ὁ καθήμενος ἐπὶ τοῦ θρόνου σκηνώσει ἐπʼ αὐτούς.</w:t>
      </w:r>
    </w:p>
    <w:p>
      <w:pPr/>
      <w:r>
        <w:rPr>
          <w:lang w:val="el_GR" w:bidi="el_GR"/>
        </w:rPr>
      </w:r>
      <w:r>
        <w:rPr>
          <w:vertAlign w:val="superscript"/>
          <w:lang w:val="el_GR" w:bidi="el_GR"/>
        </w:rPr>
        <w:t>16</w:t>
      </w:r>
      <w:r>
        <w:rPr>
          <w:lang w:val="el_GR" w:bidi="el_GR"/>
        </w:rPr>
        <w:t xml:space="preserve"> οὐ πεινάσουσιν ἔτι οὐδὲ διψήσουσιν ἔτι, οὐδὲ μὴ πέσῃ ἐπʼ αὐτοὺς ὁ ἥλιος οὐδὲ πᾶν καῦμα,</w:t>
      </w:r>
    </w:p>
    <w:p>
      <w:pPr/>
      <w:r>
        <w:rPr>
          <w:lang w:val="el_GR" w:bidi="el_GR"/>
        </w:rPr>
      </w:r>
      <w:r>
        <w:rPr>
          <w:vertAlign w:val="superscript"/>
          <w:lang w:val="el_GR" w:bidi="el_GR"/>
        </w:rPr>
        <w:t>17</w:t>
      </w:r>
      <w:r>
        <w:rPr>
          <w:lang w:val="el_GR" w:bidi="el_GR"/>
        </w:rPr>
        <w:t xml:space="preserve"> ὅτι τὸ ἀρνίον τὸ ἀνὰ μέσον τοῦ θρόνου ποιμανεῖ αὐτούς, καὶ ὁδηγήσει αὐτοὺς ἐπὶ ζωῆς πηγὰς ὑδάτων· καὶ ἐξαλείψει ὁ θεὸς πᾶν δάκρυον ἐκ τῶν ὀφθαλμῶν αὐτῶν.</w:t>
      </w:r>
    </w:p>
    <w:p>
      <w:pPr>
        <w:pStyle w:val="Heading2"/>
      </w:pPr>
      <w:r>
        <w:rPr>
          <w:lang w:val="el_GR" w:bidi="el_GR"/>
        </w:rPr>
        <w:t>Revelation 8:1</w:t>
      </w:r>
      <w:r>
        <w:rPr>
          <w:lang w:val="el_GR" w:bidi="el_GR"/>
        </w:rPr>
      </w:r>
    </w:p>
    <w:p>
      <w:pPr/>
      <w:r>
        <w:rPr>
          <w:lang w:val="el_GR" w:bidi="el_GR"/>
        </w:rPr>
      </w:r>
      <w:r>
        <w:rPr>
          <w:vertAlign w:val="superscript"/>
          <w:lang w:val="el_GR" w:bidi="el_GR"/>
        </w:rPr>
        <w:t>1</w:t>
      </w:r>
      <w:r>
        <w:rPr>
          <w:lang w:val="el_GR" w:bidi="el_GR"/>
        </w:rPr>
        <w:t xml:space="preserve"> Καὶ ὅταν ἤνοιξεν τὴν σφραγῖδα τὴν ἑβδόμην, ἐγένετο σιγὴ ἐν τῷ οὐρανῷ ὡς ἡμιώριον.</w:t>
      </w:r>
    </w:p>
    <w:p>
      <w:pPr/>
      <w:r>
        <w:rPr>
          <w:lang w:val="el_GR" w:bidi="el_GR"/>
        </w:rPr>
      </w:r>
      <w:r>
        <w:rPr>
          <w:vertAlign w:val="superscript"/>
          <w:lang w:val="el_GR" w:bidi="el_GR"/>
        </w:rPr>
        <w:t>2</w:t>
      </w:r>
      <w:r>
        <w:rPr>
          <w:lang w:val="el_GR" w:bidi="el_GR"/>
        </w:rPr>
        <w:t xml:space="preserve"> καὶ εἶδον τοὺς ἑπτὰ ἀγγέλους οἳ ἐνώπιον τοῦ θεοῦ ἑστήκασιν, καὶ ἐδόθησαν αὐτοῖς ἑπτὰ σάλπιγγες.</w:t>
      </w:r>
    </w:p>
    <w:p>
      <w:pPr/>
      <w:r>
        <w:rPr>
          <w:lang w:val="el_GR" w:bidi="el_GR"/>
        </w:rPr>
      </w:r>
      <w:r>
        <w:rPr>
          <w:vertAlign w:val="superscript"/>
          <w:lang w:val="el_GR" w:bidi="el_GR"/>
        </w:rPr>
        <w:t>3</w:t>
      </w:r>
      <w:r>
        <w:rPr>
          <w:lang w:val="el_GR" w:bidi="el_GR"/>
        </w:rPr>
        <w:t xml:space="preserve"> Καὶ ἄλλος ἄγγελος ἦλθεν καὶ ἐστάθη ἐπὶ τοῦ θυσιαστηρίου ἔχων λιβανωτὸν χρυσοῦν, καὶ ἐδόθη αὐτῷ θυμιάματα πολλὰ ἵνα δώσει ταῖς προσευχαῖς τῶν ἁγίων πάντων ἐπὶ τὸ θυσιαστήριον τὸ χρυσοῦν τὸ ἐνώπιον τοῦ θρόνου.</w:t>
      </w:r>
    </w:p>
    <w:p>
      <w:pPr/>
      <w:r>
        <w:rPr>
          <w:lang w:val="el_GR" w:bidi="el_GR"/>
        </w:rPr>
      </w:r>
      <w:r>
        <w:rPr>
          <w:vertAlign w:val="superscript"/>
          <w:lang w:val="el_GR" w:bidi="el_GR"/>
        </w:rPr>
        <w:t>4</w:t>
      </w:r>
      <w:r>
        <w:rPr>
          <w:lang w:val="el_GR" w:bidi="el_GR"/>
        </w:rPr>
        <w:t xml:space="preserve"> καὶ ἀνέβη ὁ καπνὸς τῶν θυμιαμάτων ταῖς προσευχαῖς τῶν ἁγίων ἐκ χειρὸς τοῦ ἀγγέλου ἐνώπιον τοῦ θεοῦ.</w:t>
      </w:r>
    </w:p>
    <w:p>
      <w:pPr/>
      <w:r>
        <w:rPr>
          <w:lang w:val="el_GR" w:bidi="el_GR"/>
        </w:rPr>
      </w:r>
      <w:r>
        <w:rPr>
          <w:vertAlign w:val="superscript"/>
          <w:lang w:val="el_GR" w:bidi="el_GR"/>
        </w:rPr>
        <w:t>5</w:t>
      </w:r>
      <w:r>
        <w:rPr>
          <w:lang w:val="el_GR" w:bidi="el_GR"/>
        </w:rPr>
        <w:t xml:space="preserve"> καὶ εἴληφεν ὁ ἄγγελος τὸν λιβανωτόν, καὶ ἐγέμισεν αὐτὸν ἐκ τοῦ πυρὸς τοῦ θυσιαστηρίου, καὶ ἔβαλεν εἰς τὴν γῆν· καὶ ἐγένοντο βρονταὶ καὶ φωναὶ καὶ ἀστραπαὶ καὶ σεισμός.</w:t>
      </w:r>
    </w:p>
    <w:p>
      <w:pPr/>
      <w:r>
        <w:rPr>
          <w:lang w:val="el_GR" w:bidi="el_GR"/>
        </w:rPr>
      </w:r>
      <w:r>
        <w:rPr>
          <w:vertAlign w:val="superscript"/>
          <w:lang w:val="el_GR" w:bidi="el_GR"/>
        </w:rPr>
        <w:t>6</w:t>
      </w:r>
      <w:r>
        <w:rPr>
          <w:lang w:val="el_GR" w:bidi="el_GR"/>
        </w:rPr>
        <w:t xml:space="preserve"> Καὶ οἱ ἑπτὰ ἄγγελοι οἱ ἔχοντες τὰς ἑπτὰ σάλπιγγας ἡτοίμασαν αὑτοὺς ἵνα σαλπίσωσιν.</w:t>
      </w:r>
    </w:p>
    <w:p>
      <w:pPr/>
      <w:r>
        <w:rPr>
          <w:lang w:val="el_GR" w:bidi="el_GR"/>
        </w:rPr>
      </w:r>
      <w:r>
        <w:rPr>
          <w:vertAlign w:val="superscript"/>
          <w:lang w:val="el_GR" w:bidi="el_GR"/>
        </w:rPr>
        <w:t>7</w:t>
      </w:r>
      <w:r>
        <w:rPr>
          <w:lang w:val="el_GR" w:bidi="el_GR"/>
        </w:rPr>
        <w:t xml:space="preserve"> Καὶ ὁ πρῶτος ἐσάλπισεν· καὶ ἐγένετο χάλαζα καὶ πῦρ μεμιγμένα ἐν αἵματι, καὶ ἐβλήθη εἰς τὴν γῆν· καὶ τὸ τρίτον τῆς γῆς κατεκάη, καὶ τὸ τρίτον τῶν δένδρων κατεκάη, καὶ πᾶς χόρτος χλωρὸς κατεκάη.</w:t>
      </w:r>
    </w:p>
    <w:p>
      <w:pPr/>
      <w:r>
        <w:rPr>
          <w:lang w:val="el_GR" w:bidi="el_GR"/>
        </w:rPr>
      </w:r>
      <w:r>
        <w:rPr>
          <w:vertAlign w:val="superscript"/>
          <w:lang w:val="el_GR" w:bidi="el_GR"/>
        </w:rPr>
        <w:t>8</w:t>
      </w:r>
      <w:r>
        <w:rPr>
          <w:lang w:val="el_GR" w:bidi="el_GR"/>
        </w:rPr>
        <w:t xml:space="preserve"> Καὶ ὁ δεύτερος ἄγγελος ἐσάλπισεν· καὶ ὡς ὄρος μέγα πυρὶ καιόμενον ἐβλήθη εἰς τὴν θάλασσαν· καὶ ἐγένετο τὸ τρίτον τῆς θαλάσσης αἷμα,</w:t>
      </w:r>
    </w:p>
    <w:p>
      <w:pPr/>
      <w:r>
        <w:rPr>
          <w:lang w:val="el_GR" w:bidi="el_GR"/>
        </w:rPr>
      </w:r>
      <w:r>
        <w:rPr>
          <w:vertAlign w:val="superscript"/>
          <w:lang w:val="el_GR" w:bidi="el_GR"/>
        </w:rPr>
        <w:t>9</w:t>
      </w:r>
      <w:r>
        <w:rPr>
          <w:lang w:val="el_GR" w:bidi="el_GR"/>
        </w:rPr>
        <w:t xml:space="preserve"> καὶ ἀπέθανε τὸ τρίτον τῶν κτισμάτων τῶν ἐν τῇ θαλάσσῃ, τὰ ἔχοντα ψυχάς, καὶ τὸ τρίτον τῶν πλοίων διεφθάρησαν.</w:t>
      </w:r>
    </w:p>
    <w:p>
      <w:pPr/>
      <w:r>
        <w:rPr>
          <w:lang w:val="el_GR" w:bidi="el_GR"/>
        </w:rPr>
      </w:r>
      <w:r>
        <w:rPr>
          <w:vertAlign w:val="superscript"/>
          <w:lang w:val="el_GR" w:bidi="el_GR"/>
        </w:rPr>
        <w:t>10</w:t>
      </w:r>
      <w:r>
        <w:rPr>
          <w:lang w:val="el_GR" w:bidi="el_GR"/>
        </w:rPr>
        <w:t xml:space="preserve"> Καὶ ὁ τρίτος ἄγγελος ἐσάλπισεν· καὶ ἔπεσεν ἐκ τοῦ οὐρανοῦ ἀστὴρ μέγας καιόμενος ὡς λαμπάς, καὶ ἔπεσεν ἐπὶ τὸ τρίτον τῶν ποταμῶν καὶ ἐπὶ τὰς πηγὰς τῶν ὑδάτων.</w:t>
      </w:r>
    </w:p>
    <w:p>
      <w:pPr/>
      <w:r>
        <w:rPr>
          <w:lang w:val="el_GR" w:bidi="el_GR"/>
        </w:rPr>
      </w:r>
      <w:r>
        <w:rPr>
          <w:vertAlign w:val="superscript"/>
          <w:lang w:val="el_GR" w:bidi="el_GR"/>
        </w:rPr>
        <w:t>11</w:t>
      </w:r>
      <w:r>
        <w:rPr>
          <w:lang w:val="el_GR" w:bidi="el_GR"/>
        </w:rPr>
        <w:t xml:space="preserve"> καὶ τὸ ὄνομα τοῦ ἀστέρος λέγεται· ὁ Ἄψινθος. καὶ ἐγένετο τὸ τρίτον τῶν ὑδάτων εἰς ἄψινθον, καὶ πολλοὶ τῶν ἀνθρώπων ἀπέθανον ἐκ τῶν ὑδάτων, ὅτι ἐπικράνθησαν.</w:t>
      </w:r>
    </w:p>
    <w:p>
      <w:pPr/>
      <w:r>
        <w:rPr>
          <w:lang w:val="el_GR" w:bidi="el_GR"/>
        </w:rPr>
      </w:r>
      <w:r>
        <w:rPr>
          <w:vertAlign w:val="superscript"/>
          <w:lang w:val="el_GR" w:bidi="el_GR"/>
        </w:rPr>
        <w:t>12</w:t>
      </w:r>
      <w:r>
        <w:rPr>
          <w:lang w:val="el_GR" w:bidi="el_GR"/>
        </w:rPr>
        <w:t xml:space="preserve"> Καὶ ὁ τέταρτος ἄγγελος ἐσάλπισεν· καὶ ἐπλήγη τὸ τρίτον τοῦ ἡλίου καὶ τὸ τρίτον τῆς σελήνης καὶ τὸ τρίτον τῶν ἀστέρων, ἵνα σκοτισθῇ τὸ τρίτον αὐτῶν καὶ ἡ ἡμέρα μὴ φάνῃ τὸ τρίτον αὐτῆς, καὶ ἡ νὺξ ὁμοίως.</w:t>
      </w:r>
    </w:p>
    <w:p>
      <w:pPr/>
      <w:r>
        <w:rPr>
          <w:lang w:val="el_GR" w:bidi="el_GR"/>
        </w:rPr>
      </w:r>
      <w:r>
        <w:rPr>
          <w:vertAlign w:val="superscript"/>
          <w:lang w:val="el_GR" w:bidi="el_GR"/>
        </w:rPr>
        <w:t>13</w:t>
      </w:r>
      <w:r>
        <w:rPr>
          <w:lang w:val="el_GR" w:bidi="el_GR"/>
        </w:rPr>
        <w:t xml:space="preserve"> Καὶ εἶδον, καὶ ἤκουσα ἑνὸς ἀετοῦ πετομένου ἐν μεσουρανήματι λέγοντος φωνῇ μεγάλῃ· Οὐαὶ οὐαὶ οὐαὶ τοὺς κατοικοῦντας ἐπὶ τῆς γῆς ἐκ τῶν λοιπῶν φωνῶν τῆς σάλπιγγος τῶν τριῶν ἀγγέλων τῶν μελλόντων σαλπίζειν.</w:t>
      </w:r>
    </w:p>
    <w:p>
      <w:pPr>
        <w:pStyle w:val="Heading2"/>
      </w:pPr>
      <w:r>
        <w:rPr>
          <w:lang w:val="el_GR" w:bidi="el_GR"/>
        </w:rPr>
        <w:t>Revelation 9:1</w:t>
      </w:r>
      <w:r>
        <w:rPr>
          <w:lang w:val="el_GR" w:bidi="el_GR"/>
        </w:rPr>
      </w:r>
    </w:p>
    <w:p>
      <w:pPr/>
      <w:r>
        <w:rPr>
          <w:lang w:val="el_GR" w:bidi="el_GR"/>
        </w:rPr>
      </w:r>
      <w:r>
        <w:rPr>
          <w:vertAlign w:val="superscript"/>
          <w:lang w:val="el_GR" w:bidi="el_GR"/>
        </w:rPr>
        <w:t>1</w:t>
      </w:r>
      <w:r>
        <w:rPr>
          <w:lang w:val="el_GR" w:bidi="el_GR"/>
        </w:rPr>
        <w:t xml:space="preserve"> Καὶ ὁ πέμπτος ἄγγελος ἐσάλπισεν· καὶ εἶδον ἀστέρα ἐκ τοῦ οὐρανοῦ πεπτωκότα εἰς τὴν γῆν, καὶ ἐδόθη αὐτῷ ἡ κλεὶς τοῦ φρέατος τῆς ἀβύσσου·</w:t>
      </w:r>
    </w:p>
    <w:p>
      <w:pPr/>
      <w:r>
        <w:rPr>
          <w:lang w:val="el_GR" w:bidi="el_GR"/>
        </w:rPr>
      </w:r>
      <w:r>
        <w:rPr>
          <w:vertAlign w:val="superscript"/>
          <w:lang w:val="el_GR" w:bidi="el_GR"/>
        </w:rPr>
        <w:t>2</w:t>
      </w:r>
      <w:r>
        <w:rPr>
          <w:lang w:val="el_GR" w:bidi="el_GR"/>
        </w:rPr>
        <w:t xml:space="preserve"> καὶ ἤνοιξεν τὸ φρέαρ τῆς ἀβύσσου, καὶ ἀνέβη καπνὸς ἐκ τοῦ φρέατος ὡς καπνὸς καμίνου μεγάλης, καὶ ἐσκοτώθη ὁ ἥλιος καὶ ὁ ἀὴρ ἐκ τοῦ καπνοῦ τοῦ φρέατος.</w:t>
      </w:r>
    </w:p>
    <w:p>
      <w:pPr/>
      <w:r>
        <w:rPr>
          <w:lang w:val="el_GR" w:bidi="el_GR"/>
        </w:rPr>
      </w:r>
      <w:r>
        <w:rPr>
          <w:vertAlign w:val="superscript"/>
          <w:lang w:val="el_GR" w:bidi="el_GR"/>
        </w:rPr>
        <w:t>3</w:t>
      </w:r>
      <w:r>
        <w:rPr>
          <w:lang w:val="el_GR" w:bidi="el_GR"/>
        </w:rPr>
        <w:t xml:space="preserve"> καὶ ἐκ τοῦ καπνοῦ ἐξῆλθον ἀκρίδες εἰς τὴν γῆν, καὶ ἐδόθη αὐταῖς ἐξουσία ὡς ἔχουσιν ἐξουσίαν οἱ σκορπίοι τῆς γῆς.</w:t>
      </w:r>
    </w:p>
    <w:p>
      <w:pPr/>
      <w:r>
        <w:rPr>
          <w:lang w:val="el_GR" w:bidi="el_GR"/>
        </w:rPr>
      </w:r>
      <w:r>
        <w:rPr>
          <w:vertAlign w:val="superscript"/>
          <w:lang w:val="el_GR" w:bidi="el_GR"/>
        </w:rPr>
        <w:t>4</w:t>
      </w:r>
      <w:r>
        <w:rPr>
          <w:lang w:val="el_GR" w:bidi="el_GR"/>
        </w:rPr>
        <w:t xml:space="preserve"> καὶ 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w:t>
      </w:r>
    </w:p>
    <w:p>
      <w:pPr/>
      <w:r>
        <w:rPr>
          <w:lang w:val="el_GR" w:bidi="el_GR"/>
        </w:rPr>
      </w:r>
      <w:r>
        <w:rPr>
          <w:vertAlign w:val="superscript"/>
          <w:lang w:val="el_GR" w:bidi="el_GR"/>
        </w:rPr>
        <w:t>5</w:t>
      </w:r>
      <w:r>
        <w:rPr>
          <w:lang w:val="el_GR" w:bidi="el_GR"/>
        </w:rPr>
        <w:t xml:space="preserve"> καὶ ἐδόθη αὐτοῖς ἵνα μὴ ἀποκτείνωσιν αὐτούς, ἀλλʼ ἵνα βασανισθήσονται μῆνας πέντε· καὶ ὁ βασανισμὸς αὐτῶν ὡς βασανισμὸς σκορπίου, ὅταν παίσῃ ἄνθρωπον.</w:t>
      </w:r>
    </w:p>
    <w:p>
      <w:pPr/>
      <w:r>
        <w:rPr>
          <w:lang w:val="el_GR" w:bidi="el_GR"/>
        </w:rPr>
      </w:r>
      <w:r>
        <w:rPr>
          <w:vertAlign w:val="superscript"/>
          <w:lang w:val="el_GR" w:bidi="el_GR"/>
        </w:rPr>
        <w:t>6</w:t>
      </w:r>
      <w:r>
        <w:rPr>
          <w:lang w:val="el_GR" w:bidi="el_GR"/>
        </w:rPr>
        <w:t xml:space="preserve"> καὶ ἐν ταῖς ἡμέραις ἐκείναις ζητήσουσιν οἱ ἄνθρωποι τὸν θάνατον καὶ οὐ μὴ εὑρήσουσιν αὐτόν, καὶ ἐπιθυμήσουσιν ἀποθανεῖν καὶ φεύγει ὁ θάνατος ἀπʼ αὐτῶν.</w:t>
      </w:r>
    </w:p>
    <w:p>
      <w:pPr/>
      <w:r>
        <w:rPr>
          <w:lang w:val="el_GR" w:bidi="el_GR"/>
        </w:rPr>
      </w:r>
      <w:r>
        <w:rPr>
          <w:vertAlign w:val="superscript"/>
          <w:lang w:val="el_GR" w:bidi="el_GR"/>
        </w:rPr>
        <w:t>7</w:t>
      </w:r>
      <w:r>
        <w:rPr>
          <w:lang w:val="el_GR" w:bidi="el_GR"/>
        </w:rPr>
        <w:t xml:space="preserve"> Καὶ τὰ ὁμοιώματα τῶν ἀκρίδων ὅμοια ἵπποις ἡτοιμασμένοις εἰς πόλεμον, καὶ ἐπὶ τὰς κεφαλὰς αὐτῶν ὡς στέφανοι ὅμοιοι χρυσῷ, καὶ τὰ πρόσωπα αὐτῶν ὡς πρόσωπα ἀνθρώπων,</w:t>
      </w:r>
    </w:p>
    <w:p>
      <w:pPr/>
      <w:r>
        <w:rPr>
          <w:lang w:val="el_GR" w:bidi="el_GR"/>
        </w:rPr>
      </w:r>
      <w:r>
        <w:rPr>
          <w:vertAlign w:val="superscript"/>
          <w:lang w:val="el_GR" w:bidi="el_GR"/>
        </w:rPr>
        <w:t>8</w:t>
      </w:r>
      <w:r>
        <w:rPr>
          <w:lang w:val="el_GR" w:bidi="el_GR"/>
        </w:rPr>
        <w:t xml:space="preserve"> καὶ εἶχον τρίχας ὡς τρίχας γυναικῶν, καὶ οἱ ὀδόντες αὐτῶν ὡς λεόντων ἦσαν,</w:t>
      </w:r>
    </w:p>
    <w:p>
      <w:pPr/>
      <w:r>
        <w:rPr>
          <w:lang w:val="el_GR" w:bidi="el_GR"/>
        </w:rPr>
      </w:r>
      <w:r>
        <w:rPr>
          <w:vertAlign w:val="superscript"/>
          <w:lang w:val="el_GR" w:bidi="el_GR"/>
        </w:rPr>
        <w:t>9</w:t>
      </w:r>
      <w:r>
        <w:rPr>
          <w:lang w:val="el_GR" w:bidi="el_GR"/>
        </w:rPr>
        <w:t xml:space="preserve"> καὶ εἶχον θώρακας ὡς θώρακας σιδηροῦς, καὶ ἡ φωνὴ τῶν πτερύγων αὐτῶν ὡς φωνὴ ἁρμάτων ἵππων πολλῶν τρεχόντων εἰς πόλεμον·</w:t>
      </w:r>
    </w:p>
    <w:p>
      <w:pPr/>
      <w:r>
        <w:rPr>
          <w:lang w:val="el_GR" w:bidi="el_GR"/>
        </w:rPr>
      </w:r>
      <w:r>
        <w:rPr>
          <w:vertAlign w:val="superscript"/>
          <w:lang w:val="el_GR" w:bidi="el_GR"/>
        </w:rPr>
        <w:t>10</w:t>
      </w:r>
      <w:r>
        <w:rPr>
          <w:lang w:val="el_GR" w:bidi="el_GR"/>
        </w:rPr>
        <w:t xml:space="preserve"> καὶ ἔχουσιν οὐρὰς ὁμοίας σκορπίοις καὶ κέντρα, καὶ ἐν ταῖς οὐραῖς αὐτῶν ἡ ἐξουσία αὐτῶν ἀδικῆσαι τοὺς ἀνθρώπους μῆνας πέντε.</w:t>
      </w:r>
    </w:p>
    <w:p>
      <w:pPr/>
      <w:r>
        <w:rPr>
          <w:lang w:val="el_GR" w:bidi="el_GR"/>
        </w:rPr>
      </w:r>
      <w:r>
        <w:rPr>
          <w:vertAlign w:val="superscript"/>
          <w:lang w:val="el_GR" w:bidi="el_GR"/>
        </w:rPr>
        <w:t>11</w:t>
      </w:r>
      <w:r>
        <w:rPr>
          <w:lang w:val="el_GR" w:bidi="el_GR"/>
        </w:rPr>
        <w:t xml:space="preserve"> ἔχουσιν ἐπʼ αὐτῶν βασιλέα τὸν ἄγγελον τῆς ἀβύσσου· ὄνομα αὐτῷ Ἑβραϊστὶ Ἀβαδδών, καὶ ἐν τῇ Ἑλληνικῇ ὄνομα ἔχει Ἀπολλύων.</w:t>
      </w:r>
    </w:p>
    <w:p>
      <w:pPr/>
      <w:r>
        <w:rPr>
          <w:lang w:val="el_GR" w:bidi="el_GR"/>
        </w:rPr>
      </w:r>
      <w:r>
        <w:rPr>
          <w:vertAlign w:val="superscript"/>
          <w:lang w:val="el_GR" w:bidi="el_GR"/>
        </w:rPr>
        <w:t>12</w:t>
      </w:r>
      <w:r>
        <w:rPr>
          <w:lang w:val="el_GR" w:bidi="el_GR"/>
        </w:rPr>
        <w:t xml:space="preserve"> Ἡ οὐαὶ ἡ μία ἀπῆλθεν· ἰδοὺ ἔρχεται ἔτι δύο οὐαὶ μετὰ ταῦτα.</w:t>
      </w:r>
    </w:p>
    <w:p>
      <w:pPr/>
      <w:r>
        <w:rPr>
          <w:lang w:val="el_GR" w:bidi="el_GR"/>
        </w:rPr>
      </w:r>
      <w:r>
        <w:rPr>
          <w:vertAlign w:val="superscript"/>
          <w:lang w:val="el_GR" w:bidi="el_GR"/>
        </w:rPr>
        <w:t>13</w:t>
      </w:r>
      <w:r>
        <w:rPr>
          <w:lang w:val="el_GR" w:bidi="el_GR"/>
        </w:rPr>
        <w:t xml:space="preserve"> Καὶ ὁ ἕκτος ἄγγελος ἐσάλπισεν· καὶ ἤκουσα φωνὴν μίαν ἐκ τῶν κεράτων τοῦ θυσιαστηρίου τοῦ χρυσοῦ τοῦ ἐνώπιον τοῦ θεοῦ,</w:t>
      </w:r>
    </w:p>
    <w:p>
      <w:pPr/>
      <w:r>
        <w:rPr>
          <w:lang w:val="el_GR" w:bidi="el_GR"/>
        </w:rPr>
      </w:r>
      <w:r>
        <w:rPr>
          <w:vertAlign w:val="superscript"/>
          <w:lang w:val="el_GR" w:bidi="el_GR"/>
        </w:rPr>
        <w:t>14</w:t>
      </w:r>
      <w:r>
        <w:rPr>
          <w:lang w:val="el_GR" w:bidi="el_GR"/>
        </w:rPr>
        <w:t xml:space="preserve"> λέγοντα τῷ ἕκτῳ ἀγγέλῳ, ὁ ἔχων τὴν σάλπιγγα· Λῦσον τοὺς τέσσαρας ἀγγέλους τοὺς δεδεμένους ἐπὶ τῷ ποταμῷ τῷ μεγάλῳ Εὐφράτῃ.</w:t>
      </w:r>
    </w:p>
    <w:p>
      <w:pPr/>
      <w:r>
        <w:rPr>
          <w:lang w:val="el_GR" w:bidi="el_GR"/>
        </w:rPr>
      </w:r>
      <w:r>
        <w:rPr>
          <w:vertAlign w:val="superscript"/>
          <w:lang w:val="el_GR" w:bidi="el_GR"/>
        </w:rPr>
        <w:t>15</w:t>
      </w:r>
      <w:r>
        <w:rPr>
          <w:lang w:val="el_GR" w:bidi="el_GR"/>
        </w:rPr>
        <w:t xml:space="preserve"> καὶ ἐλύθησαν οἱ τέσσαρες ἄγγελοι οἱ ἡτοιμασμένοι εἰς τὴν ὥραν καὶ ἡμέραν καὶ μῆνα καὶ ἐνιαυτόν, ἵνα ἀποκτείνωσιν τὸ τρίτον τῶν ἀνθρώπων.</w:t>
      </w:r>
    </w:p>
    <w:p>
      <w:pPr/>
      <w:r>
        <w:rPr>
          <w:lang w:val="el_GR" w:bidi="el_GR"/>
        </w:rPr>
      </w:r>
      <w:r>
        <w:rPr>
          <w:vertAlign w:val="superscript"/>
          <w:lang w:val="el_GR" w:bidi="el_GR"/>
        </w:rPr>
        <w:t>16</w:t>
      </w:r>
      <w:r>
        <w:rPr>
          <w:lang w:val="el_GR" w:bidi="el_GR"/>
        </w:rPr>
        <w:t xml:space="preserve"> καὶ ὁ ἀριθμὸς τῶν στρατευμάτων τοῦ ἱππικοῦ δισμυριάδες μυριάδων· ἤκουσα τὸν ἀριθμὸν αὐτῶν.</w:t>
      </w:r>
    </w:p>
    <w:p>
      <w:pPr/>
      <w:r>
        <w:rPr>
          <w:lang w:val="el_GR" w:bidi="el_GR"/>
        </w:rPr>
      </w:r>
      <w:r>
        <w:rPr>
          <w:vertAlign w:val="superscript"/>
          <w:lang w:val="el_GR" w:bidi="el_GR"/>
        </w:rPr>
        <w:t>17</w:t>
      </w:r>
      <w:r>
        <w:rPr>
          <w:lang w:val="el_GR" w:bidi="el_GR"/>
        </w:rPr>
        <w:t xml:space="preserve"> καὶ οὕτως εἶδον τοὺς ἵππους ἐν τῇ ὁράσει καὶ τοὺς καθημένους ἐπʼ αὐτῶν, ἔχοντας θώρακας πυρίνους καὶ ὑακινθίνους καὶ θειώδεις· καὶ αἱ κεφαλαὶ τῶν ἵππων ὡς κεφαλαὶ λεόντων, καὶ ἐκ τῶν στομάτων αὐτῶν ἐκπορεύεται πῦρ καὶ καπνὸς καὶ θεῖον.</w:t>
      </w:r>
    </w:p>
    <w:p>
      <w:pPr/>
      <w:r>
        <w:rPr>
          <w:lang w:val="el_GR" w:bidi="el_GR"/>
        </w:rPr>
      </w:r>
      <w:r>
        <w:rPr>
          <w:vertAlign w:val="superscript"/>
          <w:lang w:val="el_GR" w:bidi="el_GR"/>
        </w:rPr>
        <w:t>18</w:t>
      </w:r>
      <w:r>
        <w:rPr>
          <w:lang w:val="el_GR" w:bidi="el_GR"/>
        </w:rPr>
        <w:t xml:space="preserve"> 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w:t>
      </w:r>
    </w:p>
    <w:p>
      <w:pPr/>
      <w:r>
        <w:rPr>
          <w:lang w:val="el_GR" w:bidi="el_GR"/>
        </w:rPr>
      </w:r>
      <w:r>
        <w:rPr>
          <w:vertAlign w:val="superscript"/>
          <w:lang w:val="el_GR" w:bidi="el_GR"/>
        </w:rPr>
        <w:t>19</w:t>
      </w:r>
      <w:r>
        <w:rPr>
          <w:lang w:val="el_GR" w:bidi="el_GR"/>
        </w:rPr>
        <w:t xml:space="preserve"> ἡ γὰρ ἐξουσία τῶν ἵππων ἐν τῷ στόματι αὐτῶν ἐστιν καὶ ἐν ταῖς οὐραῖς αὐτῶν· αἱ γὰρ οὐραὶ αὐτῶν ὅμοιαι ὄφεσιν, ἔχουσαι κεφαλάς, καὶ ἐν αὐταῖς ἀδικοῦσιν.</w:t>
      </w:r>
    </w:p>
    <w:p>
      <w:pPr/>
      <w:r>
        <w:rPr>
          <w:lang w:val="el_GR" w:bidi="el_GR"/>
        </w:rPr>
      </w:r>
      <w:r>
        <w:rPr>
          <w:vertAlign w:val="superscript"/>
          <w:lang w:val="el_GR" w:bidi="el_GR"/>
        </w:rPr>
        <w:t>20</w:t>
      </w:r>
      <w:r>
        <w:rPr>
          <w:lang w:val="el_GR" w:bidi="el_GR"/>
        </w:rPr>
        <w:t xml:space="preserve"> Καὶ οἱ λοιποὶ τῶν ἀνθρώπων, οἳ οὐκ ἀπεκτάνθησαν ἐν ταῖς πληγαῖς ταύταις, οὐδὲ μετενόησαν ἐκ τῶν ἔργων τῶν χειρῶν αὐτῶν, ἵνα μὴ προσκυνήσουσιν τὰ δαιμόνια καὶ τὰ εἴδωλα τὰ χρυσᾶ καὶ τὰ ἀργυρᾶ καὶ τὰ χαλκᾶ καὶ τὰ λίθινα καὶ τὰ ξύλινα, ἃ οὔτε βλέπειν δύνανται οὔτε ἀκούειν οὔτε περιπατεῖν,</w:t>
      </w:r>
    </w:p>
    <w:p>
      <w:pPr/>
      <w:r>
        <w:rPr>
          <w:lang w:val="el_GR" w:bidi="el_GR"/>
        </w:rPr>
      </w:r>
      <w:r>
        <w:rPr>
          <w:vertAlign w:val="superscript"/>
          <w:lang w:val="el_GR" w:bidi="el_GR"/>
        </w:rPr>
        <w:t>21</w:t>
      </w:r>
      <w:r>
        <w:rPr>
          <w:lang w:val="el_GR" w:bidi="el_GR"/>
        </w:rPr>
        <w:t xml:space="preserve"> καὶ οὐ μετενόησαν ἐκ τῶν φόνων αὐτῶν οὔτε ἐκ τῶν φαρμάκων αὐτῶν οὔτε ἐκ τῆς πορνείας αὐτῶν οὔτε ἐκ τῶν κλεμμάτων αὐτῶν.</w:t>
      </w:r>
    </w:p>
    <w:p>
      <w:pPr>
        <w:pStyle w:val="Heading2"/>
      </w:pPr>
      <w:r>
        <w:rPr>
          <w:lang w:val="el_GR" w:bidi="el_GR"/>
        </w:rPr>
        <w:t>Revelation 10:1</w:t>
      </w:r>
      <w:r>
        <w:rPr>
          <w:lang w:val="el_GR" w:bidi="el_GR"/>
        </w:rPr>
      </w:r>
    </w:p>
    <w:p>
      <w:pPr/>
      <w:r>
        <w:rPr>
          <w:lang w:val="el_GR" w:bidi="el_GR"/>
        </w:rPr>
      </w:r>
      <w:r>
        <w:rPr>
          <w:vertAlign w:val="superscript"/>
          <w:lang w:val="el_GR" w:bidi="el_GR"/>
        </w:rPr>
        <w:t>1</w:t>
      </w:r>
      <w:r>
        <w:rPr>
          <w:lang w:val="el_GR" w:bidi="el_GR"/>
        </w:rPr>
        <w:t xml:space="preserve"> Καὶ εἶδον ἄλλον ἄγγελον ἰσχυρὸν καταβαίνοντα ἐκ τοῦ οὐρανοῦ, περιβεβλημένον νεφέλην, καὶ ἡ ἶρις ἐπὶ τὴν κεφαλὴν αὐτοῦ, καὶ τὸ πρόσωπον αὐτοῦ ὡς ὁ ἥλιος, καὶ οἱ πόδες αὐτοῦ ὡς στῦλοι πυρός,</w:t>
      </w:r>
    </w:p>
    <w:p>
      <w:pPr/>
      <w:r>
        <w:rPr>
          <w:lang w:val="el_GR" w:bidi="el_GR"/>
        </w:rPr>
      </w:r>
      <w:r>
        <w:rPr>
          <w:vertAlign w:val="superscript"/>
          <w:lang w:val="el_GR" w:bidi="el_GR"/>
        </w:rPr>
        <w:t>2</w:t>
      </w:r>
      <w:r>
        <w:rPr>
          <w:lang w:val="el_GR" w:bidi="el_GR"/>
        </w:rPr>
        <w:t xml:space="preserve"> καὶ ἔχων ἐν τῇ χειρὶ αὐτοῦ βιβλαρίδιον ἠνεῳγμένον. καὶ ἔθηκεν τὸν πόδα αὐτοῦ τὸν δεξιὸν ἐπὶ τῆς θαλάσσης, τὸν δὲ εὐώνυμον ἐπὶ τῆς γῆς,</w:t>
      </w:r>
    </w:p>
    <w:p>
      <w:pPr/>
      <w:r>
        <w:rPr>
          <w:lang w:val="el_GR" w:bidi="el_GR"/>
        </w:rPr>
      </w:r>
      <w:r>
        <w:rPr>
          <w:vertAlign w:val="superscript"/>
          <w:lang w:val="el_GR" w:bidi="el_GR"/>
        </w:rPr>
        <w:t>3</w:t>
      </w:r>
      <w:r>
        <w:rPr>
          <w:lang w:val="el_GR" w:bidi="el_GR"/>
        </w:rPr>
        <w:t xml:space="preserve"> καὶ ἔκραξεν φωνῇ μεγάλῃ ὥσπερ λέων μυκᾶται. καὶ ὅτε ἔκραξεν, ἐλάλησαν αἱ ἑπτὰ βρονταὶ τὰς ἑαυτῶν φωνάς.</w:t>
      </w:r>
    </w:p>
    <w:p>
      <w:pPr/>
      <w:r>
        <w:rPr>
          <w:lang w:val="el_GR" w:bidi="el_GR"/>
        </w:rPr>
      </w:r>
      <w:r>
        <w:rPr>
          <w:vertAlign w:val="superscript"/>
          <w:lang w:val="el_GR" w:bidi="el_GR"/>
        </w:rPr>
        <w:t>4</w:t>
      </w:r>
      <w:r>
        <w:rPr>
          <w:lang w:val="el_GR" w:bidi="el_GR"/>
        </w:rPr>
        <w:t xml:space="preserve"> καὶ ὅτε ἐλάλησαν αἱ ἑπτὰ βρονταί, ἤμελλον γράφειν· καὶ ἤκουσα φωνὴν ἐκ τοῦ οὐρανοῦ λέγουσαν· Σφράγισον ἃ ἐλάλησαν αἱ ἑπτὰ βρονταί, καὶ μὴ αὐτὰ γράψῃς.</w:t>
      </w:r>
    </w:p>
    <w:p>
      <w:pPr/>
      <w:r>
        <w:rPr>
          <w:lang w:val="el_GR" w:bidi="el_GR"/>
        </w:rPr>
      </w:r>
      <w:r>
        <w:rPr>
          <w:vertAlign w:val="superscript"/>
          <w:lang w:val="el_GR" w:bidi="el_GR"/>
        </w:rPr>
        <w:t>5</w:t>
      </w:r>
      <w:r>
        <w:rPr>
          <w:lang w:val="el_GR" w:bidi="el_GR"/>
        </w:rPr>
        <w:t xml:space="preserve"> καὶ ὁ ἄγγελος, ὃν εἶδον ἑστῶτα ἐπὶ τῆς θαλάσσης καὶ ἐπὶ τῆς γῆς, ἦρεν τὴν χεῖρα αὐτοῦ τὴν δεξιὰν εἰς τὸν οὐρανόν,</w:t>
      </w:r>
    </w:p>
    <w:p>
      <w:pPr/>
      <w:r>
        <w:rPr>
          <w:lang w:val="el_GR" w:bidi="el_GR"/>
        </w:rPr>
      </w:r>
      <w:r>
        <w:rPr>
          <w:vertAlign w:val="superscript"/>
          <w:lang w:val="el_GR" w:bidi="el_GR"/>
        </w:rPr>
        <w:t>6</w:t>
      </w:r>
      <w:r>
        <w:rPr>
          <w:lang w:val="el_GR" w:bidi="el_GR"/>
        </w:rPr>
        <w:t xml:space="preserve"> καὶ ὤμοσεν τῷ ζῶντι εἰς τοὺς αἰῶνας τῶν αἰώνων, ὃς ἔκτισεν τὸν οὐρανὸν καὶ τὰ ἐν αὐτῷ καὶ τὴν γῆν καὶ τὰ ἐν αὐτῇ καὶ τὴν θάλασσαν καὶ τὰ ἐν αὐτῇ, ὅτι χρόνος οὐκέτι ἔσται·</w:t>
      </w:r>
    </w:p>
    <w:p>
      <w:pPr/>
      <w:r>
        <w:rPr>
          <w:lang w:val="el_GR" w:bidi="el_GR"/>
        </w:rPr>
      </w:r>
      <w:r>
        <w:rPr>
          <w:vertAlign w:val="superscript"/>
          <w:lang w:val="el_GR" w:bidi="el_GR"/>
        </w:rPr>
        <w:t>7</w:t>
      </w:r>
      <w:r>
        <w:rPr>
          <w:lang w:val="el_GR" w:bidi="el_GR"/>
        </w:rPr>
        <w:t xml:space="preserve"> ἀλλʼ ἐν ταῖς ἡμέραις τῆς φωνῆς τοῦ ἑβδόμου ἀγγέλου, ὅταν μέλλῃ σαλπίζειν, καὶ ἐτελέσθη τὸ μυστήριον τοῦ θεοῦ, ὡς εὐηγγέλισεν τοὺς ἑαυτοῦ δούλους τοὺς προφήτας.</w:t>
      </w:r>
    </w:p>
    <w:p>
      <w:pPr/>
      <w:r>
        <w:rPr>
          <w:lang w:val="el_GR" w:bidi="el_GR"/>
        </w:rPr>
      </w:r>
      <w:r>
        <w:rPr>
          <w:vertAlign w:val="superscript"/>
          <w:lang w:val="el_GR" w:bidi="el_GR"/>
        </w:rPr>
        <w:t>8</w:t>
      </w:r>
      <w:r>
        <w:rPr>
          <w:lang w:val="el_GR" w:bidi="el_GR"/>
        </w:rPr>
        <w:t xml:space="preserve"> Καὶ ἡ φωνὴ ἣν ἤκουσα ἐκ τοῦ οὐρανοῦ, πάλιν λαλοῦσαν μετʼ ἐμοῦ καὶ λέγουσαν· Ὕπαγε λάβε τὸ βιβλίον τὸ ἠνεῳγμένον ἐν τῇ χειρὶ τοῦ ἀγγέλου τοῦ ἑστῶτος ἐπὶ τῆς θαλάσσης καὶ ἐπὶ τῆς γῆς.</w:t>
      </w:r>
    </w:p>
    <w:p>
      <w:pPr/>
      <w:r>
        <w:rPr>
          <w:lang w:val="el_GR" w:bidi="el_GR"/>
        </w:rPr>
      </w:r>
      <w:r>
        <w:rPr>
          <w:vertAlign w:val="superscript"/>
          <w:lang w:val="el_GR" w:bidi="el_GR"/>
        </w:rPr>
        <w:t>9</w:t>
      </w:r>
      <w:r>
        <w:rPr>
          <w:lang w:val="el_GR" w:bidi="el_GR"/>
        </w:rPr>
        <w:t xml:space="preserve"> καὶ ἀπῆλθα πρὸς τὸν ἄγγελον λέγων αὐτῷ δοῦναί μοι τὸ βιβλαρίδιον. καὶ λέγει μοι· Λάβε καὶ κατάφαγε αὐτό, καὶ πικρανεῖ σου τὴν κοιλίαν, ἀλλʼ ἐν τῷ στόματί σου ἔσται γλυκὺ ὡς μέλι.</w:t>
      </w:r>
    </w:p>
    <w:p>
      <w:pPr/>
      <w:r>
        <w:rPr>
          <w:lang w:val="el_GR" w:bidi="el_GR"/>
        </w:rPr>
      </w:r>
      <w:r>
        <w:rPr>
          <w:vertAlign w:val="superscript"/>
          <w:lang w:val="el_GR" w:bidi="el_GR"/>
        </w:rPr>
        <w:t>10</w:t>
      </w:r>
      <w:r>
        <w:rPr>
          <w:lang w:val="el_GR" w:bidi="el_GR"/>
        </w:rPr>
        <w:t xml:space="preserve"> καὶ ἔλαβον τὸ βιβλαρίδιον ἐκ τῆς χειρὸς τοῦ ἀγγέλου καὶ κατέφαγον αὐτό, καὶ ἦν ἐν τῷ στόματί μου ὡς μέλι γλυκύ· καὶ ὅτε ἔφαγον αὐτό, ἐπικράνθη ἡ κοιλία μου.</w:t>
      </w:r>
    </w:p>
    <w:p>
      <w:pPr/>
      <w:r>
        <w:rPr>
          <w:lang w:val="el_GR" w:bidi="el_GR"/>
        </w:rPr>
      </w:r>
      <w:r>
        <w:rPr>
          <w:vertAlign w:val="superscript"/>
          <w:lang w:val="el_GR" w:bidi="el_GR"/>
        </w:rPr>
        <w:t>11</w:t>
      </w:r>
      <w:r>
        <w:rPr>
          <w:lang w:val="el_GR" w:bidi="el_GR"/>
        </w:rPr>
        <w:t xml:space="preserve"> Καὶ λέγουσίν μοι· Δεῖ σε πάλιν προφητεῦσαι ἐπὶ λαοῖς καὶ ἔθνεσιν καὶ γλώσσαις καὶ βασιλεῦσιν πολλοῖς.</w:t>
      </w:r>
    </w:p>
    <w:p>
      <w:pPr>
        <w:pStyle w:val="Heading2"/>
      </w:pPr>
      <w:r>
        <w:rPr>
          <w:lang w:val="el_GR" w:bidi="el_GR"/>
        </w:rPr>
        <w:t>Revelation 11:1</w:t>
      </w:r>
      <w:r>
        <w:rPr>
          <w:lang w:val="el_GR" w:bidi="el_GR"/>
        </w:rPr>
      </w:r>
    </w:p>
    <w:p>
      <w:pPr/>
      <w:r>
        <w:rPr>
          <w:lang w:val="el_GR" w:bidi="el_GR"/>
        </w:rPr>
      </w:r>
      <w:r>
        <w:rPr>
          <w:vertAlign w:val="superscript"/>
          <w:lang w:val="el_GR" w:bidi="el_GR"/>
        </w:rPr>
        <w:t>1</w:t>
      </w:r>
      <w:r>
        <w:rPr>
          <w:lang w:val="el_GR" w:bidi="el_GR"/>
        </w:rPr>
        <w:t xml:space="preserve"> Καὶ ἐδόθη μοι κάλαμος ὅμοιος ῥάβδῳ, λέγων· Ἔγειρε καὶ μέτρησον τὸν ναὸν τοῦ θεοῦ καὶ τὸ θυσιαστήριον καὶ τοὺς προσκυνοῦντας ἐν αὐτῷ.</w:t>
      </w:r>
    </w:p>
    <w:p>
      <w:pPr/>
      <w:r>
        <w:rPr>
          <w:lang w:val="el_GR" w:bidi="el_GR"/>
        </w:rPr>
      </w:r>
      <w:r>
        <w:rPr>
          <w:vertAlign w:val="superscript"/>
          <w:lang w:val="el_GR" w:bidi="el_GR"/>
        </w:rPr>
        <w:t>2</w:t>
      </w:r>
      <w:r>
        <w:rPr>
          <w:lang w:val="el_GR" w:bidi="el_GR"/>
        </w:rPr>
        <w:t xml:space="preserve"> καὶ τὴν αὐλὴν τὴν ἔξωθεν τοῦ ναοῦ ἔκβαλε ἔξωθεν, καὶ μὴ αὐτὴν μετρήσῃς, ὅτι ἐδόθη τοῖς ἔθνεσιν, καὶ τὴν πόλιν τὴν ἁγίαν πατήσουσιν μῆνας τεσσεράκοντα δύο.</w:t>
      </w:r>
    </w:p>
    <w:p>
      <w:pPr/>
      <w:r>
        <w:rPr>
          <w:lang w:val="el_GR" w:bidi="el_GR"/>
        </w:rPr>
      </w:r>
      <w:r>
        <w:rPr>
          <w:vertAlign w:val="superscript"/>
          <w:lang w:val="el_GR" w:bidi="el_GR"/>
        </w:rPr>
        <w:t>3</w:t>
      </w:r>
      <w:r>
        <w:rPr>
          <w:lang w:val="el_GR" w:bidi="el_GR"/>
        </w:rPr>
        <w:t xml:space="preserve"> καὶ δώσω τοῖς δυσὶν μάρτυσίν μου, καὶ προφητεύσουσιν ἡμέρας χιλίας διακοσίας ἑξήκοντα, περιβεβλημένοι σάκκους.</w:t>
      </w:r>
    </w:p>
    <w:p>
      <w:pPr/>
      <w:r>
        <w:rPr>
          <w:lang w:val="el_GR" w:bidi="el_GR"/>
        </w:rPr>
      </w:r>
      <w:r>
        <w:rPr>
          <w:vertAlign w:val="superscript"/>
          <w:lang w:val="el_GR" w:bidi="el_GR"/>
        </w:rPr>
        <w:t>4</w:t>
      </w:r>
      <w:r>
        <w:rPr>
          <w:lang w:val="el_GR" w:bidi="el_GR"/>
        </w:rPr>
        <w:t xml:space="preserve"> Οὗτοί εἰσιν αἱ δύο ἐλαῖαι καὶ αἱ δύο λυχνίαι αἱ ἐνώπιον τοῦ κυρίου τῆς γῆς ἑστῶτες.</w:t>
      </w:r>
    </w:p>
    <w:p>
      <w:pPr/>
      <w:r>
        <w:rPr>
          <w:lang w:val="el_GR" w:bidi="el_GR"/>
        </w:rPr>
      </w:r>
      <w:r>
        <w:rPr>
          <w:vertAlign w:val="superscript"/>
          <w:lang w:val="el_GR" w:bidi="el_GR"/>
        </w:rPr>
        <w:t>5</w:t>
      </w:r>
      <w:r>
        <w:rPr>
          <w:lang w:val="el_GR" w:bidi="el_GR"/>
        </w:rPr>
        <w:t xml:space="preserve"> καὶ εἴ τις αὐτοὺς θέλει ἀδικῆσαι, πῦρ ἐκπορεύεται ἐκ τοῦ στόματος αὐτῶν καὶ κατεσθίει τοὺς ἐχθροὺς αὐτῶν· καὶ εἴ τις θελήσῃ αὐτοὺς ἀδικῆσαι, οὕτως δεῖ αὐτὸν ἀποκτανθῆναι.</w:t>
      </w:r>
    </w:p>
    <w:p>
      <w:pPr/>
      <w:r>
        <w:rPr>
          <w:lang w:val="el_GR" w:bidi="el_GR"/>
        </w:rPr>
      </w:r>
      <w:r>
        <w:rPr>
          <w:vertAlign w:val="superscript"/>
          <w:lang w:val="el_GR" w:bidi="el_GR"/>
        </w:rPr>
        <w:t>6</w:t>
      </w:r>
      <w:r>
        <w:rPr>
          <w:lang w:val="el_GR" w:bidi="el_GR"/>
        </w:rPr>
        <w:t xml:space="preserve"> οὗτοι ἔχουσιν τὴν ἐξουσίαν κλεῖσαι τὸν οὐρανόν, ἵνα μὴ ὑετὸς βρέχῃ τὰς ἡμέρας τῆς προφητείας αὐτῶν, καὶ ἐξουσίαν ἔχουσιν ἐπὶ τῶν ὑδάτων στρέφειν αὐτὰ εἰς αἷμα καὶ πατάξαι τὴν γῆν ἐν πάσῃ πληγῇ ὁσάκις ἐὰν θελήσωσιν.</w:t>
      </w:r>
    </w:p>
    <w:p>
      <w:pPr/>
      <w:r>
        <w:rPr>
          <w:lang w:val="el_GR" w:bidi="el_GR"/>
        </w:rPr>
      </w:r>
      <w:r>
        <w:rPr>
          <w:vertAlign w:val="superscript"/>
          <w:lang w:val="el_GR" w:bidi="el_GR"/>
        </w:rPr>
        <w:t>7</w:t>
      </w:r>
      <w:r>
        <w:rPr>
          <w:lang w:val="el_GR" w:bidi="el_GR"/>
        </w:rPr>
        <w:t xml:space="preserve"> Καὶ ὅταν τελέσωσιν τὴν μαρτυρίαν αὐτῶν, τὸ θηρίον τὸ ἀναβαῖνον ἐκ τῆς ἀβύσσου ποιήσει μετʼ αὐτῶν πόλεμον καὶ νικήσει αὐτοὺς καὶ ἀποκτενεῖ αὐτούς.</w:t>
      </w:r>
    </w:p>
    <w:p>
      <w:pPr/>
      <w:r>
        <w:rPr>
          <w:lang w:val="el_GR" w:bidi="el_GR"/>
        </w:rPr>
      </w:r>
      <w:r>
        <w:rPr>
          <w:vertAlign w:val="superscript"/>
          <w:lang w:val="el_GR" w:bidi="el_GR"/>
        </w:rPr>
        <w:t>8</w:t>
      </w:r>
      <w:r>
        <w:rPr>
          <w:lang w:val="el_GR" w:bidi="el_GR"/>
        </w:rPr>
        <w:t xml:space="preserve"> καὶ τὸ πτῶμα αὐτῶν ἐπὶ τῆς πλατείας τῆς πόλεως τῆς μεγάλης, ἥτις καλεῖται πνευματικῶς Σόδομα καὶ Αἴγυπτος, ὅπου καὶ ὁ κύριος αὐτῶν ἐσταυρώθη.</w:t>
      </w:r>
    </w:p>
    <w:p>
      <w:pPr/>
      <w:r>
        <w:rPr>
          <w:lang w:val="el_GR" w:bidi="el_GR"/>
        </w:rPr>
      </w:r>
      <w:r>
        <w:rPr>
          <w:vertAlign w:val="superscript"/>
          <w:lang w:val="el_GR" w:bidi="el_GR"/>
        </w:rPr>
        <w:t>9</w:t>
      </w:r>
      <w:r>
        <w:rPr>
          <w:lang w:val="el_GR" w:bidi="el_GR"/>
        </w:rPr>
        <w:t xml:space="preserve"> καὶ βλέπουσιν ἐκ τῶν λαῶν καὶ φυλῶν καὶ γλωσσῶν καὶ ἐθνῶν τὸ πτῶμα αὐτῶν ἡμέρας τρεῖς καὶ ἥμισυ, καὶ τὰ πτώματα αὐτῶν οὐκ ἀφίουσιν τεθῆναι εἰς μνῆμα.</w:t>
      </w:r>
    </w:p>
    <w:p>
      <w:pPr/>
      <w:r>
        <w:rPr>
          <w:lang w:val="el_GR" w:bidi="el_GR"/>
        </w:rPr>
      </w:r>
      <w:r>
        <w:rPr>
          <w:vertAlign w:val="superscript"/>
          <w:lang w:val="el_GR" w:bidi="el_GR"/>
        </w:rPr>
        <w:t>10</w:t>
      </w:r>
      <w:r>
        <w:rPr>
          <w:lang w:val="el_GR" w:bidi="el_GR"/>
        </w:rPr>
        <w:t xml:space="preserve"> καὶ οἱ κατοικοῦντες ἐπὶ τῆς γῆς χαίρουσιν ἐπʼ αὐτοῖς καὶ εὐφραίνονται, καὶ δῶρα πέμψουσιν ἀλλήλοις, ὅτι οὗτοι οἱ δύο προφῆται ἐβασάνισαν τοὺς κατοικοῦντας ἐπὶ τῆς γῆς.</w:t>
      </w:r>
    </w:p>
    <w:p>
      <w:pPr/>
      <w:r>
        <w:rPr>
          <w:lang w:val="el_GR" w:bidi="el_GR"/>
        </w:rPr>
      </w:r>
      <w:r>
        <w:rPr>
          <w:vertAlign w:val="superscript"/>
          <w:lang w:val="el_GR" w:bidi="el_GR"/>
        </w:rPr>
        <w:t>11</w:t>
      </w:r>
      <w:r>
        <w:rPr>
          <w:lang w:val="el_GR" w:bidi="el_GR"/>
        </w:rPr>
        <w:t xml:space="preserve"> Καὶ μετὰ τὰς τρεῖς ἡμέρας καὶ ἥμισυ πνεῦμα ζωῆς ἐκ τοῦ θεοῦ εἰσῆλθεν ἐν αὐτοῖς, καὶ ἔστησαν ἐπὶ τοὺς πόδας αὐτῶν, καὶ φόβος μέγας ἐπέπεσεν ἐπὶ τοὺς θεωροῦντας αὐτούς·</w:t>
      </w:r>
    </w:p>
    <w:p>
      <w:pPr/>
      <w:r>
        <w:rPr>
          <w:lang w:val="el_GR" w:bidi="el_GR"/>
        </w:rPr>
      </w:r>
      <w:r>
        <w:rPr>
          <w:vertAlign w:val="superscript"/>
          <w:lang w:val="el_GR" w:bidi="el_GR"/>
        </w:rPr>
        <w:t>12</w:t>
      </w:r>
      <w:r>
        <w:rPr>
          <w:lang w:val="el_GR" w:bidi="el_GR"/>
        </w:rPr>
        <w:t xml:space="preserve"> καὶ ἤκουσαν φωνῆς μεγάλης ἐκ τοῦ οὐρανοῦ λεγούσης αὐτοῖς· Ἀνάβατε ὧδε, καὶ ἀνέβησαν εἰς τὸν οὐρανὸν ἐν τῇ νεφέλῃ, καὶ ἐθεώρησαν αὐτοὺς οἱ ἐχθροὶ αὐτῶν.</w:t>
      </w:r>
    </w:p>
    <w:p>
      <w:pPr/>
      <w:r>
        <w:rPr>
          <w:lang w:val="el_GR" w:bidi="el_GR"/>
        </w:rPr>
      </w:r>
      <w:r>
        <w:rPr>
          <w:vertAlign w:val="superscript"/>
          <w:lang w:val="el_GR" w:bidi="el_GR"/>
        </w:rPr>
        <w:t>13</w:t>
      </w:r>
      <w:r>
        <w:rPr>
          <w:lang w:val="el_GR" w:bidi="el_GR"/>
        </w:rPr>
        <w:t xml:space="preserve"> καὶ ἐν ἐκείνῃ τῇ ὥρᾳ ἐγένετο σεισμὸς μέγας, καὶ τὸ δέκατον τῆς πόλεως ἔπεσεν, καὶ ἀπεκτάνθησαν ἐν τῷ σεισμῷ ὀνόματα ἀνθρώπων χιλιάδες ἑπτά, καὶ οἱ λοιποὶ ἔμφοβοι ἐγένοντο καὶ ἔδωκαν δόξαν τῷ θεῷ τοῦ οὐρανοῦ.</w:t>
      </w:r>
    </w:p>
    <w:p>
      <w:pPr/>
      <w:r>
        <w:rPr>
          <w:lang w:val="el_GR" w:bidi="el_GR"/>
        </w:rPr>
      </w:r>
      <w:r>
        <w:rPr>
          <w:vertAlign w:val="superscript"/>
          <w:lang w:val="el_GR" w:bidi="el_GR"/>
        </w:rPr>
        <w:t>14</w:t>
      </w:r>
      <w:r>
        <w:rPr>
          <w:lang w:val="el_GR" w:bidi="el_GR"/>
        </w:rPr>
        <w:t xml:space="preserve"> Ἡ οὐαὶ ἡ δευτέρα ἀπῆλθεν· ἰδοὺ ἡ οὐαὶ ἡ τρίτη ἔρχεται ταχύ.</w:t>
      </w:r>
    </w:p>
    <w:p>
      <w:pPr/>
      <w:r>
        <w:rPr>
          <w:lang w:val="el_GR" w:bidi="el_GR"/>
        </w:rPr>
      </w:r>
      <w:r>
        <w:rPr>
          <w:vertAlign w:val="superscript"/>
          <w:lang w:val="el_GR" w:bidi="el_GR"/>
        </w:rPr>
        <w:t>15</w:t>
      </w:r>
      <w:r>
        <w:rPr>
          <w:lang w:val="el_GR" w:bidi="el_GR"/>
        </w:rPr>
        <w:t xml:space="preserve"> Καὶ ὁ ἕβδομος ἄγγελος ἐσάλπισεν· καὶ ἐγένοντο φωναὶ μεγάλαι ἐν τῷ οὐρανῷ λέγοντες· Ἐγένετο ἡ βασιλεία τοῦ κόσμου τοῦ κυρίου ἡμῶν καὶ τοῦ χριστοῦ αὐτοῦ, καὶ βασιλεύσει εἰς τοὺς αἰῶνας τῶν αἰώνων.</w:t>
      </w:r>
    </w:p>
    <w:p>
      <w:pPr/>
      <w:r>
        <w:rPr>
          <w:lang w:val="el_GR" w:bidi="el_GR"/>
        </w:rPr>
      </w:r>
      <w:r>
        <w:rPr>
          <w:vertAlign w:val="superscript"/>
          <w:lang w:val="el_GR" w:bidi="el_GR"/>
        </w:rPr>
        <w:t>16</w:t>
      </w:r>
      <w:r>
        <w:rPr>
          <w:lang w:val="el_GR" w:bidi="el_GR"/>
        </w:rPr>
        <w:t xml:space="preserve"> Καὶ οἱ εἴκοσι τέσσαρες πρεσβύτεροι οἱ ἐνώπιον τοῦ θεοῦ καθήμενοι ἐπὶ τοὺς θρόνους αὐτῶν ἔπεσαν ἐπὶ τὰ πρόσωπα αὐτῶν καὶ προσεκύνησαν τῷ θεῷ,</w:t>
      </w:r>
    </w:p>
    <w:p>
      <w:pPr/>
      <w:r>
        <w:rPr>
          <w:lang w:val="el_GR" w:bidi="el_GR"/>
        </w:rPr>
      </w:r>
      <w:r>
        <w:rPr>
          <w:vertAlign w:val="superscript"/>
          <w:lang w:val="el_GR" w:bidi="el_GR"/>
        </w:rPr>
        <w:t>17</w:t>
      </w:r>
      <w:r>
        <w:rPr>
          <w:lang w:val="el_GR" w:bidi="el_GR"/>
        </w:rPr>
        <w:t xml:space="preserve"> λέγοντες· Εὐχαριστοῦμέν σοι, κύριε, ὁ θεός, ὁ παντοκράτωρ, ὁ ὢν καὶ ὁ ἦν, ὅτι εἴληφας τὴν δύναμίν σου τὴν μεγάλην καὶ ἐβασίλευσας.</w:t>
      </w:r>
    </w:p>
    <w:p>
      <w:pPr/>
      <w:r>
        <w:rPr>
          <w:lang w:val="el_GR" w:bidi="el_GR"/>
        </w:rPr>
      </w:r>
      <w:r>
        <w:rPr>
          <w:vertAlign w:val="superscript"/>
          <w:lang w:val="el_GR" w:bidi="el_GR"/>
        </w:rPr>
        <w:t>18</w:t>
      </w:r>
      <w:r>
        <w:rPr>
          <w:lang w:val="el_GR" w:bidi="el_GR"/>
        </w:rPr>
        <w:t xml:space="preserve"> καὶ τὰ ἔθνη ὠργίσθησαν, καὶ ἦλθεν ἡ ὀργή σου καὶ ὁ καιρὸς τῶν νεκρῶν κριθῆναι καὶ δοῦναι τὸν μισθὸν τοῖς δούλοις σου τοῖς προφήταις καὶ τοῖς ἁγίοις καὶ τοῖς φοβουμένοις τὸ ὄνομά σου, τοὺς μικροὺς καὶ τοὺς μεγάλους, καὶ διαφθεῖραι τοὺς διαφθείροντας τὴν γῆν.</w:t>
      </w:r>
    </w:p>
    <w:p>
      <w:pPr/>
      <w:r>
        <w:rPr>
          <w:lang w:val="el_GR" w:bidi="el_GR"/>
        </w:rPr>
      </w:r>
      <w:r>
        <w:rPr>
          <w:vertAlign w:val="superscript"/>
          <w:lang w:val="el_GR" w:bidi="el_GR"/>
        </w:rPr>
        <w:t>19</w:t>
      </w:r>
      <w:r>
        <w:rPr>
          <w:lang w:val="el_GR" w:bidi="el_GR"/>
        </w:rPr>
        <w:t xml:space="preserve"> Καὶ ἠνοίγη ὁ ναὸς τοῦ θεοῦ ὁ ἐν τῷ οὐρανῷ, καὶ ὤφθη ἡ κιβωτὸς τῆς διαθήκης αὐτοῦ ἐν τῷ ναῷ αὐτοῦ· καὶ ἐγένοντο ἀστραπαὶ καὶ φωναὶ καὶ βρονταὶ καὶ σεισμὸς καὶ χάλαζα μεγάλη.</w:t>
      </w:r>
    </w:p>
    <w:p>
      <w:pPr>
        <w:pStyle w:val="Heading2"/>
      </w:pPr>
      <w:r>
        <w:rPr>
          <w:lang w:val="el_GR" w:bidi="el_GR"/>
        </w:rPr>
        <w:t>Revelation 12:1</w:t>
      </w:r>
      <w:r>
        <w:rPr>
          <w:lang w:val="el_GR" w:bidi="el_GR"/>
        </w:rPr>
      </w:r>
    </w:p>
    <w:p>
      <w:pPr/>
      <w:r>
        <w:rPr>
          <w:lang w:val="el_GR" w:bidi="el_GR"/>
        </w:rPr>
      </w:r>
      <w:r>
        <w:rPr>
          <w:vertAlign w:val="superscript"/>
          <w:lang w:val="el_GR" w:bidi="el_GR"/>
        </w:rPr>
        <w:t>1</w:t>
      </w:r>
      <w:r>
        <w:rPr>
          <w:lang w:val="el_GR" w:bidi="el_GR"/>
        </w:rPr>
        <w:t xml:space="preserve"> Καὶ σημεῖον μέγα ὤφθη ἐν τῷ οὐρανῷ, γυνὴ περιβεβλημένη τὸν ἥλιον, καὶ ἡ σελήνη ὑποκάτω τῶν ποδῶν αὐτῆς, καὶ ἐπὶ τῆς κεφαλῆς αὐτῆς στέφανος ἀστέρων δώδεκα,</w:t>
      </w:r>
    </w:p>
    <w:p>
      <w:pPr/>
      <w:r>
        <w:rPr>
          <w:lang w:val="el_GR" w:bidi="el_GR"/>
        </w:rPr>
      </w:r>
      <w:r>
        <w:rPr>
          <w:vertAlign w:val="superscript"/>
          <w:lang w:val="el_GR" w:bidi="el_GR"/>
        </w:rPr>
        <w:t>2</w:t>
      </w:r>
      <w:r>
        <w:rPr>
          <w:lang w:val="el_GR" w:bidi="el_GR"/>
        </w:rPr>
        <w:t xml:space="preserve"> καὶ ἐν γαστρὶ ἔχουσα· καὶ κράζει ὠδίνουσα καὶ βασανιζομένη τεκεῖν.</w:t>
      </w:r>
    </w:p>
    <w:p>
      <w:pPr/>
      <w:r>
        <w:rPr>
          <w:lang w:val="el_GR" w:bidi="el_GR"/>
        </w:rPr>
      </w:r>
      <w:r>
        <w:rPr>
          <w:vertAlign w:val="superscript"/>
          <w:lang w:val="el_GR" w:bidi="el_GR"/>
        </w:rPr>
        <w:t>3</w:t>
      </w:r>
      <w:r>
        <w:rPr>
          <w:lang w:val="el_GR" w:bidi="el_GR"/>
        </w:rPr>
        <w:t xml:space="preserve"> καὶ ὤφθη ἄλλο σημεῖον ἐν τῷ οὐρανῷ, καὶ ἰδοὺ δράκων μέγας πυρρός, ἔχων κεφαλὰς ἑπτὰ καὶ κέρατα δέκα καὶ ἐπὶ τὰς κεφαλὰς αὐτοῦ ἑπτὰ διαδήματα,</w:t>
      </w:r>
    </w:p>
    <w:p>
      <w:pPr/>
      <w:r>
        <w:rPr>
          <w:lang w:val="el_GR" w:bidi="el_GR"/>
        </w:rPr>
      </w:r>
      <w:r>
        <w:rPr>
          <w:vertAlign w:val="superscript"/>
          <w:lang w:val="el_GR" w:bidi="el_GR"/>
        </w:rPr>
        <w:t>4</w:t>
      </w:r>
      <w:r>
        <w:rPr>
          <w:lang w:val="el_GR" w:bidi="el_GR"/>
        </w:rPr>
        <w:t xml:space="preserve"> καὶ ἡ οὐρὰ αὐτοῦ σύρει τὸ τρίτον τῶν ἀστέρων τοῦ οὐρανοῦ, καὶ ἔβαλεν αὐτοὺς εἰς τὴν γῆν. καὶ ὁ δράκων ἕστηκεν ἐνώπιον τῆς γυναικὸς τῆς μελλούσης τεκεῖν, ἵνα ὅταν τέκῃ τὸ τέκνον αὐτῆς καταφάγῃ.</w:t>
      </w:r>
    </w:p>
    <w:p>
      <w:pPr/>
      <w:r>
        <w:rPr>
          <w:lang w:val="el_GR" w:bidi="el_GR"/>
        </w:rPr>
      </w:r>
      <w:r>
        <w:rPr>
          <w:vertAlign w:val="superscript"/>
          <w:lang w:val="el_GR" w:bidi="el_GR"/>
        </w:rPr>
        <w:t>5</w:t>
      </w:r>
      <w:r>
        <w:rPr>
          <w:lang w:val="el_GR" w:bidi="el_GR"/>
        </w:rPr>
        <w:t xml:space="preserve"> καὶ ἔτεκεν υἱόν, ἄρσεν, ὃς μέλλει ποιμαίνειν πάντα τὰ ἔθνη ἐν ῥάβδῳ σιδηρᾷ· καὶ ἡρπάσθη τὸ τέκνον αὐτῆς πρὸς τὸν θεὸν καὶ πρὸς τὸν θρόνον αὐτοῦ.</w:t>
      </w:r>
    </w:p>
    <w:p>
      <w:pPr/>
      <w:r>
        <w:rPr>
          <w:lang w:val="el_GR" w:bidi="el_GR"/>
        </w:rPr>
      </w:r>
      <w:r>
        <w:rPr>
          <w:vertAlign w:val="superscript"/>
          <w:lang w:val="el_GR" w:bidi="el_GR"/>
        </w:rPr>
        <w:t>6</w:t>
      </w:r>
      <w:r>
        <w:rPr>
          <w:lang w:val="el_GR" w:bidi="el_GR"/>
        </w:rPr>
        <w:t xml:space="preserve"> καὶ ἡ γυνὴ ἔφυγεν εἰς τὴν ἔρημον, ὅπου ἔχει ἐκεῖ τόπον ἡτοιμασμένον ἀπὸ τοῦ θεοῦ, ἵνα ἐκεῖ τρέφωσιν αὐτὴν ἡμέρας χιλίας διακοσίας ἑξήκοντα.</w:t>
      </w:r>
    </w:p>
    <w:p>
      <w:pPr/>
      <w:r>
        <w:rPr>
          <w:lang w:val="el_GR" w:bidi="el_GR"/>
        </w:rPr>
      </w:r>
      <w:r>
        <w:rPr>
          <w:vertAlign w:val="superscript"/>
          <w:lang w:val="el_GR" w:bidi="el_GR"/>
        </w:rPr>
        <w:t>7</w:t>
      </w:r>
      <w:r>
        <w:rPr>
          <w:lang w:val="el_GR" w:bidi="el_GR"/>
        </w:rPr>
        <w:t xml:space="preserve"> Καὶ ἐγένετο πόλεμος ἐν τῷ οὐρανῷ, ὁ Μιχαὴλ καὶ οἱ ἄγγελοι αὐτοῦ τοῦ πολεμῆσαι μετὰ τοῦ δράκοντος. καὶ ὁ δράκων ἐπολέμησεν καὶ οἱ ἄγγελοι αὐτοῦ,</w:t>
      </w:r>
    </w:p>
    <w:p>
      <w:pPr/>
      <w:r>
        <w:rPr>
          <w:lang w:val="el_GR" w:bidi="el_GR"/>
        </w:rPr>
      </w:r>
      <w:r>
        <w:rPr>
          <w:vertAlign w:val="superscript"/>
          <w:lang w:val="el_GR" w:bidi="el_GR"/>
        </w:rPr>
        <w:t>8</w:t>
      </w:r>
      <w:r>
        <w:rPr>
          <w:lang w:val="el_GR" w:bidi="el_GR"/>
        </w:rPr>
        <w:t xml:space="preserve"> καὶ οὐκ ἴσχυσεν, οὐδὲ τόπος εὑρέθη αὐτῶν ἔτι ἐν τῷ οὐρανῷ.</w:t>
      </w:r>
    </w:p>
    <w:p>
      <w:pPr/>
      <w:r>
        <w:rPr>
          <w:lang w:val="el_GR" w:bidi="el_GR"/>
        </w:rPr>
      </w:r>
      <w:r>
        <w:rPr>
          <w:vertAlign w:val="superscript"/>
          <w:lang w:val="el_GR" w:bidi="el_GR"/>
        </w:rPr>
        <w:t>9</w:t>
      </w:r>
      <w:r>
        <w:rPr>
          <w:lang w:val="el_GR" w:bidi="el_GR"/>
        </w:rPr>
        <w:t xml:space="preserve"> καὶ ἐβλήθη ὁ δράκων ὁ μέγας, ὁ ὄφις ὁ ἀρχαῖος, ὁ καλούμενος Διάβολος καὶ ὁ Σατανᾶς, ὁ πλανῶν τὴν οἰκουμένην ὅλην—ἐβλήθη εἰς τὴν γῆν, καὶ οἱ ἄγγελοι αὐτοῦ μετʼ αὐτοῦ ἐβλήθησαν.</w:t>
      </w:r>
    </w:p>
    <w:p>
      <w:pPr/>
      <w:r>
        <w:rPr>
          <w:lang w:val="el_GR" w:bidi="el_GR"/>
        </w:rPr>
      </w:r>
      <w:r>
        <w:rPr>
          <w:vertAlign w:val="superscript"/>
          <w:lang w:val="el_GR" w:bidi="el_GR"/>
        </w:rPr>
        <w:t>10</w:t>
      </w:r>
      <w:r>
        <w:rPr>
          <w:lang w:val="el_GR" w:bidi="el_GR"/>
        </w:rPr>
        <w:t xml:space="preserve"> Καὶ ἤκουσα φωνὴν μεγάλην ἐν τῷ οὐρανῷ λέγουσαν· Ἄρτι ἐγένετο ἡ σωτηρία καὶ ἡ δύναμις καὶ ἡ βασιλεία τοῦ θεοῦ ἡμῶν καὶ ἡ ἐξουσία τοῦ χριστοῦ αὐτοῦ, ὅτι ἐβλήθη ὁ κατήγωρ τῶν ἀδελφῶν ἡμῶν, ὁ κατηγορῶν αὐτοὺς ἐνώπιον τοῦ θεοῦ ἡμῶν ἡμέρας καὶ νυκτός.</w:t>
      </w:r>
    </w:p>
    <w:p>
      <w:pPr/>
      <w:r>
        <w:rPr>
          <w:lang w:val="el_GR" w:bidi="el_GR"/>
        </w:rPr>
      </w:r>
      <w:r>
        <w:rPr>
          <w:vertAlign w:val="superscript"/>
          <w:lang w:val="el_GR" w:bidi="el_GR"/>
        </w:rPr>
        <w:t>11</w:t>
      </w:r>
      <w:r>
        <w:rPr>
          <w:lang w:val="el_GR" w:bidi="el_GR"/>
        </w:rPr>
        <w:t xml:space="preserve"> καὶ αὐτοὶ ἐνίκησαν αὐτὸν διὰ τὸ αἷμα τοῦ ἀρνίου καὶ διὰ τὸν λόγον τῆς μαρτυρίας αὐτῶν, καὶ οὐκ ἠγάπησαν τὴν ψυχὴν αὐτῶν ἄχρι θανάτου·</w:t>
      </w:r>
    </w:p>
    <w:p>
      <w:pPr/>
      <w:r>
        <w:rPr>
          <w:lang w:val="el_GR" w:bidi="el_GR"/>
        </w:rPr>
      </w:r>
      <w:r>
        <w:rPr>
          <w:vertAlign w:val="superscript"/>
          <w:lang w:val="el_GR" w:bidi="el_GR"/>
        </w:rPr>
        <w:t>12</w:t>
      </w:r>
      <w:r>
        <w:rPr>
          <w:lang w:val="el_GR" w:bidi="el_GR"/>
        </w:rPr>
        <w:t xml:space="preserve"> διὰ τοῦτο εὐφραίνεσθε, οἱ οὐρανοὶ καὶ οἱ ἐν αὐτοῖς σκηνοῦντες. οὐαὶ τὴν γῆν καὶ τὴν θάλασσαν, ὅτι κατέβη ὁ διάβολος πρὸς ὑμᾶς, ἔχων θυμὸν μέγαν, εἰδὼς ὅτι ὀλίγον καιρὸν ἔχει.</w:t>
      </w:r>
    </w:p>
    <w:p>
      <w:pPr/>
      <w:r>
        <w:rPr>
          <w:lang w:val="el_GR" w:bidi="el_GR"/>
        </w:rPr>
      </w:r>
      <w:r>
        <w:rPr>
          <w:vertAlign w:val="superscript"/>
          <w:lang w:val="el_GR" w:bidi="el_GR"/>
        </w:rPr>
        <w:t>13</w:t>
      </w:r>
      <w:r>
        <w:rPr>
          <w:lang w:val="el_GR" w:bidi="el_GR"/>
        </w:rPr>
        <w:t xml:space="preserve"> Καὶ ὅτε εἶδεν ὁ δράκων ὅτι ἐβλήθη εἰς τὴν γῆν, ἐδίωξεν τὴν γυναῖκα ἥτις ἔτεκεν τὸν ἄρσενα.</w:t>
      </w:r>
    </w:p>
    <w:p>
      <w:pPr/>
      <w:r>
        <w:rPr>
          <w:lang w:val="el_GR" w:bidi="el_GR"/>
        </w:rPr>
      </w:r>
      <w:r>
        <w:rPr>
          <w:vertAlign w:val="superscript"/>
          <w:lang w:val="el_GR" w:bidi="el_GR"/>
        </w:rPr>
        <w:t>14</w:t>
      </w:r>
      <w:r>
        <w:rPr>
          <w:lang w:val="el_GR" w:bidi="el_GR"/>
        </w:rPr>
        <w:t xml:space="preserve"> καὶ ἐδόθησαν τῇ γυναικὶ αἱ δύο πτέρυγες τοῦ ἀετοῦ τοῦ μεγάλου, ἵνα πέτηται εἰς τὴν ἔρημον εἰς τὸν τόπον αὐτῆς, ὅπου τρέφεται ἐκεῖ καιρὸν καὶ καιροὺς καὶ ἥμισυ καιροῦ ἀπὸ προσώπου τοῦ ὄφεως.</w:t>
      </w:r>
    </w:p>
    <w:p>
      <w:pPr/>
      <w:r>
        <w:rPr>
          <w:lang w:val="el_GR" w:bidi="el_GR"/>
        </w:rPr>
      </w:r>
      <w:r>
        <w:rPr>
          <w:vertAlign w:val="superscript"/>
          <w:lang w:val="el_GR" w:bidi="el_GR"/>
        </w:rPr>
        <w:t>15</w:t>
      </w:r>
      <w:r>
        <w:rPr>
          <w:lang w:val="el_GR" w:bidi="el_GR"/>
        </w:rPr>
        <w:t xml:space="preserve"> καὶ ἔβαλεν ὁ ὄφις ἐκ τοῦ στόματος αὐτοῦ ὀπίσω τῆς γυναικὸς ὕδωρ ὡς ποταμόν, ἵνα αὐτὴν ποταμοφόρητον ποιήσῃ.</w:t>
      </w:r>
    </w:p>
    <w:p>
      <w:pPr/>
      <w:r>
        <w:rPr>
          <w:lang w:val="el_GR" w:bidi="el_GR"/>
        </w:rPr>
      </w:r>
      <w:r>
        <w:rPr>
          <w:vertAlign w:val="superscript"/>
          <w:lang w:val="el_GR" w:bidi="el_GR"/>
        </w:rPr>
        <w:t>16</w:t>
      </w:r>
      <w:r>
        <w:rPr>
          <w:lang w:val="el_GR" w:bidi="el_GR"/>
        </w:rPr>
        <w:t xml:space="preserve"> καὶ ἐβοήθησεν ἡ γῆ τῇ γυναικί, καὶ ἤνοιξεν ἡ γῆ τὸ στόμα αὐτῆς καὶ κατέπιεν τὸν ποταμὸν ὃν ἔβαλεν ὁ δράκων ἐκ τοῦ στόματος αὐτοῦ·</w:t>
      </w:r>
    </w:p>
    <w:p>
      <w:pPr/>
      <w:r>
        <w:rPr>
          <w:lang w:val="el_GR" w:bidi="el_GR"/>
        </w:rPr>
      </w:r>
      <w:r>
        <w:rPr>
          <w:vertAlign w:val="superscript"/>
          <w:lang w:val="el_GR" w:bidi="el_GR"/>
        </w:rPr>
        <w:t>17</w:t>
      </w:r>
      <w:r>
        <w:rPr>
          <w:lang w:val="el_GR" w:bidi="el_GR"/>
        </w:rPr>
        <w:t xml:space="preserve"> καὶ ὠργίσθη ὁ δράκων ἐπὶ τῇ γυναικί, καὶ ἀπῆλθεν ποιῆσαι πόλεμον μετὰ τῶν λοιπῶν τοῦ σπέρματος αὐτῆς, τῶν τηρούντων τὰς ἐντολὰς τοῦ θεοῦ καὶ ἐχόντων τὴν μαρτυρίαν Ἰησοῦ·</w:t>
      </w:r>
    </w:p>
    <w:p>
      <w:pPr/>
      <w:r>
        <w:rPr>
          <w:lang w:val="el_GR" w:bidi="el_GR"/>
        </w:rPr>
      </w:r>
      <w:r>
        <w:rPr>
          <w:vertAlign w:val="superscript"/>
          <w:lang w:val="el_GR" w:bidi="el_GR"/>
        </w:rPr>
        <w:t>18</w:t>
      </w:r>
      <w:r>
        <w:rPr>
          <w:lang w:val="el_GR" w:bidi="el_GR"/>
        </w:rPr>
        <w:t xml:space="preserve"> καὶ ἐστάθη ἐπὶ τὴν ἄμμον τῆς θαλάσσης.</w:t>
      </w:r>
    </w:p>
    <w:p>
      <w:pPr>
        <w:pStyle w:val="Heading2"/>
      </w:pPr>
      <w:r>
        <w:rPr>
          <w:lang w:val="el_GR" w:bidi="el_GR"/>
        </w:rPr>
        <w:t>Revelation 13:1</w:t>
      </w:r>
      <w:r>
        <w:rPr>
          <w:lang w:val="el_GR" w:bidi="el_GR"/>
        </w:rPr>
      </w:r>
    </w:p>
    <w:p>
      <w:pPr/>
      <w:r>
        <w:rPr>
          <w:lang w:val="el_GR" w:bidi="el_GR"/>
        </w:rPr>
      </w:r>
      <w:r>
        <w:rPr>
          <w:vertAlign w:val="superscript"/>
          <w:lang w:val="el_GR" w:bidi="el_GR"/>
        </w:rPr>
        <w:t>1</w:t>
      </w:r>
      <w:r>
        <w:rPr>
          <w:lang w:val="el_GR" w:bidi="el_GR"/>
        </w:rPr>
        <w:t xml:space="preserve"> Καὶ εἶδον ἐκ τῆς θαλάσσης θηρίον ἀναβαῖνον, ἔχον κέρατα δέκα καὶ κεφαλὰς ἑπτά, καὶ ἐπὶ τῶν κεράτων αὐτοῦ δέκα διαδήματα, καὶ ἐπὶ τὰς κεφαλὰς αὐτοῦ ὀνόματα βλασφημίας.</w:t>
      </w:r>
    </w:p>
    <w:p>
      <w:pPr/>
      <w:r>
        <w:rPr>
          <w:lang w:val="el_GR" w:bidi="el_GR"/>
        </w:rPr>
      </w:r>
      <w:r>
        <w:rPr>
          <w:vertAlign w:val="superscript"/>
          <w:lang w:val="el_GR" w:bidi="el_GR"/>
        </w:rPr>
        <w:t>2</w:t>
      </w:r>
      <w:r>
        <w:rPr>
          <w:lang w:val="el_GR" w:bidi="el_GR"/>
        </w:rPr>
        <w:t xml:space="preserve"> καὶ τὸ θηρίον ὃ εἶδον ἦν ὅμοιον παρδάλει, καὶ οἱ πόδες αὐτοῦ ὡς ἄρκου, καὶ τὸ στόμα αὐτοῦ ὡς στόμα λέοντος. καὶ ἔδωκεν αὐτῷ ὁ δράκων τὴν δύναμιν αὐτοῦ καὶ τὸν θρόνον αὐτοῦ καὶ ἐξουσίαν μεγάλην.</w:t>
      </w:r>
    </w:p>
    <w:p>
      <w:pPr/>
      <w:r>
        <w:rPr>
          <w:lang w:val="el_GR" w:bidi="el_GR"/>
        </w:rPr>
      </w:r>
      <w:r>
        <w:rPr>
          <w:vertAlign w:val="superscript"/>
          <w:lang w:val="el_GR" w:bidi="el_GR"/>
        </w:rPr>
        <w:t>3</w:t>
      </w:r>
      <w:r>
        <w:rPr>
          <w:lang w:val="el_GR" w:bidi="el_GR"/>
        </w:rPr>
        <w:t xml:space="preserve"> καὶ μίαν ἐκ τῶν κεφαλῶν αὐτοῦ ὡς ἐσφαγμένην εἰς θάνατον, καὶ ἡ πληγὴ τοῦ θανάτου αὐτοῦ ἐθεραπεύθη. καὶ ἐθαυμάσθη ὅλη ἡ γῆ ὀπίσω τοῦ θηρίου,</w:t>
      </w:r>
    </w:p>
    <w:p>
      <w:pPr/>
      <w:r>
        <w:rPr>
          <w:lang w:val="el_GR" w:bidi="el_GR"/>
        </w:rPr>
      </w:r>
      <w:r>
        <w:rPr>
          <w:vertAlign w:val="superscript"/>
          <w:lang w:val="el_GR" w:bidi="el_GR"/>
        </w:rPr>
        <w:t>4</w:t>
      </w:r>
      <w:r>
        <w:rPr>
          <w:lang w:val="el_GR" w:bidi="el_GR"/>
        </w:rPr>
        <w:t xml:space="preserve"> καὶ προσεκύνησαν τῷ δράκοντι ὅτι ἔδωκεν τὴν ἐξουσίαν τῷ θηρίῳ, καὶ προσεκύνησαν τῷ θηρίῳ λέγοντες· Τίς ὅμοιος τῷ θηρίῳ, καὶ τίς δύναται πολεμῆσαι μετʼ αὐτοῦ;</w:t>
      </w:r>
    </w:p>
    <w:p>
      <w:pPr/>
      <w:r>
        <w:rPr>
          <w:lang w:val="el_GR" w:bidi="el_GR"/>
        </w:rPr>
      </w:r>
      <w:r>
        <w:rPr>
          <w:vertAlign w:val="superscript"/>
          <w:lang w:val="el_GR" w:bidi="el_GR"/>
        </w:rPr>
        <w:t>5</w:t>
      </w:r>
      <w:r>
        <w:rPr>
          <w:lang w:val="el_GR" w:bidi="el_GR"/>
        </w:rPr>
        <w:t xml:space="preserve"> Καὶ ἐδόθη αὐτῷ στόμα λαλοῦν μεγάλα καὶ βλασφημίας, καὶ ἐδόθη αὐτῷ ἐξουσία ποιῆσαι μῆνας τεσσεράκοντα δύο.</w:t>
      </w:r>
    </w:p>
    <w:p>
      <w:pPr/>
      <w:r>
        <w:rPr>
          <w:lang w:val="el_GR" w:bidi="el_GR"/>
        </w:rPr>
      </w:r>
      <w:r>
        <w:rPr>
          <w:vertAlign w:val="superscript"/>
          <w:lang w:val="el_GR" w:bidi="el_GR"/>
        </w:rPr>
        <w:t>6</w:t>
      </w:r>
      <w:r>
        <w:rPr>
          <w:lang w:val="el_GR" w:bidi="el_GR"/>
        </w:rPr>
        <w:t xml:space="preserve"> καὶ ἤνοιξε τὸ στόμα αὐτοῦ εἰς βλασφημίας πρὸς τὸν θεόν, βλασφημῆσαι τὸ ὄνομα αὐτοῦ καὶ τὴν σκηνὴν αὐτοῦ, τοὺς ἐν τῷ οὐρανῷ σκηνοῦντας.</w:t>
      </w:r>
    </w:p>
    <w:p>
      <w:pPr/>
      <w:r>
        <w:rPr>
          <w:lang w:val="el_GR" w:bidi="el_GR"/>
        </w:rPr>
      </w:r>
      <w:r>
        <w:rPr>
          <w:vertAlign w:val="superscript"/>
          <w:lang w:val="el_GR" w:bidi="el_GR"/>
        </w:rPr>
        <w:t>7</w:t>
      </w:r>
      <w:r>
        <w:rPr>
          <w:lang w:val="el_GR" w:bidi="el_GR"/>
        </w:rPr>
        <w:t xml:space="preserve"> καὶ ἐδόθη αὐτῷ ποιῆσαι πόλεμον μετὰ τῶν ἁγίων καὶ νικῆσαι αὐτούς, καὶ ἐδόθη αὐτῷ ἐξουσία ἐπὶ πᾶσαν φυλὴν καὶ λαὸν καὶ γλῶσσαν καὶ ἔθνος.</w:t>
      </w:r>
    </w:p>
    <w:p>
      <w:pPr/>
      <w:r>
        <w:rPr>
          <w:lang w:val="el_GR" w:bidi="el_GR"/>
        </w:rPr>
      </w:r>
      <w:r>
        <w:rPr>
          <w:vertAlign w:val="superscript"/>
          <w:lang w:val="el_GR" w:bidi="el_GR"/>
        </w:rPr>
        <w:t>8</w:t>
      </w:r>
      <w:r>
        <w:rPr>
          <w:lang w:val="el_GR" w:bidi="el_GR"/>
        </w:rPr>
        <w:t xml:space="preserve"> καὶ προσκυνήσουσιν αὐτὸν πάντες οἱ κατοικοῦντες ἐπὶ τῆς γῆς, οὗ οὐ γέγραπται τὸ ὄνομα αὐτοῦ ἐν τῷ βιβλίῳ τῆς ζωῆς τοῦ ἀρνίου τοῦ ἐσφαγμένου ἀπὸ καταβολῆς κόσμου.</w:t>
      </w:r>
    </w:p>
    <w:p>
      <w:pPr/>
      <w:r>
        <w:rPr>
          <w:lang w:val="el_GR" w:bidi="el_GR"/>
        </w:rPr>
      </w:r>
      <w:r>
        <w:rPr>
          <w:vertAlign w:val="superscript"/>
          <w:lang w:val="el_GR" w:bidi="el_GR"/>
        </w:rPr>
        <w:t>9</w:t>
      </w:r>
      <w:r>
        <w:rPr>
          <w:lang w:val="el_GR" w:bidi="el_GR"/>
        </w:rPr>
        <w:t xml:space="preserve"> Εἴ τις ἔχει οὖς ἀκουσάτω.</w:t>
      </w:r>
    </w:p>
    <w:p>
      <w:pPr/>
      <w:r>
        <w:rPr>
          <w:lang w:val="el_GR" w:bidi="el_GR"/>
        </w:rPr>
      </w:r>
      <w:r>
        <w:rPr>
          <w:vertAlign w:val="superscript"/>
          <w:lang w:val="el_GR" w:bidi="el_GR"/>
        </w:rPr>
        <w:t>10</w:t>
      </w:r>
      <w:r>
        <w:rPr>
          <w:lang w:val="el_GR" w:bidi="el_GR"/>
        </w:rPr>
        <w:t xml:space="preserve"> εἴ τις εἰς αἰχμαλωσίαν, εἰς αἰχμαλωσίαν ὑπάγει· εἴ τις ἐν μαχαίρῃ ἀποκτανθῆναι αὐτὸν ἐν μαχαίρῃ ἀποκτανθῆναι. ὧδέ ἐστιν ἡ ὑπομονὴ καὶ ἡ πίστις τῶν ἁγίων.</w:t>
      </w:r>
    </w:p>
    <w:p>
      <w:pPr/>
      <w:r>
        <w:rPr>
          <w:lang w:val="el_GR" w:bidi="el_GR"/>
        </w:rPr>
      </w:r>
      <w:r>
        <w:rPr>
          <w:vertAlign w:val="superscript"/>
          <w:lang w:val="el_GR" w:bidi="el_GR"/>
        </w:rPr>
        <w:t>11</w:t>
      </w:r>
      <w:r>
        <w:rPr>
          <w:lang w:val="el_GR" w:bidi="el_GR"/>
        </w:rPr>
        <w:t xml:space="preserve"> Καὶ εἶδον ἄλλο θηρίον ἀναβαῖνον ἐκ τῆς γῆς, καὶ εἶχεν κέρατα δύο ὅμοια ἀρνίῳ, καὶ ἐλάλει ὡς δράκων.</w:t>
      </w:r>
    </w:p>
    <w:p>
      <w:pPr/>
      <w:r>
        <w:rPr>
          <w:lang w:val="el_GR" w:bidi="el_GR"/>
        </w:rPr>
      </w:r>
      <w:r>
        <w:rPr>
          <w:vertAlign w:val="superscript"/>
          <w:lang w:val="el_GR" w:bidi="el_GR"/>
        </w:rPr>
        <w:t>12</w:t>
      </w:r>
      <w:r>
        <w:rPr>
          <w:lang w:val="el_GR" w:bidi="el_GR"/>
        </w:rPr>
        <w:t xml:space="preserve"> καὶ τὴν ἐξουσίαν τοῦ πρώτου θηρίου πᾶσαν ποιεῖ ἐνώπιον αὐτοῦ. καὶ ποιεῖ τὴν γῆν καὶ τοὺς ἐν αὐτῇ κατοικοῦντας ἵνα προσκυνήσουσιν τὸ θηρίον τὸ πρῶτον, οὗ ἐθεραπεύθη ἡ πληγὴ τοῦ θανάτου αὐτοῦ.</w:t>
      </w:r>
    </w:p>
    <w:p>
      <w:pPr/>
      <w:r>
        <w:rPr>
          <w:lang w:val="el_GR" w:bidi="el_GR"/>
        </w:rPr>
      </w:r>
      <w:r>
        <w:rPr>
          <w:vertAlign w:val="superscript"/>
          <w:lang w:val="el_GR" w:bidi="el_GR"/>
        </w:rPr>
        <w:t>13</w:t>
      </w:r>
      <w:r>
        <w:rPr>
          <w:lang w:val="el_GR" w:bidi="el_GR"/>
        </w:rPr>
        <w:t xml:space="preserve"> καὶ ποιεῖ σημεῖα μεγάλα, ἵνα καὶ πῦρ ποιῇ ἐκ τοῦ οὐρανοῦ καταβαίνειν εἰς τὴν γῆν ἐνώπιον τῶν ἀνθρώπων.</w:t>
      </w:r>
    </w:p>
    <w:p>
      <w:pPr/>
      <w:r>
        <w:rPr>
          <w:lang w:val="el_GR" w:bidi="el_GR"/>
        </w:rPr>
      </w:r>
      <w:r>
        <w:rPr>
          <w:vertAlign w:val="superscript"/>
          <w:lang w:val="el_GR" w:bidi="el_GR"/>
        </w:rPr>
        <w:t>14</w:t>
      </w:r>
      <w:r>
        <w:rPr>
          <w:lang w:val="el_GR" w:bidi="el_GR"/>
        </w:rPr>
        <w:t xml:space="preserve"> καὶ πλανᾷ τοὺς κατοικοῦντας ἐπὶ τῆς γῆς διὰ τὰ σημεῖα ἃ ἐδόθη αὐτῷ ποιῆσαι ἐνώπιον τοῦ θηρίου, λέγων τοῖς κατοικοῦσιν ἐπὶ τῆς γῆς ποιῆσαι εἰκόνα τῷ θηρίῳ, ὃς ἔχει τὴν πληγὴν τῆς μαχαίρης καὶ ἔζησεν.</w:t>
      </w:r>
    </w:p>
    <w:p>
      <w:pPr/>
      <w:r>
        <w:rPr>
          <w:lang w:val="el_GR" w:bidi="el_GR"/>
        </w:rPr>
      </w:r>
      <w:r>
        <w:rPr>
          <w:vertAlign w:val="superscript"/>
          <w:lang w:val="el_GR" w:bidi="el_GR"/>
        </w:rPr>
        <w:t>15</w:t>
      </w:r>
      <w:r>
        <w:rPr>
          <w:lang w:val="el_GR" w:bidi="el_GR"/>
        </w:rPr>
        <w:t xml:space="preserve"> καὶ ἐδόθη αὐτῷ δοῦναι πνεῦμα τῇ εἰκόνι τοῦ θηρίου, ἵνα καὶ λαλήσῃ ἡ εἰκὼν τοῦ θηρίου καὶ ποιήσῃ ἵνα ὅσοι ἐὰν μὴ προσκυνήσωσιν τῇ εἰκόνι τοῦ θηρίου ἀποκτανθῶσιν.</w:t>
      </w:r>
    </w:p>
    <w:p>
      <w:pPr/>
      <w:r>
        <w:rPr>
          <w:lang w:val="el_GR" w:bidi="el_GR"/>
        </w:rPr>
      </w:r>
      <w:r>
        <w:rPr>
          <w:vertAlign w:val="superscript"/>
          <w:lang w:val="el_GR" w:bidi="el_GR"/>
        </w:rPr>
        <w:t>16</w:t>
      </w:r>
      <w:r>
        <w:rPr>
          <w:lang w:val="el_GR" w:bidi="el_GR"/>
        </w:rPr>
        <w:t xml:space="preserve"> καὶ ποιεῖ πάντας, τοὺς μικροὺς καὶ τοὺς μεγάλους, καὶ τοὺς πλουσίους καὶ τοὺς πτωχούς, καὶ τοὺς ἐλευθέρους καὶ τοὺς δούλους, ἵνα δῶσιν αὐτοῖς χάραγμα ἐπὶ τῆς χειρὸς αὐτῶν τῆς δεξιᾶς ἢ ἐπὶ τὸ μέτωπον αὐτῶν,</w:t>
      </w:r>
    </w:p>
    <w:p>
      <w:pPr/>
      <w:r>
        <w:rPr>
          <w:lang w:val="el_GR" w:bidi="el_GR"/>
        </w:rPr>
      </w:r>
      <w:r>
        <w:rPr>
          <w:vertAlign w:val="superscript"/>
          <w:lang w:val="el_GR" w:bidi="el_GR"/>
        </w:rPr>
        <w:t>17</w:t>
      </w:r>
      <w:r>
        <w:rPr>
          <w:lang w:val="el_GR" w:bidi="el_GR"/>
        </w:rPr>
        <w:t xml:space="preserve"> καὶ ἵνα μή τις δύνηται ἀγοράσαι ἢ πωλῆσαι εἰ μὴ ὁ ἔχων τὸ χάραγμα, τὸ ὄνομα τοῦ θηρίου ἢ τὸν ἀριθμὸν τοῦ ὀνόματος αὐτοῦ.</w:t>
      </w:r>
    </w:p>
    <w:p>
      <w:pPr/>
      <w:r>
        <w:rPr>
          <w:lang w:val="el_GR" w:bidi="el_GR"/>
        </w:rPr>
      </w:r>
      <w:r>
        <w:rPr>
          <w:vertAlign w:val="superscript"/>
          <w:lang w:val="el_GR" w:bidi="el_GR"/>
        </w:rPr>
        <w:t>18</w:t>
      </w:r>
      <w:r>
        <w:rPr>
          <w:lang w:val="el_GR" w:bidi="el_GR"/>
        </w:rPr>
        <w:t xml:space="preserve"> ὧδε ἡ σοφία ἐστίν· ὁ ἔχων νοῦν ψηφισάτω τὸν ἀριθμὸν τοῦ θηρίου, ἀριθμὸς γὰρ ἀνθρώπου ἐστίν· καὶ ὁ ἀριθμὸς αὐτοῦ ἑξακόσιοι ἑξήκοντα ἕξ.</w:t>
      </w:r>
    </w:p>
    <w:p>
      <w:pPr>
        <w:pStyle w:val="Heading2"/>
      </w:pPr>
      <w:r>
        <w:rPr>
          <w:lang w:val="el_GR" w:bidi="el_GR"/>
        </w:rPr>
        <w:t>Revelation 14:1</w:t>
      </w:r>
      <w:r>
        <w:rPr>
          <w:lang w:val="el_GR" w:bidi="el_GR"/>
        </w:rPr>
      </w:r>
    </w:p>
    <w:p>
      <w:pPr/>
      <w:r>
        <w:rPr>
          <w:lang w:val="el_GR" w:bidi="el_GR"/>
        </w:rPr>
      </w:r>
      <w:r>
        <w:rPr>
          <w:vertAlign w:val="superscript"/>
          <w:lang w:val="el_GR" w:bidi="el_GR"/>
        </w:rPr>
        <w:t>1</w:t>
      </w:r>
      <w:r>
        <w:rPr>
          <w:lang w:val="el_GR" w:bidi="el_GR"/>
        </w:rPr>
        <w:t xml:space="preserve"> Καὶ εἶδον, καὶ ἰδοὺ τὸ ἀρνίον ἑστὸς ἐπὶ τὸ ὄρος Σιών, καὶ μετʼ αὐτοῦ ἑκατὸν τεσσεράκοντα τέσσαρες χιλιάδες ἔχουσαι τὸ ὄνομα αὐτοῦ καὶ τὸ ὄνομα τοῦ πατρὸς αὐτοῦ γεγραμμένον ἐπὶ τῶν μετώπων αὐτῶν.</w:t>
      </w:r>
    </w:p>
    <w:p>
      <w:pPr/>
      <w:r>
        <w:rPr>
          <w:lang w:val="el_GR" w:bidi="el_GR"/>
        </w:rPr>
      </w:r>
      <w:r>
        <w:rPr>
          <w:vertAlign w:val="superscript"/>
          <w:lang w:val="el_GR" w:bidi="el_GR"/>
        </w:rPr>
        <w:t>2</w:t>
      </w:r>
      <w:r>
        <w:rPr>
          <w:lang w:val="el_GR" w:bidi="el_GR"/>
        </w:rPr>
        <w:t xml:space="preserve"> καὶ ἤκουσα φωνὴν ἐκ τοῦ οὐρανοῦ ὡς φωνὴν ὑδάτων πολλῶν καὶ ὡς φωνὴν βροντῆς μεγάλης, καὶ ἡ φωνὴ ἣν ἤκουσα ὡς κιθαρῳδῶν κιθαριζόντων ἐν ταῖς κιθάραις αὐτῶν.</w:t>
      </w:r>
    </w:p>
    <w:p>
      <w:pPr/>
      <w:r>
        <w:rPr>
          <w:lang w:val="el_GR" w:bidi="el_GR"/>
        </w:rPr>
      </w:r>
      <w:r>
        <w:rPr>
          <w:vertAlign w:val="superscript"/>
          <w:lang w:val="el_GR" w:bidi="el_GR"/>
        </w:rPr>
        <w:t>3</w:t>
      </w:r>
      <w:r>
        <w:rPr>
          <w:lang w:val="el_GR" w:bidi="el_GR"/>
        </w:rPr>
        <w:t xml:space="preserve"> καὶ ᾄδουσιν ὡς ᾠδὴν καινὴν ἐνώπιον τοῦ θρόνου καὶ ἐνώπιον τῶν τεσσάρων ζῴων καὶ τῶν πρεσβυτέρων· καὶ οὐδεὶς ἐδύνατο μαθεῖν τὴν ᾠδὴν εἰ μὴ αἱ ἑκατὸν τεσσεράκοντα τέσσαρες χιλιάδες, οἱ ἠγορασμένοι ἀπὸ τῆς γῆς.</w:t>
      </w:r>
    </w:p>
    <w:p>
      <w:pPr/>
      <w:r>
        <w:rPr>
          <w:lang w:val="el_GR" w:bidi="el_GR"/>
        </w:rPr>
      </w:r>
      <w:r>
        <w:rPr>
          <w:vertAlign w:val="superscript"/>
          <w:lang w:val="el_GR" w:bidi="el_GR"/>
        </w:rPr>
        <w:t>4</w:t>
      </w:r>
      <w:r>
        <w:rPr>
          <w:lang w:val="el_GR" w:bidi="el_GR"/>
        </w:rPr>
        <w:t xml:space="preserve"> οὗτοί εἰσιν οἳ μετὰ γυναικῶν οὐκ ἐμολύνθησαν, παρθένοι γάρ εἰσιν· οὗτοι οἱ ἀκολουθοῦντες τῷ ἀρνίῳ ὅπου ἂν ὑπάγῃ· οὗτοι ἠγοράσθησαν ἀπὸ τῶν ἀνθρώπων ἀπαρχὴ τῷ θεῷ καὶ τῷ ἀρνίῳ,</w:t>
      </w:r>
    </w:p>
    <w:p>
      <w:pPr/>
      <w:r>
        <w:rPr>
          <w:lang w:val="el_GR" w:bidi="el_GR"/>
        </w:rPr>
      </w:r>
      <w:r>
        <w:rPr>
          <w:vertAlign w:val="superscript"/>
          <w:lang w:val="el_GR" w:bidi="el_GR"/>
        </w:rPr>
        <w:t>5</w:t>
      </w:r>
      <w:r>
        <w:rPr>
          <w:lang w:val="el_GR" w:bidi="el_GR"/>
        </w:rPr>
        <w:t xml:space="preserve"> καὶ ἐν τῷ στόματι αὐτῶν οὐχ εὑρέθη ψεῦδος· ἄμωμοί εἰσιν.</w:t>
      </w:r>
    </w:p>
    <w:p>
      <w:pPr/>
      <w:r>
        <w:rPr>
          <w:lang w:val="el_GR" w:bidi="el_GR"/>
        </w:rPr>
      </w:r>
      <w:r>
        <w:rPr>
          <w:vertAlign w:val="superscript"/>
          <w:lang w:val="el_GR" w:bidi="el_GR"/>
        </w:rPr>
        <w:t>6</w:t>
      </w:r>
      <w:r>
        <w:rPr>
          <w:lang w:val="el_GR" w:bidi="el_GR"/>
        </w:rPr>
        <w:t xml:space="preserve"> Καὶ εἶδον ἄλλον ἄγγελον πετόμενον ἐν μεσουρανήματι, ἔχοντα εὐαγγέλιον αἰώνιον εὐαγγελίσαι ἐπὶ τοὺς καθημένους ἐπὶ τῆς γῆς καὶ ἐπὶ πᾶν ἔθνος καὶ φυλὴν καὶ γλῶσσαν καὶ λαόν,</w:t>
      </w:r>
    </w:p>
    <w:p>
      <w:pPr/>
      <w:r>
        <w:rPr>
          <w:lang w:val="el_GR" w:bidi="el_GR"/>
        </w:rPr>
      </w:r>
      <w:r>
        <w:rPr>
          <w:vertAlign w:val="superscript"/>
          <w:lang w:val="el_GR" w:bidi="el_GR"/>
        </w:rPr>
        <w:t>7</w:t>
      </w:r>
      <w:r>
        <w:rPr>
          <w:lang w:val="el_GR" w:bidi="el_GR"/>
        </w:rPr>
        <w:t xml:space="preserve"> λέγων ἐν φωνῇ μεγάλῃ· Φοβήθητε τὸν θεὸν καὶ δότε αὐτῷ δόξαν, ὅτι ἦλθεν ἡ ὥρα τῆς κρίσεως αὐτοῦ, καὶ προσκυνήσατε τῷ ποιήσαντι τὸν οὐρανὸν καὶ τὴν γῆν καὶ θάλασσαν καὶ πηγὰς ὑδάτων.</w:t>
      </w:r>
    </w:p>
    <w:p>
      <w:pPr/>
      <w:r>
        <w:rPr>
          <w:lang w:val="el_GR" w:bidi="el_GR"/>
        </w:rPr>
      </w:r>
      <w:r>
        <w:rPr>
          <w:vertAlign w:val="superscript"/>
          <w:lang w:val="el_GR" w:bidi="el_GR"/>
        </w:rPr>
        <w:t>8</w:t>
      </w:r>
      <w:r>
        <w:rPr>
          <w:lang w:val="el_GR" w:bidi="el_GR"/>
        </w:rPr>
        <w:t xml:space="preserve"> Καὶ ἄλλος δεύτερος ἄγγελος ἠκολούθησεν λέγων· Ἔπεσεν, ἔπεσεν Βαβυλὼν ἡ μεγάλη, ἣ ἐκ τοῦ οἴνου τοῦ θυμοῦ τῆς πορνείας αὐτῆς πεπότικεν πάντα τὰ ἔθνη.</w:t>
      </w:r>
    </w:p>
    <w:p>
      <w:pPr/>
      <w:r>
        <w:rPr>
          <w:lang w:val="el_GR" w:bidi="el_GR"/>
        </w:rPr>
      </w:r>
      <w:r>
        <w:rPr>
          <w:vertAlign w:val="superscript"/>
          <w:lang w:val="el_GR" w:bidi="el_GR"/>
        </w:rPr>
        <w:t>9</w:t>
      </w:r>
      <w:r>
        <w:rPr>
          <w:lang w:val="el_GR" w:bidi="el_GR"/>
        </w:rPr>
        <w:t xml:space="preserve"> Καὶ ἄλλος ἄγγελος τρίτος ἠκολούθησεν αὐτοῖς λέγων ἐν φωνῇ μεγάλῃ· Εἴ τις προσκυνεῖ τὸ θηρίον καὶ τὴν εἰκόνα αὐτοῦ, καὶ λαμβάνει χάραγμα ἐπὶ τοῦ μετώπου αὐτοῦ ἢ ἐπὶ τὴν χεῖρα αὐτοῦ,</w:t>
      </w:r>
    </w:p>
    <w:p>
      <w:pPr/>
      <w:r>
        <w:rPr>
          <w:lang w:val="el_GR" w:bidi="el_GR"/>
        </w:rPr>
      </w:r>
      <w:r>
        <w:rPr>
          <w:vertAlign w:val="superscript"/>
          <w:lang w:val="el_GR" w:bidi="el_GR"/>
        </w:rPr>
        <w:t>10</w:t>
      </w:r>
      <w:r>
        <w:rPr>
          <w:lang w:val="el_GR" w:bidi="el_GR"/>
        </w:rPr>
        <w:t xml:space="preserve"> καὶ αὐτὸς πίεται ἐκ τοῦ οἴνου τοῦ θυμοῦ τοῦ θεοῦ τοῦ κεκερασμένου ἀκράτου ἐν τῷ ποτηρίῳ τῆς ὀργῆς αὐτοῦ, καὶ βασανισθήσεται ἐν πυρὶ καὶ θείῳ ἐνώπιον ἀγγέλων ἁγίων καὶ ἐνώπιον τοῦ ἀρνίου.</w:t>
      </w:r>
    </w:p>
    <w:p>
      <w:pPr/>
      <w:r>
        <w:rPr>
          <w:lang w:val="el_GR" w:bidi="el_GR"/>
        </w:rPr>
      </w:r>
      <w:r>
        <w:rPr>
          <w:vertAlign w:val="superscript"/>
          <w:lang w:val="el_GR" w:bidi="el_GR"/>
        </w:rPr>
        <w:t>11</w:t>
      </w:r>
      <w:r>
        <w:rPr>
          <w:lang w:val="el_GR" w:bidi="el_GR"/>
        </w:rPr>
        <w:t xml:space="preserve"> καὶ ὁ καπνὸς τοῦ βασανισμοῦ αὐτῶν εἰς αἰῶνας αἰώνων ἀναβαίνει, καὶ οὐκ ἔχουσιν ἀνάπαυσιν ἡμέρας καὶ νυκτός, οἱ προσκυνοῦντες τὸ θηρίον καὶ τὴν εἰκόνα αὐτοῦ, καὶ εἴ τις λαμβάνει τὸ χάραγμα τοῦ ὀνόματος αὐτοῦ.</w:t>
      </w:r>
    </w:p>
    <w:p>
      <w:pPr/>
      <w:r>
        <w:rPr>
          <w:lang w:val="el_GR" w:bidi="el_GR"/>
        </w:rPr>
      </w:r>
      <w:r>
        <w:rPr>
          <w:vertAlign w:val="superscript"/>
          <w:lang w:val="el_GR" w:bidi="el_GR"/>
        </w:rPr>
        <w:t>12</w:t>
      </w:r>
      <w:r>
        <w:rPr>
          <w:lang w:val="el_GR" w:bidi="el_GR"/>
        </w:rPr>
        <w:t xml:space="preserve"> Ὧδε ἡ ὑπομονὴ τῶν ἁγίων ἐστίν, οἱ τηροῦντες τὰς ἐντολὰς τοῦ θεοῦ καὶ τὴν πίστιν Ἰησοῦ.</w:t>
      </w:r>
    </w:p>
    <w:p>
      <w:pPr/>
      <w:r>
        <w:rPr>
          <w:lang w:val="el_GR" w:bidi="el_GR"/>
        </w:rPr>
      </w:r>
      <w:r>
        <w:rPr>
          <w:vertAlign w:val="superscript"/>
          <w:lang w:val="el_GR" w:bidi="el_GR"/>
        </w:rPr>
        <w:t>13</w:t>
      </w:r>
      <w:r>
        <w:rPr>
          <w:lang w:val="el_GR" w:bidi="el_GR"/>
        </w:rPr>
        <w:t xml:space="preserve"> Καὶ ἤκουσα φωνῆς ἐκ τοῦ οὐρανοῦ λεγούσης· Γράψον· Μακάριοι οἱ νεκροὶ οἱ ἐν κυρίῳ ἀποθνῄσκοντες ἀπʼ ἄρτι. ναί, λέγει τὸ πνεῦμα, ἵνα ἀναπαήσονται ἐκ τῶν κόπων αὐτῶν, τὰ γὰρ ἔργα αὐτῶν ἀκολουθεῖ μετʼ αὐτῶν.</w:t>
      </w:r>
    </w:p>
    <w:p>
      <w:pPr/>
      <w:r>
        <w:rPr>
          <w:lang w:val="el_GR" w:bidi="el_GR"/>
        </w:rPr>
      </w:r>
      <w:r>
        <w:rPr>
          <w:vertAlign w:val="superscript"/>
          <w:lang w:val="el_GR" w:bidi="el_GR"/>
        </w:rPr>
        <w:t>14</w:t>
      </w:r>
      <w:r>
        <w:rPr>
          <w:lang w:val="el_GR" w:bidi="el_GR"/>
        </w:rPr>
        <w:t xml:space="preserve"> Καὶ εἶδον, καὶ ἰδοὺ νεφέλη λευκή, καὶ ἐπὶ τὴν νεφέλην καθήμενον ὅμοιον υἱὸν ἀνθρώπου, ἔχων ἐπὶ τῆς κεφαλῆς αὐτοῦ στέφανον χρυσοῦν καὶ ἐν τῇ χειρὶ αὐτοῦ δρέπανον ὀξύ.</w:t>
      </w:r>
    </w:p>
    <w:p>
      <w:pPr/>
      <w:r>
        <w:rPr>
          <w:lang w:val="el_GR" w:bidi="el_GR"/>
        </w:rPr>
      </w:r>
      <w:r>
        <w:rPr>
          <w:vertAlign w:val="superscript"/>
          <w:lang w:val="el_GR" w:bidi="el_GR"/>
        </w:rPr>
        <w:t>15</w:t>
      </w:r>
      <w:r>
        <w:rPr>
          <w:lang w:val="el_GR" w:bidi="el_GR"/>
        </w:rPr>
        <w:t xml:space="preserve"> καὶ ἄλλος ἄγγελος ἐξῆλθεν ἐκ τοῦ ναοῦ κράζων ἐν φωνῇ μεγάλῃ τῷ καθημένῳ ἐπὶ τῆς νεφέλης· Πέμψον τὸ δρέπανόν σου καὶ θέρισον, ὅτι ἦλθεν ἡ ὥρα θερίσαι, ὅτι ἐξηράνθη ὁ θερισμὸς τῆς γῆς.</w:t>
      </w:r>
    </w:p>
    <w:p>
      <w:pPr/>
      <w:r>
        <w:rPr>
          <w:lang w:val="el_GR" w:bidi="el_GR"/>
        </w:rPr>
      </w:r>
      <w:r>
        <w:rPr>
          <w:vertAlign w:val="superscript"/>
          <w:lang w:val="el_GR" w:bidi="el_GR"/>
        </w:rPr>
        <w:t>16</w:t>
      </w:r>
      <w:r>
        <w:rPr>
          <w:lang w:val="el_GR" w:bidi="el_GR"/>
        </w:rPr>
        <w:t xml:space="preserve"> καὶ ἔβαλεν ὁ καθήμενος ἐπὶ τῆς νεφέλης τὸ δρέπανον αὐτοῦ ἐπὶ τὴν γῆν, καὶ ἐθερίσθη ἡ γῆ.</w:t>
      </w:r>
    </w:p>
    <w:p>
      <w:pPr/>
      <w:r>
        <w:rPr>
          <w:lang w:val="el_GR" w:bidi="el_GR"/>
        </w:rPr>
      </w:r>
      <w:r>
        <w:rPr>
          <w:vertAlign w:val="superscript"/>
          <w:lang w:val="el_GR" w:bidi="el_GR"/>
        </w:rPr>
        <w:t>17</w:t>
      </w:r>
      <w:r>
        <w:rPr>
          <w:lang w:val="el_GR" w:bidi="el_GR"/>
        </w:rPr>
        <w:t xml:space="preserve"> Καὶ ἄλλος ἄγγελος ἐξῆλθεν ἐκ τοῦ ναοῦ τοῦ ἐν τῷ οὐρανῷ, ἔχων καὶ αὐτὸς δρέπανον ὀξύ.</w:t>
      </w:r>
    </w:p>
    <w:p>
      <w:pPr/>
      <w:r>
        <w:rPr>
          <w:lang w:val="el_GR" w:bidi="el_GR"/>
        </w:rPr>
      </w:r>
      <w:r>
        <w:rPr>
          <w:vertAlign w:val="superscript"/>
          <w:lang w:val="el_GR" w:bidi="el_GR"/>
        </w:rPr>
        <w:t>18</w:t>
      </w:r>
      <w:r>
        <w:rPr>
          <w:lang w:val="el_GR" w:bidi="el_GR"/>
        </w:rPr>
        <w:t xml:space="preserve"> καὶ ἄλλος ἄγγελος ἐκ τοῦ θυσιαστηρίου, ὁ ἔχων ἐξουσίαν ἐπὶ τοῦ πυρός, καὶ ἐφώνησεν φωνῇ μεγάλῃ τῷ ἔχοντι τὸ δρέπανον τὸ ὀξὺ λέγων· Πέμψον σου τὸ δρέπανον τὸ ὀξὺ καὶ τρύγησον τοὺς βότρυας τῆς ἀμπέλου τῆς γῆς, ὅτι ἤκμασαν αἱ σταφυλαὶ αὐτῆς.</w:t>
      </w:r>
    </w:p>
    <w:p>
      <w:pPr/>
      <w:r>
        <w:rPr>
          <w:lang w:val="el_GR" w:bidi="el_GR"/>
        </w:rPr>
      </w:r>
      <w:r>
        <w:rPr>
          <w:vertAlign w:val="superscript"/>
          <w:lang w:val="el_GR" w:bidi="el_GR"/>
        </w:rPr>
        <w:t>19</w:t>
      </w:r>
      <w:r>
        <w:rPr>
          <w:lang w:val="el_GR" w:bidi="el_GR"/>
        </w:rPr>
        <w:t xml:space="preserve"> καὶ ἔβαλεν ὁ ἄγγελος τὸ δρέπανον αὐτοῦ εἰς τὴν γῆν, καὶ ἐτρύγησεν τὴν ἄμπελον τῆς γῆς, καὶ ἔβαλεν εἰς τὴν ληνὸν τοῦ θυμοῦ τοῦ θεοῦ τὸν μέγαν.</w:t>
      </w:r>
    </w:p>
    <w:p>
      <w:pPr/>
      <w:r>
        <w:rPr>
          <w:lang w:val="el_GR" w:bidi="el_GR"/>
        </w:rPr>
      </w:r>
      <w:r>
        <w:rPr>
          <w:vertAlign w:val="superscript"/>
          <w:lang w:val="el_GR" w:bidi="el_GR"/>
        </w:rPr>
        <w:t>20</w:t>
      </w:r>
      <w:r>
        <w:rPr>
          <w:lang w:val="el_GR" w:bidi="el_GR"/>
        </w:rPr>
        <w:t xml:space="preserve"> καὶ ἐπατήθη ἡ ληνὸς ἔξωθεν τῆς πόλεως, καὶ ἐξῆλθεν αἷμα ἐκ τῆς ληνοῦ ἄχρι τῶν χαλινῶν τῶν ἵππων ἀπὸ σταδίων χιλίων ἑξακοσίων.</w:t>
      </w:r>
    </w:p>
    <w:p>
      <w:pPr>
        <w:pStyle w:val="Heading2"/>
      </w:pPr>
      <w:r>
        <w:rPr>
          <w:lang w:val="el_GR" w:bidi="el_GR"/>
        </w:rPr>
        <w:t>Revelation 15:1</w:t>
      </w:r>
      <w:r>
        <w:rPr>
          <w:lang w:val="el_GR" w:bidi="el_GR"/>
        </w:rPr>
      </w:r>
    </w:p>
    <w:p>
      <w:pPr/>
      <w:r>
        <w:rPr>
          <w:lang w:val="el_GR" w:bidi="el_GR"/>
        </w:rPr>
      </w:r>
      <w:r>
        <w:rPr>
          <w:vertAlign w:val="superscript"/>
          <w:lang w:val="el_GR" w:bidi="el_GR"/>
        </w:rPr>
        <w:t>1</w:t>
      </w:r>
      <w:r>
        <w:rPr>
          <w:lang w:val="el_GR" w:bidi="el_GR"/>
        </w:rPr>
        <w:t xml:space="preserve"> Καὶ εἶδον ἄλλο σημεῖον ἐν τῷ οὐρανῷ μέγα καὶ θαυμαστόν, ἀγγέλους ἑπτὰ ἔχοντας πληγὰς ἑπτὰ τὰς ἐσχάτας, ὅτι ἐν αὐταῖς ἐτελέσθη ὁ θυμὸς τοῦ θεοῦ.</w:t>
      </w:r>
    </w:p>
    <w:p>
      <w:pPr/>
      <w:r>
        <w:rPr>
          <w:lang w:val="el_GR" w:bidi="el_GR"/>
        </w:rPr>
      </w:r>
      <w:r>
        <w:rPr>
          <w:vertAlign w:val="superscript"/>
          <w:lang w:val="el_GR" w:bidi="el_GR"/>
        </w:rPr>
        <w:t>2</w:t>
      </w:r>
      <w:r>
        <w:rPr>
          <w:lang w:val="el_GR" w:bidi="el_GR"/>
        </w:rPr>
        <w:t xml:space="preserve"> Καὶ εἶδον ὡς θάλασσαν ὑαλίνην μεμιγμένην πυρί, καὶ τοὺς νικῶντας ἐκ τοῦ θηρίου καὶ ἐκ τῆς εἰκόνος αὐτοῦ καὶ ἐκ τοῦ ἀριθμοῦ τοῦ ὀνόματος αὐτοῦ ἑστῶτας ἐπὶ τὴν θάλασσαν τὴν ὑαλίνην, ἔχοντας κιθάρας τοῦ θεοῦ.</w:t>
      </w:r>
    </w:p>
    <w:p>
      <w:pPr/>
      <w:r>
        <w:rPr>
          <w:lang w:val="el_GR" w:bidi="el_GR"/>
        </w:rPr>
      </w:r>
      <w:r>
        <w:rPr>
          <w:vertAlign w:val="superscript"/>
          <w:lang w:val="el_GR" w:bidi="el_GR"/>
        </w:rPr>
        <w:t>3</w:t>
      </w:r>
      <w:r>
        <w:rPr>
          <w:lang w:val="el_GR" w:bidi="el_GR"/>
        </w:rPr>
        <w:t xml:space="preserve"> καὶ ᾄδουσιν τὴν ᾠδὴν Μωϋσέως τοῦ δούλου τοῦ θεοῦ καὶ τὴν ᾠδὴν τοῦ ἀρνίου λέγοντες· Μεγάλα καὶ θαυμαστὰ τὰ ἔργα σου, κύριε, ὁ θεός, ὁ παντοκράτωρ· δίκαιαι καὶ ἀληθιναὶ αἱ ὁδοί σου, ὁ βασιλεὺς τῶν αἰώνων·</w:t>
      </w:r>
    </w:p>
    <w:p>
      <w:pPr/>
      <w:r>
        <w:rPr>
          <w:lang w:val="el_GR" w:bidi="el_GR"/>
        </w:rPr>
      </w:r>
      <w:r>
        <w:rPr>
          <w:vertAlign w:val="superscript"/>
          <w:lang w:val="el_GR" w:bidi="el_GR"/>
        </w:rPr>
        <w:t>4</w:t>
      </w:r>
      <w:r>
        <w:rPr>
          <w:lang w:val="el_GR" w:bidi="el_GR"/>
        </w:rPr>
        <w:t xml:space="preserve"> τίς οὐ μὴ φοβηθῇ, κύριε, καὶ δοξάσει τὸ ὄνομά σου, ὅτι μόνος ὅσιος; ὅτι πάντα τὰ ἔθνη ἥξουσιν καὶ προσκυνήσουσιν ἐνώπιόν σου, ὅτι τὰ δικαιώματά σου ἐφανερώθησαν.</w:t>
      </w:r>
    </w:p>
    <w:p>
      <w:pPr/>
      <w:r>
        <w:rPr>
          <w:lang w:val="el_GR" w:bidi="el_GR"/>
        </w:rPr>
      </w:r>
      <w:r>
        <w:rPr>
          <w:vertAlign w:val="superscript"/>
          <w:lang w:val="el_GR" w:bidi="el_GR"/>
        </w:rPr>
        <w:t>5</w:t>
      </w:r>
      <w:r>
        <w:rPr>
          <w:lang w:val="el_GR" w:bidi="el_GR"/>
        </w:rPr>
        <w:t xml:space="preserve"> Καὶ μετὰ ταῦτα εἶδον, καὶ ἠνοίγη ὁ ναὸς τῆς σκηνῆς τοῦ μαρτυρίου ἐν τῷ οὐρανῷ,</w:t>
      </w:r>
    </w:p>
    <w:p>
      <w:pPr/>
      <w:r>
        <w:rPr>
          <w:lang w:val="el_GR" w:bidi="el_GR"/>
        </w:rPr>
      </w:r>
      <w:r>
        <w:rPr>
          <w:vertAlign w:val="superscript"/>
          <w:lang w:val="el_GR" w:bidi="el_GR"/>
        </w:rPr>
        <w:t>6</w:t>
      </w:r>
      <w:r>
        <w:rPr>
          <w:lang w:val="el_GR" w:bidi="el_GR"/>
        </w:rPr>
        <w:t xml:space="preserve"> καὶ ἐξῆλθον οἱ ἑπτὰ ἄγγελοι οἱ ἔχοντες τὰς ἑπτὰ πληγὰς ἐκ τοῦ ναοῦ, ἐνδεδυμένοι λίνον καθαρὸν λαμπρὸν καὶ περιεζωσμένοι περὶ τὰ στήθη ζώνας χρυσᾶς.</w:t>
      </w:r>
    </w:p>
    <w:p>
      <w:pPr/>
      <w:r>
        <w:rPr>
          <w:lang w:val="el_GR" w:bidi="el_GR"/>
        </w:rPr>
      </w:r>
      <w:r>
        <w:rPr>
          <w:vertAlign w:val="superscript"/>
          <w:lang w:val="el_GR" w:bidi="el_GR"/>
        </w:rPr>
        <w:t>7</w:t>
      </w:r>
      <w:r>
        <w:rPr>
          <w:lang w:val="el_GR" w:bidi="el_GR"/>
        </w:rPr>
        <w:t xml:space="preserve"> καὶ ἓν ἐκ τῶν τεσσάρων ζῴων ἔδωκεν τοῖς ἑπτὰ ἀγγέλοις ἑπτὰ φιάλας χρυσᾶς γεμούσας τοῦ θυμοῦ τοῦ θεοῦ τοῦ ζῶντος εἰς τοὺς αἰῶνας τῶν αἰώνων.</w:t>
      </w:r>
    </w:p>
    <w:p>
      <w:pPr/>
      <w:r>
        <w:rPr>
          <w:lang w:val="el_GR" w:bidi="el_GR"/>
        </w:rPr>
      </w:r>
      <w:r>
        <w:rPr>
          <w:vertAlign w:val="superscript"/>
          <w:lang w:val="el_GR" w:bidi="el_GR"/>
        </w:rPr>
        <w:t>8</w:t>
      </w:r>
      <w:r>
        <w:rPr>
          <w:lang w:val="el_GR" w:bidi="el_GR"/>
        </w:rPr>
        <w:t xml:space="preserve"> καὶ ἐγεμίσθη ὁ ναὸς καπνοῦ ἐκ τῆς δόξης τοῦ θεοῦ καὶ ἐκ τῆς δυνάμεως αὐτοῦ, καὶ οὐδεὶς ἐδύνατο εἰσελθεῖν εἰς τὸν ναὸν ἄχρι τελεσθῶσιν αἱ ἑπτὰ πληγαὶ τῶν ἑπτὰ ἀγγέλων.</w:t>
      </w:r>
    </w:p>
    <w:p>
      <w:pPr>
        <w:pStyle w:val="Heading2"/>
      </w:pPr>
      <w:r>
        <w:rPr>
          <w:lang w:val="el_GR" w:bidi="el_GR"/>
        </w:rPr>
        <w:t>Revelation 16:1</w:t>
      </w:r>
      <w:r>
        <w:rPr>
          <w:lang w:val="el_GR" w:bidi="el_GR"/>
        </w:rPr>
      </w:r>
    </w:p>
    <w:p>
      <w:pPr/>
      <w:r>
        <w:rPr>
          <w:lang w:val="el_GR" w:bidi="el_GR"/>
        </w:rPr>
      </w:r>
      <w:r>
        <w:rPr>
          <w:vertAlign w:val="superscript"/>
          <w:lang w:val="el_GR" w:bidi="el_GR"/>
        </w:rPr>
        <w:t>1</w:t>
      </w:r>
      <w:r>
        <w:rPr>
          <w:lang w:val="el_GR" w:bidi="el_GR"/>
        </w:rPr>
        <w:t xml:space="preserve"> Καὶ ἤκουσα μεγάλης φωνῆς ἐκ τοῦ ναοῦ λεγούσης τοῖς ἑπτὰ ἀγγέλοις· Ὑπάγετε καὶ ἐκχέετε τὰς ἑπτὰ φιάλας τοῦ θυμοῦ τοῦ θεοῦ εἰς τὴν γῆν.</w:t>
      </w:r>
    </w:p>
    <w:p>
      <w:pPr/>
      <w:r>
        <w:rPr>
          <w:lang w:val="el_GR" w:bidi="el_GR"/>
        </w:rPr>
      </w:r>
      <w:r>
        <w:rPr>
          <w:vertAlign w:val="superscript"/>
          <w:lang w:val="el_GR" w:bidi="el_GR"/>
        </w:rPr>
        <w:t>2</w:t>
      </w:r>
      <w:r>
        <w:rPr>
          <w:lang w:val="el_GR" w:bidi="el_GR"/>
        </w:rPr>
        <w:t xml:space="preserve"> Καὶ ἀπῆλθεν ὁ πρῶτος καὶ ἐξέχεεν τὴν φιάλην αὐτοῦ εἰς τὴν γῆν· καὶ ἐγένετο ἕλκος κακὸν καὶ πονηρὸν ἐπὶ τοὺς ἀνθρώπους τοὺς ἔχοντας τὸ χάραγμα τοῦ θηρίου καὶ τοὺς προσκυνοῦντας τῇ εἰκόνι αὐτοῦ.</w:t>
      </w:r>
    </w:p>
    <w:p>
      <w:pPr/>
      <w:r>
        <w:rPr>
          <w:lang w:val="el_GR" w:bidi="el_GR"/>
        </w:rPr>
      </w:r>
      <w:r>
        <w:rPr>
          <w:vertAlign w:val="superscript"/>
          <w:lang w:val="el_GR" w:bidi="el_GR"/>
        </w:rPr>
        <w:t>3</w:t>
      </w:r>
      <w:r>
        <w:rPr>
          <w:lang w:val="el_GR" w:bidi="el_GR"/>
        </w:rPr>
        <w:t xml:space="preserve"> Καὶ ὁ δεύτερος ἐξέχεεν τὴν φιάλην αὐτοῦ εἰς τὴν θάλασσαν· καὶ ἐγένετο αἷμα ὡς νεκροῦ, καὶ πᾶσα ψυχὴ ζωῆς ἀπέθανεν τὰ ἐν τῇ θαλάσσῃ.</w:t>
      </w:r>
    </w:p>
    <w:p>
      <w:pPr/>
      <w:r>
        <w:rPr>
          <w:lang w:val="el_GR" w:bidi="el_GR"/>
        </w:rPr>
      </w:r>
      <w:r>
        <w:rPr>
          <w:vertAlign w:val="superscript"/>
          <w:lang w:val="el_GR" w:bidi="el_GR"/>
        </w:rPr>
        <w:t>4</w:t>
      </w:r>
      <w:r>
        <w:rPr>
          <w:lang w:val="el_GR" w:bidi="el_GR"/>
        </w:rPr>
        <w:t xml:space="preserve"> Καὶ ὁ τρίτος ἐξέχεεν τὴν φιάλην αὐτοῦ εἰς τοὺς ποταμοὺς καὶ τὰς πηγὰς τῶν ὑδάτων· καὶ ἐγένετο αἷμα.</w:t>
      </w:r>
    </w:p>
    <w:p>
      <w:pPr/>
      <w:r>
        <w:rPr>
          <w:lang w:val="el_GR" w:bidi="el_GR"/>
        </w:rPr>
      </w:r>
      <w:r>
        <w:rPr>
          <w:vertAlign w:val="superscript"/>
          <w:lang w:val="el_GR" w:bidi="el_GR"/>
        </w:rPr>
        <w:t>5</w:t>
      </w:r>
      <w:r>
        <w:rPr>
          <w:lang w:val="el_GR" w:bidi="el_GR"/>
        </w:rPr>
        <w:t xml:space="preserve"> καὶ ἤκουσα τοῦ ἀγγέλου τῶν ὑδάτων λέγοντος· Δίκαιος εἶ, ὁ ὢν καὶ ὁ ἦν, ὁ ὅσιος, ὅτι ταῦτα ἔκρινας,</w:t>
      </w:r>
    </w:p>
    <w:p>
      <w:pPr/>
      <w:r>
        <w:rPr>
          <w:lang w:val="el_GR" w:bidi="el_GR"/>
        </w:rPr>
      </w:r>
      <w:r>
        <w:rPr>
          <w:vertAlign w:val="superscript"/>
          <w:lang w:val="el_GR" w:bidi="el_GR"/>
        </w:rPr>
        <w:t>6</w:t>
      </w:r>
      <w:r>
        <w:rPr>
          <w:lang w:val="el_GR" w:bidi="el_GR"/>
        </w:rPr>
        <w:t xml:space="preserve"> ὅτι αἷμα ἁγίων καὶ προφητῶν ἐξέχεαν, καὶ αἷμα αὐτοῖς δέδωκας πιεῖν· ἄξιοί εἰσιν.</w:t>
      </w:r>
    </w:p>
    <w:p>
      <w:pPr/>
      <w:r>
        <w:rPr>
          <w:lang w:val="el_GR" w:bidi="el_GR"/>
        </w:rPr>
      </w:r>
      <w:r>
        <w:rPr>
          <w:vertAlign w:val="superscript"/>
          <w:lang w:val="el_GR" w:bidi="el_GR"/>
        </w:rPr>
        <w:t>7</w:t>
      </w:r>
      <w:r>
        <w:rPr>
          <w:lang w:val="el_GR" w:bidi="el_GR"/>
        </w:rPr>
        <w:t xml:space="preserve"> καὶ ἤκουσα τοῦ θυσιαστηρίου λέγοντος· Ναί, κύριε, ὁ θεός, ὁ παντοκράτωρ, ἀληθιναὶ καὶ δίκαιαι αἱ κρίσεις σου.</w:t>
      </w:r>
    </w:p>
    <w:p>
      <w:pPr/>
      <w:r>
        <w:rPr>
          <w:lang w:val="el_GR" w:bidi="el_GR"/>
        </w:rPr>
      </w:r>
      <w:r>
        <w:rPr>
          <w:vertAlign w:val="superscript"/>
          <w:lang w:val="el_GR" w:bidi="el_GR"/>
        </w:rPr>
        <w:t>8</w:t>
      </w:r>
      <w:r>
        <w:rPr>
          <w:lang w:val="el_GR" w:bidi="el_GR"/>
        </w:rPr>
        <w:t xml:space="preserve"> Καὶ ὁ τέταρτος ἐξέχεεν τὴν φιάλην αὐτοῦ ἐπὶ τὸν ἥλιον· καὶ ἐδόθη αὐτῷ καυματίσαι τοὺς ἀνθρώπους ἐν πυρί.</w:t>
      </w:r>
    </w:p>
    <w:p>
      <w:pPr/>
      <w:r>
        <w:rPr>
          <w:lang w:val="el_GR" w:bidi="el_GR"/>
        </w:rPr>
      </w:r>
      <w:r>
        <w:rPr>
          <w:vertAlign w:val="superscript"/>
          <w:lang w:val="el_GR" w:bidi="el_GR"/>
        </w:rPr>
        <w:t>9</w:t>
      </w:r>
      <w:r>
        <w:rPr>
          <w:lang w:val="el_GR" w:bidi="el_GR"/>
        </w:rPr>
        <w:t xml:space="preserve"> καὶ ἐκαυματίσθησαν οἱ ἄνθρωποι καῦμα μέγα· καὶ ἐβλασφήμησαν τὸ ὄνομα τοῦ θεοῦ τοῦ ἔχοντος τὴν ἐξουσίαν ἐπὶ τὰς πληγὰς ταύτας, καὶ οὐ μετενόησαν δοῦναι αὐτῷ δόξαν.</w:t>
      </w:r>
    </w:p>
    <w:p>
      <w:pPr/>
      <w:r>
        <w:rPr>
          <w:lang w:val="el_GR" w:bidi="el_GR"/>
        </w:rPr>
      </w:r>
      <w:r>
        <w:rPr>
          <w:vertAlign w:val="superscript"/>
          <w:lang w:val="el_GR" w:bidi="el_GR"/>
        </w:rPr>
        <w:t>10</w:t>
      </w:r>
      <w:r>
        <w:rPr>
          <w:lang w:val="el_GR" w:bidi="el_GR"/>
        </w:rPr>
        <w:t xml:space="preserve"> Καὶ ὁ πέμπτος ἐξέχεεν τὴν φιάλην αὐτοῦ ἐπὶ τὸν θρόνον τοῦ θηρίου· καὶ ἐγένετο ἡ βασιλεία αὐτοῦ ἐσκοτωμένη, καὶ ἐμασῶντο τὰς γλώσσας αὐτῶν ἐκ τοῦ πόνου,</w:t>
      </w:r>
    </w:p>
    <w:p>
      <w:pPr/>
      <w:r>
        <w:rPr>
          <w:lang w:val="el_GR" w:bidi="el_GR"/>
        </w:rPr>
      </w:r>
      <w:r>
        <w:rPr>
          <w:vertAlign w:val="superscript"/>
          <w:lang w:val="el_GR" w:bidi="el_GR"/>
        </w:rPr>
        <w:t>11</w:t>
      </w:r>
      <w:r>
        <w:rPr>
          <w:lang w:val="el_GR" w:bidi="el_GR"/>
        </w:rPr>
        <w:t xml:space="preserve"> καὶ ἐβλασφήμησαν τὸν θεὸν τοῦ οὐρανοῦ ἐκ τῶν πόνων αὐτῶν καὶ ἐκ τῶν ἑλκῶν αὐτῶν, καὶ οὐ μετενόησαν ἐκ τῶν ἔργων αὐτῶν.</w:t>
      </w:r>
    </w:p>
    <w:p>
      <w:pPr/>
      <w:r>
        <w:rPr>
          <w:lang w:val="el_GR" w:bidi="el_GR"/>
        </w:rPr>
      </w:r>
      <w:r>
        <w:rPr>
          <w:vertAlign w:val="superscript"/>
          <w:lang w:val="el_GR" w:bidi="el_GR"/>
        </w:rPr>
        <w:t>12</w:t>
      </w:r>
      <w:r>
        <w:rPr>
          <w:lang w:val="el_GR" w:bidi="el_GR"/>
        </w:rPr>
        <w:t xml:space="preserve"> Καὶ ὁ ἕκτος ἐξέχεεν τὴν φιάλην αὐτοῦ ἐπὶ τὸν ποταμὸν τὸν μέγαν τὸν Εὐφράτην· καὶ ἐξηράνθη τὸ ὕδωρ αὐτοῦ, ἵνα ἑτοιμασθῇ ἡ ὁδὸς τῶν βασιλέων τῶν ἀπὸ ἀνατολῆς ἡλίου.</w:t>
      </w:r>
    </w:p>
    <w:p>
      <w:pPr/>
      <w:r>
        <w:rPr>
          <w:lang w:val="el_GR" w:bidi="el_GR"/>
        </w:rPr>
      </w:r>
      <w:r>
        <w:rPr>
          <w:vertAlign w:val="superscript"/>
          <w:lang w:val="el_GR" w:bidi="el_GR"/>
        </w:rPr>
        <w:t>13</w:t>
      </w:r>
      <w:r>
        <w:rPr>
          <w:lang w:val="el_GR" w:bidi="el_GR"/>
        </w:rPr>
        <w:t xml:space="preserve"> καὶ εἶδον ἐκ τοῦ στόματος τοῦ δράκοντος καὶ ἐκ τοῦ στόματος τοῦ θηρίου καὶ ἐκ τοῦ στόματος τοῦ ψευδοπροφήτου πνεύματα τρία ἀκάθαρτα ὡς βάτραχοι·</w:t>
      </w:r>
    </w:p>
    <w:p>
      <w:pPr/>
      <w:r>
        <w:rPr>
          <w:lang w:val="el_GR" w:bidi="el_GR"/>
        </w:rPr>
      </w:r>
      <w:r>
        <w:rPr>
          <w:vertAlign w:val="superscript"/>
          <w:lang w:val="el_GR" w:bidi="el_GR"/>
        </w:rPr>
        <w:t>14</w:t>
      </w:r>
      <w:r>
        <w:rPr>
          <w:lang w:val="el_GR" w:bidi="el_GR"/>
        </w:rPr>
        <w:t xml:space="preserve"> εἰσὶν γὰρ πνεύματα δαιμονίων ποιοῦντα σημεῖα, ἃ ἐκπορεύεται ἐπὶ τοὺς βασιλεῖς τῆς οἰκουμένης ὅλης, συναγαγεῖν αὐτοὺς εἰς τὸν πόλεμον τῆς ἡμέρας τῆς μεγάλης τοῦ θεοῦ τοῦ παντοκράτορος—</w:t>
      </w:r>
    </w:p>
    <w:p>
      <w:pPr/>
      <w:r>
        <w:rPr>
          <w:lang w:val="el_GR" w:bidi="el_GR"/>
        </w:rPr>
      </w:r>
      <w:r>
        <w:rPr>
          <w:vertAlign w:val="superscript"/>
          <w:lang w:val="el_GR" w:bidi="el_GR"/>
        </w:rPr>
        <w:t>15</w:t>
      </w:r>
      <w:r>
        <w:rPr>
          <w:lang w:val="el_GR" w:bidi="el_GR"/>
        </w:rPr>
        <w:t xml:space="preserve"> Ἰδοὺ ἔρχομαι ὡς κλέπτης. μακάριος ὁ γρηγορῶν καὶ τηρῶν τὰ ἱμάτια αὐτοῦ, ἵνα μὴ γυμνὸς περιπατῇ καὶ βλέπωσιν τὴν ἀσχημοσύνην αὐτοῦ—</w:t>
      </w:r>
    </w:p>
    <w:p>
      <w:pPr/>
      <w:r>
        <w:rPr>
          <w:lang w:val="el_GR" w:bidi="el_GR"/>
        </w:rPr>
      </w:r>
      <w:r>
        <w:rPr>
          <w:vertAlign w:val="superscript"/>
          <w:lang w:val="el_GR" w:bidi="el_GR"/>
        </w:rPr>
        <w:t>16</w:t>
      </w:r>
      <w:r>
        <w:rPr>
          <w:lang w:val="el_GR" w:bidi="el_GR"/>
        </w:rPr>
        <w:t xml:space="preserve"> καὶ συνήγαγεν αὐτοὺς εἰς τὸν τόπον τὸν καλούμενον Ἑβραϊστὶ Ἁρμαγεδών.</w:t>
      </w:r>
    </w:p>
    <w:p>
      <w:pPr/>
      <w:r>
        <w:rPr>
          <w:lang w:val="el_GR" w:bidi="el_GR"/>
        </w:rPr>
      </w:r>
      <w:r>
        <w:rPr>
          <w:vertAlign w:val="superscript"/>
          <w:lang w:val="el_GR" w:bidi="el_GR"/>
        </w:rPr>
        <w:t>17</w:t>
      </w:r>
      <w:r>
        <w:rPr>
          <w:lang w:val="el_GR" w:bidi="el_GR"/>
        </w:rPr>
        <w:t xml:space="preserve"> Καὶ ὁ ἕβδομος ἐξέχεεν τὴν φιάλην αὐτοῦ ἐπὶ τὸν ἀέρα—καὶ ἐξῆλθεν φωνὴ μεγάλη ἐκ τοῦ ναοῦ ἀπὸ τοῦ θρόνου λέγουσα· Γέγονεν—</w:t>
      </w:r>
    </w:p>
    <w:p>
      <w:pPr/>
      <w:r>
        <w:rPr>
          <w:lang w:val="el_GR" w:bidi="el_GR"/>
        </w:rPr>
      </w:r>
      <w:r>
        <w:rPr>
          <w:vertAlign w:val="superscript"/>
          <w:lang w:val="el_GR" w:bidi="el_GR"/>
        </w:rPr>
        <w:t>18</w:t>
      </w:r>
      <w:r>
        <w:rPr>
          <w:lang w:val="el_GR" w:bidi="el_GR"/>
        </w:rPr>
        <w:t xml:space="preserve"> καὶ ἐγένοντο ἀστραπαὶ καὶ φωναὶ καὶ βρονταί, καὶ σεισμὸς ἐγένετο μέγας, οἷος οὐκ ἐγένετο ἀφʼ οὗ ἄνθρωποι ἐγένοντο ἐπὶ τῆς γῆς τηλικοῦτος σεισμὸς οὕτω μέγας,</w:t>
      </w:r>
    </w:p>
    <w:p>
      <w:pPr/>
      <w:r>
        <w:rPr>
          <w:lang w:val="el_GR" w:bidi="el_GR"/>
        </w:rPr>
      </w:r>
      <w:r>
        <w:rPr>
          <w:vertAlign w:val="superscript"/>
          <w:lang w:val="el_GR" w:bidi="el_GR"/>
        </w:rPr>
        <w:t>19</w:t>
      </w:r>
      <w:r>
        <w:rPr>
          <w:lang w:val="el_GR" w:bidi="el_GR"/>
        </w:rPr>
        <w:t xml:space="preserve"> καὶ ἐγένετο ἡ πόλις ἡ μεγάλη εἰς τρία μέρη, καὶ αἱ πόλεις τῶν ἐθνῶν ἔπεσαν· καὶ Βαβυλὼν ἡ μεγάλη ἐμνήσθη ἐνώπιον τοῦ θεοῦ δοῦναι αὐτῇ τὸ ποτήριον τοῦ οἴνου τοῦ θυμοῦ τῆς ὀργῆς αὐτοῦ·</w:t>
      </w:r>
    </w:p>
    <w:p>
      <w:pPr/>
      <w:r>
        <w:rPr>
          <w:lang w:val="el_GR" w:bidi="el_GR"/>
        </w:rPr>
      </w:r>
      <w:r>
        <w:rPr>
          <w:vertAlign w:val="superscript"/>
          <w:lang w:val="el_GR" w:bidi="el_GR"/>
        </w:rPr>
        <w:t>20</w:t>
      </w:r>
      <w:r>
        <w:rPr>
          <w:lang w:val="el_GR" w:bidi="el_GR"/>
        </w:rPr>
        <w:t xml:space="preserve"> καὶ πᾶσα νῆσος ἔφυγεν, καὶ ὄρη οὐχ εὑρέθησαν.</w:t>
      </w:r>
    </w:p>
    <w:p>
      <w:pPr/>
      <w:r>
        <w:rPr>
          <w:lang w:val="el_GR" w:bidi="el_GR"/>
        </w:rPr>
      </w:r>
      <w:r>
        <w:rPr>
          <w:vertAlign w:val="superscript"/>
          <w:lang w:val="el_GR" w:bidi="el_GR"/>
        </w:rPr>
        <w:t>21</w:t>
      </w:r>
      <w:r>
        <w:rPr>
          <w:lang w:val="el_GR" w:bidi="el_GR"/>
        </w:rPr>
        <w:t xml:space="preserve"> καὶ χάλαζα μεγάλη ὡς ταλαντιαία καταβαίνει ἐκ τοῦ οὐρανοῦ ἐπὶ τοὺς ἀνθρώπους· καὶ ἐβλασφήμησαν οἱ ἄνθρωποι τὸν θεὸν ἐκ τῆς πληγῆς τῆς χαλάζης, ὅτι μεγάλη ἐστὶν ἡ πληγὴ αὐτῆς σφόδρα.</w:t>
      </w:r>
    </w:p>
    <w:p>
      <w:pPr>
        <w:pStyle w:val="Heading2"/>
      </w:pPr>
      <w:r>
        <w:rPr>
          <w:lang w:val="el_GR" w:bidi="el_GR"/>
        </w:rPr>
        <w:t>Revelation 17:1</w:t>
      </w:r>
      <w:r>
        <w:rPr>
          <w:lang w:val="el_GR" w:bidi="el_GR"/>
        </w:rPr>
      </w:r>
    </w:p>
    <w:p>
      <w:pPr/>
      <w:r>
        <w:rPr>
          <w:lang w:val="el_GR" w:bidi="el_GR"/>
        </w:rPr>
      </w:r>
      <w:r>
        <w:rPr>
          <w:vertAlign w:val="superscript"/>
          <w:lang w:val="el_GR" w:bidi="el_GR"/>
        </w:rPr>
        <w:t>1</w:t>
      </w:r>
      <w:r>
        <w:rPr>
          <w:lang w:val="el_GR" w:bidi="el_GR"/>
        </w:rPr>
        <w:t xml:space="preserve"> Καὶ ἦλθεν εἷς ἐκ τῶν ἑπτὰ ἀγγέλων τῶν ἐχόντων τὰς ἑπτὰ φιάλας, καὶ ἐλάλησεν μετʼ ἐμοῦ λέγων· Δεῦρο, δείξω σοι τὸ κρίμα τῆς πόρνης τῆς μεγάλης τῆς καθημένης ἐπὶ ὑδάτων πολλῶν,</w:t>
      </w:r>
    </w:p>
    <w:p>
      <w:pPr/>
      <w:r>
        <w:rPr>
          <w:lang w:val="el_GR" w:bidi="el_GR"/>
        </w:rPr>
      </w:r>
      <w:r>
        <w:rPr>
          <w:vertAlign w:val="superscript"/>
          <w:lang w:val="el_GR" w:bidi="el_GR"/>
        </w:rPr>
        <w:t>2</w:t>
      </w:r>
      <w:r>
        <w:rPr>
          <w:lang w:val="el_GR" w:bidi="el_GR"/>
        </w:rPr>
        <w:t xml:space="preserve"> μεθʼ ἧς ἐπόρνευσαν οἱ βασιλεῖς τῆς γῆς, καὶ ἐμεθύσθησαν οἱ κατοικοῦντες τὴν γῆν ἐκ τοῦ οἴνου τῆς πορνείας αὐτῆς.</w:t>
      </w:r>
    </w:p>
    <w:p>
      <w:pPr/>
      <w:r>
        <w:rPr>
          <w:lang w:val="el_GR" w:bidi="el_GR"/>
        </w:rPr>
      </w:r>
      <w:r>
        <w:rPr>
          <w:vertAlign w:val="superscript"/>
          <w:lang w:val="el_GR" w:bidi="el_GR"/>
        </w:rPr>
        <w:t>3</w:t>
      </w:r>
      <w:r>
        <w:rPr>
          <w:lang w:val="el_GR" w:bidi="el_GR"/>
        </w:rPr>
        <w:t xml:space="preserve"> καὶ ἀπήνεγκέν με εἰς ἔρημον ἐν πνεύματι. καὶ εἶδον γυναῖκα καθημένην ἐπὶ θηρίον κόκκινον, γέμοντα ὀνόματα βλασφημίας, ἔχων κεφαλὰς ἑπτὰ καὶ κέρατα δέκα.</w:t>
      </w:r>
    </w:p>
    <w:p>
      <w:pPr/>
      <w:r>
        <w:rPr>
          <w:lang w:val="el_GR" w:bidi="el_GR"/>
        </w:rPr>
      </w:r>
      <w:r>
        <w:rPr>
          <w:vertAlign w:val="superscript"/>
          <w:lang w:val="el_GR" w:bidi="el_GR"/>
        </w:rPr>
        <w:t>4</w:t>
      </w:r>
      <w:r>
        <w:rPr>
          <w:lang w:val="el_GR" w:bidi="el_GR"/>
        </w:rPr>
        <w:t xml:space="preserve"> καὶ ἡ γυνὴ ἦν περιβεβλημένη πορφυροῦν καὶ κόκκινον, καὶ κεχρυσωμένη χρυσίῳ καὶ λίθῳ τιμίῳ καὶ μαργαρίταις, ἔχουσα ποτήριον χρυσοῦν ἐν τῇ χειρὶ αὐτῆς γέμον βδελυγμάτων καὶ τὰ ἀκάθαρτα τῆς πορνείας αὐτῆς,</w:t>
      </w:r>
    </w:p>
    <w:p>
      <w:pPr/>
      <w:r>
        <w:rPr>
          <w:lang w:val="el_GR" w:bidi="el_GR"/>
        </w:rPr>
      </w:r>
      <w:r>
        <w:rPr>
          <w:vertAlign w:val="superscript"/>
          <w:lang w:val="el_GR" w:bidi="el_GR"/>
        </w:rPr>
        <w:t>5</w:t>
      </w:r>
      <w:r>
        <w:rPr>
          <w:lang w:val="el_GR" w:bidi="el_GR"/>
        </w:rPr>
        <w:t xml:space="preserve"> καὶ ἐπὶ τὸ μέτωπον αὐτῆς ὄνομα γεγραμμένον, μυστήριον, Βαβυλὼν ἡ μεγάλη, ἡ μήτηρ τῶν πορνῶν καὶ τῶν βδελυγμάτων τῆς γῆς.</w:t>
      </w:r>
    </w:p>
    <w:p>
      <w:pPr/>
      <w:r>
        <w:rPr>
          <w:lang w:val="el_GR" w:bidi="el_GR"/>
        </w:rPr>
      </w:r>
      <w:r>
        <w:rPr>
          <w:vertAlign w:val="superscript"/>
          <w:lang w:val="el_GR" w:bidi="el_GR"/>
        </w:rPr>
        <w:t>6</w:t>
      </w:r>
      <w:r>
        <w:rPr>
          <w:lang w:val="el_GR" w:bidi="el_GR"/>
        </w:rPr>
        <w:t xml:space="preserve"> καὶ εἶδον τὴν γυναῖκα μεθύουσαν ἐκ τοῦ αἵματος τῶν ἁγίων καὶ ἐκ τοῦ αἵματος τῶν μαρτύρων Ἰησοῦ. Καὶ ἐθαύμασα ἰδὼν αὐτὴν θαῦμα μέγα·</w:t>
      </w:r>
    </w:p>
    <w:p>
      <w:pPr/>
      <w:r>
        <w:rPr>
          <w:lang w:val="el_GR" w:bidi="el_GR"/>
        </w:rPr>
      </w:r>
      <w:r>
        <w:rPr>
          <w:vertAlign w:val="superscript"/>
          <w:lang w:val="el_GR" w:bidi="el_GR"/>
        </w:rPr>
        <w:t>7</w:t>
      </w:r>
      <w:r>
        <w:rPr>
          <w:lang w:val="el_GR" w:bidi="el_GR"/>
        </w:rPr>
        <w:t xml:space="preserve"> καὶ εἶπέν μοι ὁ ἄγγελος· Διὰ τί ἐθαύμασας; ἐγὼ ἐρῶ σοι τὸ μυστήριον τῆς γυναικὸς καὶ τοῦ θηρίου τοῦ βαστάζοντος αὐτήν, τοῦ ἔχοντος τὰς ἑπτὰ κεφαλὰς καὶ τὰ δέκα κέρατα·</w:t>
      </w:r>
    </w:p>
    <w:p>
      <w:pPr/>
      <w:r>
        <w:rPr>
          <w:lang w:val="el_GR" w:bidi="el_GR"/>
        </w:rPr>
      </w:r>
      <w:r>
        <w:rPr>
          <w:vertAlign w:val="superscript"/>
          <w:lang w:val="el_GR" w:bidi="el_GR"/>
        </w:rPr>
        <w:t>8</w:t>
      </w:r>
      <w:r>
        <w:rPr>
          <w:lang w:val="el_GR" w:bidi="el_GR"/>
        </w:rPr>
        <w:t xml:space="preserve"> τὸ θηρίον ὃ εἶδες ἦν καὶ οὐκ ἔστιν, καὶ μέλλει ἀναβαίνειν ἐκ τῆς ἀβύσσου, καὶ εἰς ἀπώλειαν ὑπάγει· καὶ θαυμασθήσονται οἱ κατοικοῦντες ἐπὶ τῆς γῆς, ὧν οὐ γέγραπται τὸ ὄνομα ἐπὶ τὸ βιβλίον τῆς ζωῆς ἀπὸ καταβολῆς κόσμου, βλεπόντων τὸ θηρίον ὅτι ἦν καὶ οὐκ ἔστιν καὶ παρέσται.</w:t>
      </w:r>
    </w:p>
    <w:p>
      <w:pPr/>
      <w:r>
        <w:rPr>
          <w:lang w:val="el_GR" w:bidi="el_GR"/>
        </w:rPr>
      </w:r>
      <w:r>
        <w:rPr>
          <w:vertAlign w:val="superscript"/>
          <w:lang w:val="el_GR" w:bidi="el_GR"/>
        </w:rPr>
        <w:t>9</w:t>
      </w:r>
      <w:r>
        <w:rPr>
          <w:lang w:val="el_GR" w:bidi="el_GR"/>
        </w:rPr>
        <w:t xml:space="preserve"> Ὧδε ὁ νοῦς ὁ ἔχων σοφίαν. αἱ ἑπτὰ κεφαλαὶ ἑπτὰ ὄρη εἰσίν, ὅπου ἡ γυνὴ κάθηται ἐπʼ αὐτῶν. καὶ βασιλεῖς ἑπτά εἰσιν·</w:t>
      </w:r>
    </w:p>
    <w:p>
      <w:pPr/>
      <w:r>
        <w:rPr>
          <w:lang w:val="el_GR" w:bidi="el_GR"/>
        </w:rPr>
      </w:r>
      <w:r>
        <w:rPr>
          <w:vertAlign w:val="superscript"/>
          <w:lang w:val="el_GR" w:bidi="el_GR"/>
        </w:rPr>
        <w:t>10</w:t>
      </w:r>
      <w:r>
        <w:rPr>
          <w:lang w:val="el_GR" w:bidi="el_GR"/>
        </w:rPr>
        <w:t xml:space="preserve"> οἱ πέντε ἔπεσαν, ὁ εἷς ἔστιν, ὁ ἄλλος οὔπω ἦλθεν, καὶ ὅταν ἔλθῃ ὀλίγον αὐτὸν δεῖ μεῖναι,</w:t>
      </w:r>
    </w:p>
    <w:p>
      <w:pPr/>
      <w:r>
        <w:rPr>
          <w:lang w:val="el_GR" w:bidi="el_GR"/>
        </w:rPr>
      </w:r>
      <w:r>
        <w:rPr>
          <w:vertAlign w:val="superscript"/>
          <w:lang w:val="el_GR" w:bidi="el_GR"/>
        </w:rPr>
        <w:t>11</w:t>
      </w:r>
      <w:r>
        <w:rPr>
          <w:lang w:val="el_GR" w:bidi="el_GR"/>
        </w:rPr>
        <w:t xml:space="preserve"> καὶ τὸ θηρίον ὃ ἦν καὶ οὐκ ἔστιν. καὶ αὐτὸς ὄγδοός ἐστιν καὶ ἐκ τῶν ἑπτά ἐστιν, καὶ εἰς ἀπώλειαν ὑπάγει.</w:t>
      </w:r>
    </w:p>
    <w:p>
      <w:pPr/>
      <w:r>
        <w:rPr>
          <w:lang w:val="el_GR" w:bidi="el_GR"/>
        </w:rPr>
      </w:r>
      <w:r>
        <w:rPr>
          <w:vertAlign w:val="superscript"/>
          <w:lang w:val="el_GR" w:bidi="el_GR"/>
        </w:rPr>
        <w:t>12</w:t>
      </w:r>
      <w:r>
        <w:rPr>
          <w:lang w:val="el_GR" w:bidi="el_GR"/>
        </w:rPr>
        <w:t xml:space="preserve"> καὶ τὰ δέκα κέρατα ἃ εἶδες δέκα βασιλεῖς εἰσιν, οἵτινες βασιλείαν οὔπω ἔλαβον, ἀλλὰ ἐξουσίαν ὡς βασιλεῖς μίαν ὥραν λαμβάνουσιν μετὰ τοῦ θηρίου.</w:t>
      </w:r>
    </w:p>
    <w:p>
      <w:pPr/>
      <w:r>
        <w:rPr>
          <w:lang w:val="el_GR" w:bidi="el_GR"/>
        </w:rPr>
      </w:r>
      <w:r>
        <w:rPr>
          <w:vertAlign w:val="superscript"/>
          <w:lang w:val="el_GR" w:bidi="el_GR"/>
        </w:rPr>
        <w:t>13</w:t>
      </w:r>
      <w:r>
        <w:rPr>
          <w:lang w:val="el_GR" w:bidi="el_GR"/>
        </w:rPr>
        <w:t xml:space="preserve"> οὗτοι μίαν γνώμην ἔχουσιν, καὶ τὴν δύναμιν καὶ ἐξουσίαν αὐτῶν τῷ θηρίῳ διδόασιν.</w:t>
      </w:r>
    </w:p>
    <w:p>
      <w:pPr/>
      <w:r>
        <w:rPr>
          <w:lang w:val="el_GR" w:bidi="el_GR"/>
        </w:rPr>
      </w:r>
      <w:r>
        <w:rPr>
          <w:vertAlign w:val="superscript"/>
          <w:lang w:val="el_GR" w:bidi="el_GR"/>
        </w:rPr>
        <w:t>14</w:t>
      </w:r>
      <w:r>
        <w:rPr>
          <w:lang w:val="el_GR" w:bidi="el_GR"/>
        </w:rPr>
        <w:t xml:space="preserve"> οὗτοι μετὰ τοῦ ἀρνίου πολεμήσουσιν, καὶ τὸ ἀρνίον νικήσει αὐτούς, ὅτι κύριος κυρίων ἐστὶν καὶ βασιλεὺς βασιλέων, καὶ οἱ μετʼ αὐτοῦ κλητοὶ καὶ ἐκλεκτοὶ καὶ πιστοί.</w:t>
      </w:r>
    </w:p>
    <w:p>
      <w:pPr/>
      <w:r>
        <w:rPr>
          <w:lang w:val="el_GR" w:bidi="el_GR"/>
        </w:rPr>
      </w:r>
      <w:r>
        <w:rPr>
          <w:vertAlign w:val="superscript"/>
          <w:lang w:val="el_GR" w:bidi="el_GR"/>
        </w:rPr>
        <w:t>15</w:t>
      </w:r>
      <w:r>
        <w:rPr>
          <w:lang w:val="el_GR" w:bidi="el_GR"/>
        </w:rPr>
        <w:t xml:space="preserve"> Καὶ λέγει μοι· Τὰ ὕδατα ἃ εἶδες, οὗ ἡ πόρνη κάθηται, λαοὶ καὶ ὄχλοι εἰσὶν καὶ ἔθνη καὶ γλῶσσαι.</w:t>
      </w:r>
    </w:p>
    <w:p>
      <w:pPr/>
      <w:r>
        <w:rPr>
          <w:lang w:val="el_GR" w:bidi="el_GR"/>
        </w:rPr>
      </w:r>
      <w:r>
        <w:rPr>
          <w:vertAlign w:val="superscript"/>
          <w:lang w:val="el_GR" w:bidi="el_GR"/>
        </w:rPr>
        <w:t>16</w:t>
      </w:r>
      <w:r>
        <w:rPr>
          <w:lang w:val="el_GR" w:bidi="el_GR"/>
        </w:rPr>
        <w:t xml:space="preserve"> καὶ τὰ δέκα κέρατα ἃ εἶδες καὶ τὸ θηρίον, οὗτοι μισήσουσι τὴν πόρνην, καὶ ἠρημωμένην ποιήσουσιν αὐτὴν καὶ γυμνήν, καὶ τὰς σάρκας αὐτῆς φάγονται, καὶ αὐτὴν κατακαύσουσιν ἐν πυρί·</w:t>
      </w:r>
    </w:p>
    <w:p>
      <w:pPr/>
      <w:r>
        <w:rPr>
          <w:lang w:val="el_GR" w:bidi="el_GR"/>
        </w:rPr>
      </w:r>
      <w:r>
        <w:rPr>
          <w:vertAlign w:val="superscript"/>
          <w:lang w:val="el_GR" w:bidi="el_GR"/>
        </w:rPr>
        <w:t>17</w:t>
      </w:r>
      <w:r>
        <w:rPr>
          <w:lang w:val="el_GR" w:bidi="el_GR"/>
        </w:rPr>
        <w:t xml:space="preserve"> ὁ γὰρ θεὸς ἔδωκεν εἰς τὰς καρδίας αὐτῶν ποιῆσαι τὴν γνώμην αὐτοῦ, καὶ ποιῆσαι μίαν γνώμην καὶ δοῦναι τὴν βασιλείαν αὐτῶν τῷ θηρίῳ, ἄχρι τελεσθήσονται οἱ λόγοι τοῦ θεοῦ.</w:t>
      </w:r>
    </w:p>
    <w:p>
      <w:pPr/>
      <w:r>
        <w:rPr>
          <w:lang w:val="el_GR" w:bidi="el_GR"/>
        </w:rPr>
      </w:r>
      <w:r>
        <w:rPr>
          <w:vertAlign w:val="superscript"/>
          <w:lang w:val="el_GR" w:bidi="el_GR"/>
        </w:rPr>
        <w:t>18</w:t>
      </w:r>
      <w:r>
        <w:rPr>
          <w:lang w:val="el_GR" w:bidi="el_GR"/>
        </w:rPr>
        <w:t xml:space="preserve"> καὶ ἡ γυνὴ ἣν εἶδες ἔστιν ἡ πόλις ἡ μεγάλη ἡ ἔχουσα βασιλείαν ἐπὶ τῶν βασιλέων τῆς γῆς.</w:t>
      </w:r>
    </w:p>
    <w:p>
      <w:pPr>
        <w:pStyle w:val="Heading2"/>
      </w:pPr>
      <w:r>
        <w:rPr>
          <w:lang w:val="el_GR" w:bidi="el_GR"/>
        </w:rPr>
        <w:t>Revelation 18:1</w:t>
      </w:r>
      <w:r>
        <w:rPr>
          <w:lang w:val="el_GR" w:bidi="el_GR"/>
        </w:rPr>
      </w:r>
    </w:p>
    <w:p>
      <w:pPr/>
      <w:r>
        <w:rPr>
          <w:lang w:val="el_GR" w:bidi="el_GR"/>
        </w:rPr>
      </w:r>
      <w:r>
        <w:rPr>
          <w:vertAlign w:val="superscript"/>
          <w:lang w:val="el_GR" w:bidi="el_GR"/>
        </w:rPr>
        <w:t>1</w:t>
      </w:r>
      <w:r>
        <w:rPr>
          <w:lang w:val="el_GR" w:bidi="el_GR"/>
        </w:rPr>
        <w:t xml:space="preserve"> Μετὰ ταῦτα εἶδον ἄλλον ἄγγελον καταβαίνοντα ἐκ τοῦ οὐρανοῦ, ἔχοντα ἐξουσίαν μεγάλην, καὶ ἡ γῆ ἐφωτίσθη ἐκ τῆς δόξης αὐτοῦ.</w:t>
      </w:r>
    </w:p>
    <w:p>
      <w:pPr/>
      <w:r>
        <w:rPr>
          <w:lang w:val="el_GR" w:bidi="el_GR"/>
        </w:rPr>
      </w:r>
      <w:r>
        <w:rPr>
          <w:vertAlign w:val="superscript"/>
          <w:lang w:val="el_GR" w:bidi="el_GR"/>
        </w:rPr>
        <w:t>2</w:t>
      </w:r>
      <w:r>
        <w:rPr>
          <w:lang w:val="el_GR" w:bidi="el_GR"/>
        </w:rPr>
        <w:t xml:space="preserve"> καὶ ἔκραξεν ἐν ἰσχυρᾷ φωνῇ λέγων· Ἔπεσεν, ἔπεσεν Βαβυλὼν ἡ μεγάλη, καὶ ἐγένετο κατοικητήριον δαιμονίων καὶ φυλακὴ παντὸς πνεύματος ἀκαθάρτου καὶ φυλακὴ παντὸς ὀρνέου ἀκαθάρτου καὶ φυλακὴ παντὸς θηρίου ἀκαθάρτου καὶ μεμισημένου,</w:t>
      </w:r>
    </w:p>
    <w:p>
      <w:pPr/>
      <w:r>
        <w:rPr>
          <w:lang w:val="el_GR" w:bidi="el_GR"/>
        </w:rPr>
      </w:r>
      <w:r>
        <w:rPr>
          <w:vertAlign w:val="superscript"/>
          <w:lang w:val="el_GR" w:bidi="el_GR"/>
        </w:rPr>
        <w:t>3</w:t>
      </w:r>
      <w:r>
        <w:rPr>
          <w:lang w:val="el_GR" w:bidi="el_GR"/>
        </w:rPr>
        <w:t xml:space="preserve"> ὅτι ἐκ τοῦ οἴνου τοῦ θυμοῦ τῆς πορνείας αὐτῆς πέπτωκαν πάντα τὰ ἔθνη, καὶ οἱ βασιλεῖς τῆς γῆς μετʼ αὐτῆς ἐπόρνευσαν, καὶ οἱ ἔμποροι τῆς γῆς ἐκ τῆς δυνάμεως τοῦ στρήνους αὐτῆς ἐπλούτησαν.</w:t>
      </w:r>
    </w:p>
    <w:p>
      <w:pPr/>
      <w:r>
        <w:rPr>
          <w:lang w:val="el_GR" w:bidi="el_GR"/>
        </w:rPr>
      </w:r>
      <w:r>
        <w:rPr>
          <w:vertAlign w:val="superscript"/>
          <w:lang w:val="el_GR" w:bidi="el_GR"/>
        </w:rPr>
        <w:t>4</w:t>
      </w:r>
      <w:r>
        <w:rPr>
          <w:lang w:val="el_GR" w:bidi="el_GR"/>
        </w:rPr>
        <w:t xml:space="preserve"> Καὶ ἤκουσα ἄλλην φωνὴν ἐκ τοῦ οὐρανοῦ λέγουσαν· Ἐξέλθατε, ὁ λαός μου, ἐξ αὐτῆς, ἵνα μὴ συγκοινωνήσητε ταῖς ἁμαρτίαις αὐτῆς, καὶ ἐκ τῶν πληγῶν αὐτῆς ἵνα μὴ λάβητε·</w:t>
      </w:r>
    </w:p>
    <w:p>
      <w:pPr/>
      <w:r>
        <w:rPr>
          <w:lang w:val="el_GR" w:bidi="el_GR"/>
        </w:rPr>
      </w:r>
      <w:r>
        <w:rPr>
          <w:vertAlign w:val="superscript"/>
          <w:lang w:val="el_GR" w:bidi="el_GR"/>
        </w:rPr>
        <w:t>5</w:t>
      </w:r>
      <w:r>
        <w:rPr>
          <w:lang w:val="el_GR" w:bidi="el_GR"/>
        </w:rPr>
        <w:t xml:space="preserve"> ὅτι ἐκολλήθησαν αὐτῆς αἱ ἁμαρτίαι ἄχρι τοῦ οὐρανοῦ, καὶ ἐμνημόνευσεν ὁ θεὸς τὰ ἀδικήματα αὐτῆς.</w:t>
      </w:r>
    </w:p>
    <w:p>
      <w:pPr/>
      <w:r>
        <w:rPr>
          <w:lang w:val="el_GR" w:bidi="el_GR"/>
        </w:rPr>
      </w:r>
      <w:r>
        <w:rPr>
          <w:vertAlign w:val="superscript"/>
          <w:lang w:val="el_GR" w:bidi="el_GR"/>
        </w:rPr>
        <w:t>6</w:t>
      </w:r>
      <w:r>
        <w:rPr>
          <w:lang w:val="el_GR" w:bidi="el_GR"/>
        </w:rPr>
        <w:t xml:space="preserve"> ἀπόδοτε αὐτῇ ὡς καὶ αὐτὴ ἀπέδωκεν, καὶ διπλώσατε τὰ διπλᾶ κατὰ τὰ ἔργα αὐτῆς· ἐν τῷ ποτηρίῳ ᾧ ἐκέρασεν κεράσατε αὐτῇ διπλοῦν·</w:t>
      </w:r>
    </w:p>
    <w:p>
      <w:pPr/>
      <w:r>
        <w:rPr>
          <w:lang w:val="el_GR" w:bidi="el_GR"/>
        </w:rPr>
      </w:r>
      <w:r>
        <w:rPr>
          <w:vertAlign w:val="superscript"/>
          <w:lang w:val="el_GR" w:bidi="el_GR"/>
        </w:rPr>
        <w:t>7</w:t>
      </w:r>
      <w:r>
        <w:rPr>
          <w:lang w:val="el_GR" w:bidi="el_GR"/>
        </w:rPr>
        <w:t xml:space="preserve"> ὅσα ἐδόξασεν αὑτὴν καὶ ἐστρηνίασεν, τοσοῦτον δότε αὐτῇ βασανισμὸν καὶ πένθος. ὅτι ἐν τῇ καρδίᾳ αὐτῆς λέγει ὅτι Κάθημαι βασίλισσα, καὶ χήρα οὐκ εἰμί, καὶ πένθος οὐ μὴ ἴδω.</w:t>
      </w:r>
    </w:p>
    <w:p>
      <w:pPr/>
      <w:r>
        <w:rPr>
          <w:lang w:val="el_GR" w:bidi="el_GR"/>
        </w:rPr>
      </w:r>
      <w:r>
        <w:rPr>
          <w:vertAlign w:val="superscript"/>
          <w:lang w:val="el_GR" w:bidi="el_GR"/>
        </w:rPr>
        <w:t>8</w:t>
      </w:r>
      <w:r>
        <w:rPr>
          <w:lang w:val="el_GR" w:bidi="el_GR"/>
        </w:rPr>
        <w:t xml:space="preserve"> διὰ τοῦτο ἐν μιᾷ ἡμέρᾳ ἥξουσιν αἱ πληγαὶ αὐτῆς, θάνατος καὶ πένθος καὶ λιμός, καὶ ἐν πυρὶ κατακαυθήσεται· ὅτι ἰσχυρὸς κύριος ὁ θεὸς ὁ κρίνας αὐτήν.</w:t>
      </w:r>
    </w:p>
    <w:p>
      <w:pPr/>
      <w:r>
        <w:rPr>
          <w:lang w:val="el_GR" w:bidi="el_GR"/>
        </w:rPr>
      </w:r>
      <w:r>
        <w:rPr>
          <w:vertAlign w:val="superscript"/>
          <w:lang w:val="el_GR" w:bidi="el_GR"/>
        </w:rPr>
        <w:t>9</w:t>
      </w:r>
      <w:r>
        <w:rPr>
          <w:lang w:val="el_GR" w:bidi="el_GR"/>
        </w:rPr>
        <w:t xml:space="preserve"> Καὶ κλαύσουσιν καὶ κόψονται ἐπʼ αὐτὴν οἱ βασιλεῖς τῆς γῆς οἱ μετʼ αὐτῆς πορνεύσαντες καὶ στρηνιάσαντες, ὅταν βλέπωσιν τὸν καπνὸν τῆς πυρώσεως αὐτῆς,</w:t>
      </w:r>
    </w:p>
    <w:p>
      <w:pPr/>
      <w:r>
        <w:rPr>
          <w:lang w:val="el_GR" w:bidi="el_GR"/>
        </w:rPr>
      </w:r>
      <w:r>
        <w:rPr>
          <w:vertAlign w:val="superscript"/>
          <w:lang w:val="el_GR" w:bidi="el_GR"/>
        </w:rPr>
        <w:t>10</w:t>
      </w:r>
      <w:r>
        <w:rPr>
          <w:lang w:val="el_GR" w:bidi="el_GR"/>
        </w:rPr>
        <w:t xml:space="preserve"> ἀπὸ μακρόθεν ἑστηκότες διὰ τὸν φόβον τοῦ βασανισμοῦ αὐτῆς λέγοντες· Οὐαὶ οὐαί, ἡ πόλις ἡ μεγάλη, Βαβυλὼν ἡ πόλις ἡ ἰσχυρά, ὅτι μιᾷ ὥρᾳ ἦλθεν ἡ κρίσις σου.</w:t>
      </w:r>
    </w:p>
    <w:p>
      <w:pPr/>
      <w:r>
        <w:rPr>
          <w:lang w:val="el_GR" w:bidi="el_GR"/>
        </w:rPr>
      </w:r>
      <w:r>
        <w:rPr>
          <w:vertAlign w:val="superscript"/>
          <w:lang w:val="el_GR" w:bidi="el_GR"/>
        </w:rPr>
        <w:t>11</w:t>
      </w:r>
      <w:r>
        <w:rPr>
          <w:lang w:val="el_GR" w:bidi="el_GR"/>
        </w:rPr>
        <w:t xml:space="preserve"> Καὶ οἱ ἔμποροι τῆς γῆς κλαίουσιν καὶ πενθοῦσιν ἐπʼ αὐτήν, ὅτι τὸν γόμον αὐτῶν οὐδεὶς ἀγοράζει οὐκέτι,</w:t>
      </w:r>
    </w:p>
    <w:p>
      <w:pPr/>
      <w:r>
        <w:rPr>
          <w:lang w:val="el_GR" w:bidi="el_GR"/>
        </w:rPr>
      </w:r>
      <w:r>
        <w:rPr>
          <w:vertAlign w:val="superscript"/>
          <w:lang w:val="el_GR" w:bidi="el_GR"/>
        </w:rPr>
        <w:t>12</w:t>
      </w:r>
      <w:r>
        <w:rPr>
          <w:lang w:val="el_GR" w:bidi="el_GR"/>
        </w:rPr>
        <w:t xml:space="preserve"> γόμον χρυσοῦ καὶ ἀργύρου καὶ λίθου τιμίου καὶ μαργαριτῶν καὶ βυσσίνου καὶ πορφύρας καὶ σιρικοῦ καὶ κοκκίνου, καὶ πᾶν ξύλον θύϊνον καὶ πᾶν σκεῦος ἐλεφάντινον καὶ πᾶν σκεῦος ἐκ ξύλου τιμιωτάτου καὶ χαλκοῦ καὶ σιδήρου καὶ μαρμάρου,</w:t>
      </w:r>
    </w:p>
    <w:p>
      <w:pPr/>
      <w:r>
        <w:rPr>
          <w:lang w:val="el_GR" w:bidi="el_GR"/>
        </w:rPr>
      </w:r>
      <w:r>
        <w:rPr>
          <w:vertAlign w:val="superscript"/>
          <w:lang w:val="el_GR" w:bidi="el_GR"/>
        </w:rPr>
        <w:t>13</w:t>
      </w:r>
      <w:r>
        <w:rPr>
          <w:lang w:val="el_GR" w:bidi="el_GR"/>
        </w:rPr>
        <w:t xml:space="preserve"> καὶ κιννάμωμον καὶ ἄμωμον καὶ θυμιάματα καὶ μύρον καὶ λίβανον καὶ οἶνον καὶ ἔλαιον καὶ σεμίδαλιν καὶ σῖτον καὶ κτήνη καὶ πρόβατα, καὶ ἵππων καὶ ῥεδῶν καὶ σωμάτων, καὶ ψυχὰς ἀνθρώπων.</w:t>
      </w:r>
    </w:p>
    <w:p>
      <w:pPr/>
      <w:r>
        <w:rPr>
          <w:lang w:val="el_GR" w:bidi="el_GR"/>
        </w:rPr>
      </w:r>
      <w:r>
        <w:rPr>
          <w:vertAlign w:val="superscript"/>
          <w:lang w:val="el_GR" w:bidi="el_GR"/>
        </w:rPr>
        <w:t>14</w:t>
      </w:r>
      <w:r>
        <w:rPr>
          <w:lang w:val="el_GR" w:bidi="el_GR"/>
        </w:rPr>
        <w:t xml:space="preserve"> καὶ ἡ ὀπώρα σου τῆς ἐπιθυμίας τῆς ψυχῆς ἀπῆλθεν ἀπὸ σοῦ, καὶ πάντα τὰ λιπαρὰ καὶ τὰ λαμπρὰ ἀπώλετο ἀπὸ σοῦ, καὶ οὐκέτι οὐ μὴ αὐτὰ εὑρήσουσιν.</w:t>
      </w:r>
    </w:p>
    <w:p>
      <w:pPr/>
      <w:r>
        <w:rPr>
          <w:lang w:val="el_GR" w:bidi="el_GR"/>
        </w:rPr>
      </w:r>
      <w:r>
        <w:rPr>
          <w:vertAlign w:val="superscript"/>
          <w:lang w:val="el_GR" w:bidi="el_GR"/>
        </w:rPr>
        <w:t>15</w:t>
      </w:r>
      <w:r>
        <w:rPr>
          <w:lang w:val="el_GR" w:bidi="el_GR"/>
        </w:rPr>
        <w:t xml:space="preserve"> οἱ ἔμποροι τούτων, οἱ πλουτήσαντες ἀπʼ αὐτῆς, ἀπὸ μακρόθεν στήσονται διὰ τὸν φόβον τοῦ βασανισμοῦ αὐτῆς κλαίοντες καὶ πενθοῦντες,</w:t>
      </w:r>
    </w:p>
    <w:p>
      <w:pPr/>
      <w:r>
        <w:rPr>
          <w:lang w:val="el_GR" w:bidi="el_GR"/>
        </w:rPr>
      </w:r>
      <w:r>
        <w:rPr>
          <w:vertAlign w:val="superscript"/>
          <w:lang w:val="el_GR" w:bidi="el_GR"/>
        </w:rPr>
        <w:t>16</w:t>
      </w:r>
      <w:r>
        <w:rPr>
          <w:lang w:val="el_GR" w:bidi="el_GR"/>
        </w:rPr>
        <w:t xml:space="preserve"> λέγοντες· Οὐαὶ οὐαί, ἡ πόλις ἡ μεγάλη, ἡ περιβεβλημένη βύσσινον καὶ πορφυροῦν καὶ κόκκινον καὶ κεχρυσωμένη χρυσίῳ καὶ λίθῳ τιμίῳ καὶ μαργαρίτῃ,</w:t>
      </w:r>
    </w:p>
    <w:p>
      <w:pPr/>
      <w:r>
        <w:rPr>
          <w:lang w:val="el_GR" w:bidi="el_GR"/>
        </w:rPr>
      </w:r>
      <w:r>
        <w:rPr>
          <w:vertAlign w:val="superscript"/>
          <w:lang w:val="el_GR" w:bidi="el_GR"/>
        </w:rPr>
        <w:t>17</w:t>
      </w:r>
      <w:r>
        <w:rPr>
          <w:lang w:val="el_GR" w:bidi="el_GR"/>
        </w:rPr>
        <w:t xml:space="preserve"> ὅτι μιᾷ ὥρᾳ ἠρημώθη ὁ τοσοῦτος πλοῦτος. Καὶ πᾶς κυβερνήτης καὶ πᾶς ὁ ἐπὶ τόπον πλέων, καὶ ναῦται καὶ ὅσοι τὴν θάλασσαν ἐργάζονται, ἀπὸ μακρόθεν ἔστησαν</w:t>
      </w:r>
    </w:p>
    <w:p>
      <w:pPr/>
      <w:r>
        <w:rPr>
          <w:lang w:val="el_GR" w:bidi="el_GR"/>
        </w:rPr>
      </w:r>
      <w:r>
        <w:rPr>
          <w:vertAlign w:val="superscript"/>
          <w:lang w:val="el_GR" w:bidi="el_GR"/>
        </w:rPr>
        <w:t>18</w:t>
      </w:r>
      <w:r>
        <w:rPr>
          <w:lang w:val="el_GR" w:bidi="el_GR"/>
        </w:rPr>
        <w:t xml:space="preserve"> καὶ ἔκραξαν βλέποντες τὸν καπνὸν τῆς πυρώσεως αὐτῆς λέγοντες· Τίς ὁμοία τῇ πόλει τῇ μεγάλῃ;</w:t>
      </w:r>
    </w:p>
    <w:p>
      <w:pPr/>
      <w:r>
        <w:rPr>
          <w:lang w:val="el_GR" w:bidi="el_GR"/>
        </w:rPr>
      </w:r>
      <w:r>
        <w:rPr>
          <w:vertAlign w:val="superscript"/>
          <w:lang w:val="el_GR" w:bidi="el_GR"/>
        </w:rPr>
        <w:t>19</w:t>
      </w:r>
      <w:r>
        <w:rPr>
          <w:lang w:val="el_GR" w:bidi="el_GR"/>
        </w:rPr>
        <w:t xml:space="preserve"> καὶ ἔβαλον χοῦν ἐπὶ τὰς κεφαλὰς αὐτῶν καὶ ἔκραξαν κλαίοντες καὶ πενθοῦντες λέγοντες· Οὐαὶ οὐαί, ἡ πόλις ἡ μεγάλη, ἐν ᾗ ἐπλούτησαν πάντες οἱ ἔχοντες τὰ πλοῖα ἐν τῇ θαλάσσῃ ἐκ τῆς τιμιότητος αὐτῆς, ὅτι μιᾷ ὥρᾳ ἠρημώθη.</w:t>
      </w:r>
    </w:p>
    <w:p>
      <w:pPr/>
      <w:r>
        <w:rPr>
          <w:lang w:val="el_GR" w:bidi="el_GR"/>
        </w:rPr>
      </w:r>
      <w:r>
        <w:rPr>
          <w:vertAlign w:val="superscript"/>
          <w:lang w:val="el_GR" w:bidi="el_GR"/>
        </w:rPr>
        <w:t>20</w:t>
      </w:r>
      <w:r>
        <w:rPr>
          <w:lang w:val="el_GR" w:bidi="el_GR"/>
        </w:rPr>
        <w:t xml:space="preserve"> Εὐφραίνου ἐπʼ αὐτῇ, οὐρανέ, καὶ οἱ ἅγιοι καὶ οἱ ἀπόστολοι καὶ οἱ προφῆται, ὅτι ἔκρινεν ὁ θεὸς τὸ κρίμα ὑμῶν ἐξ αὐτῆς.</w:t>
      </w:r>
    </w:p>
    <w:p>
      <w:pPr/>
      <w:r>
        <w:rPr>
          <w:lang w:val="el_GR" w:bidi="el_GR"/>
        </w:rPr>
      </w:r>
      <w:r>
        <w:rPr>
          <w:vertAlign w:val="superscript"/>
          <w:lang w:val="el_GR" w:bidi="el_GR"/>
        </w:rPr>
        <w:t>21</w:t>
      </w:r>
      <w:r>
        <w:rPr>
          <w:lang w:val="el_GR" w:bidi="el_GR"/>
        </w:rPr>
        <w:t xml:space="preserve"> Καὶ ἦρεν εἷς ἄγγελος ἰσχυρὸς λίθον ὡς μύλινον μέγαν, καὶ ἔβαλεν εἰς τὴν θάλασσαν λέγων· Οὕτως ὁρμήματι βληθήσεται Βαβυλὼν ἡ μεγάλη πόλις, καὶ οὐ μὴ εὑρεθῇ ἔτι.</w:t>
      </w:r>
    </w:p>
    <w:p>
      <w:pPr/>
      <w:r>
        <w:rPr>
          <w:lang w:val="el_GR" w:bidi="el_GR"/>
        </w:rPr>
      </w:r>
      <w:r>
        <w:rPr>
          <w:vertAlign w:val="superscript"/>
          <w:lang w:val="el_GR" w:bidi="el_GR"/>
        </w:rPr>
        <w:t>22</w:t>
      </w:r>
      <w:r>
        <w:rPr>
          <w:lang w:val="el_GR" w:bidi="el_GR"/>
        </w:rPr>
        <w:t xml:space="preserve"> καὶ φωνὴ κιθαρῳδῶν καὶ μουσικῶν καὶ αὐλητῶν καὶ σαλπιστῶν οὐ μὴ ἀκουσθῇ ἐν σοὶ ἔτι, καὶ πᾶς τεχνίτης πάσης τέχνης οὐ μὴ εὑρεθῇ ἐν σοὶ ἔτι, καὶ φωνὴ μύλου οὐ μὴ ἀκουσθῇ ἐν σοὶ ἔτι,</w:t>
      </w:r>
    </w:p>
    <w:p>
      <w:pPr/>
      <w:r>
        <w:rPr>
          <w:lang w:val="el_GR" w:bidi="el_GR"/>
        </w:rPr>
      </w:r>
      <w:r>
        <w:rPr>
          <w:vertAlign w:val="superscript"/>
          <w:lang w:val="el_GR" w:bidi="el_GR"/>
        </w:rPr>
        <w:t>23</w:t>
      </w:r>
      <w:r>
        <w:rPr>
          <w:lang w:val="el_GR" w:bidi="el_GR"/>
        </w:rPr>
        <w:t xml:space="preserve"> καὶ φῶς λύχνου οὐ μὴ φάνῃ ἐν σοὶ ἔτι, καὶ φωνὴ νυμφίου καὶ νύμφης οὐ μὴ ἀκουσθῇ ἐν σοὶ ἔτι· ὅτι οἱ ἔμποροί σου ἦσαν οἱ μεγιστᾶνες τῆς γῆς, ὅτι ἐν τῇ φαρμακείᾳ σου ἐπλανήθησαν πάντα τὰ ἔθνη,</w:t>
      </w:r>
    </w:p>
    <w:p>
      <w:pPr/>
      <w:r>
        <w:rPr>
          <w:lang w:val="el_GR" w:bidi="el_GR"/>
        </w:rPr>
      </w:r>
      <w:r>
        <w:rPr>
          <w:vertAlign w:val="superscript"/>
          <w:lang w:val="el_GR" w:bidi="el_GR"/>
        </w:rPr>
        <w:t>24</w:t>
      </w:r>
      <w:r>
        <w:rPr>
          <w:lang w:val="el_GR" w:bidi="el_GR"/>
        </w:rPr>
        <w:t xml:space="preserve"> καὶ ἐν αὐτῇ αἷμα προφητῶν καὶ ἁγίων εὑρέθη καὶ πάντων τῶν ἐσφαγμένων ἐπὶ τῆς γῆς.</w:t>
      </w:r>
    </w:p>
    <w:p>
      <w:pPr>
        <w:pStyle w:val="Heading2"/>
      </w:pPr>
      <w:r>
        <w:rPr>
          <w:lang w:val="el_GR" w:bidi="el_GR"/>
        </w:rPr>
        <w:t>Revelation 19:1</w:t>
      </w:r>
      <w:r>
        <w:rPr>
          <w:lang w:val="el_GR" w:bidi="el_GR"/>
        </w:rPr>
      </w:r>
    </w:p>
    <w:p>
      <w:pPr/>
      <w:r>
        <w:rPr>
          <w:lang w:val="el_GR" w:bidi="el_GR"/>
        </w:rPr>
      </w:r>
      <w:r>
        <w:rPr>
          <w:vertAlign w:val="superscript"/>
          <w:lang w:val="el_GR" w:bidi="el_GR"/>
        </w:rPr>
        <w:t>1</w:t>
      </w:r>
      <w:r>
        <w:rPr>
          <w:lang w:val="el_GR" w:bidi="el_GR"/>
        </w:rPr>
        <w:t xml:space="preserve"> Μετὰ ταῦτα ἤκουσα ὡς φωνὴν μεγάλην ὄχλου πολλοῦ ἐν τῷ οὐρανῷ λεγόντων· Ἁλληλουϊά· ἡ σωτηρία καὶ ἡ δόξα καὶ ἡ δύναμις τοῦ θεοῦ ἡμῶν,</w:t>
      </w:r>
    </w:p>
    <w:p>
      <w:pPr/>
      <w:r>
        <w:rPr>
          <w:lang w:val="el_GR" w:bidi="el_GR"/>
        </w:rPr>
      </w:r>
      <w:r>
        <w:rPr>
          <w:vertAlign w:val="superscript"/>
          <w:lang w:val="el_GR" w:bidi="el_GR"/>
        </w:rPr>
        <w:t>2</w:t>
      </w:r>
      <w:r>
        <w:rPr>
          <w:lang w:val="el_GR" w:bidi="el_GR"/>
        </w:rPr>
        <w:t xml:space="preserve"> ὅτι ἀληθιναὶ καὶ δίκαιαι αἱ κρίσεις αὐτοῦ· ὅτι ἔκρινεν τὴν πόρνην τὴν μεγάλην ἥτις ἔφθειρεν τὴν γῆν ἐν τῇ πορνείᾳ αὐτῆς, καὶ ἐξεδίκησεν τὸ αἷμα τῶν δούλων αὐτοῦ ἐκ χειρὸς αὐτῆς.</w:t>
      </w:r>
    </w:p>
    <w:p>
      <w:pPr/>
      <w:r>
        <w:rPr>
          <w:lang w:val="el_GR" w:bidi="el_GR"/>
        </w:rPr>
      </w:r>
      <w:r>
        <w:rPr>
          <w:vertAlign w:val="superscript"/>
          <w:lang w:val="el_GR" w:bidi="el_GR"/>
        </w:rPr>
        <w:t>3</w:t>
      </w:r>
      <w:r>
        <w:rPr>
          <w:lang w:val="el_GR" w:bidi="el_GR"/>
        </w:rPr>
        <w:t xml:space="preserve"> καὶ δεύτερον εἴρηκαν· Ἁλληλουϊά· καὶ ὁ καπνὸς αὐτῆς ἀναβαίνει εἰς τοὺς αἰῶνας τῶν αἰώνων.</w:t>
      </w:r>
    </w:p>
    <w:p>
      <w:pPr/>
      <w:r>
        <w:rPr>
          <w:lang w:val="el_GR" w:bidi="el_GR"/>
        </w:rPr>
      </w:r>
      <w:r>
        <w:rPr>
          <w:vertAlign w:val="superscript"/>
          <w:lang w:val="el_GR" w:bidi="el_GR"/>
        </w:rPr>
        <w:t>4</w:t>
      </w:r>
      <w:r>
        <w:rPr>
          <w:lang w:val="el_GR" w:bidi="el_GR"/>
        </w:rPr>
        <w:t xml:space="preserve"> καὶ ἔπεσαν οἱ πρεσβύτεροι οἱ εἴκοσι τέσσαρες καὶ τὰ τέσσαρα ζῷα, καὶ προσεκύνησαν τῷ θεῷ τῷ καθημένῳ ἐπὶ τῷ θρόνῳ λέγοντες· Ἀμήν, Ἁλληλουϊά.</w:t>
      </w:r>
    </w:p>
    <w:p>
      <w:pPr/>
      <w:r>
        <w:rPr>
          <w:lang w:val="el_GR" w:bidi="el_GR"/>
        </w:rPr>
      </w:r>
      <w:r>
        <w:rPr>
          <w:vertAlign w:val="superscript"/>
          <w:lang w:val="el_GR" w:bidi="el_GR"/>
        </w:rPr>
        <w:t>5</w:t>
      </w:r>
      <w:r>
        <w:rPr>
          <w:lang w:val="el_GR" w:bidi="el_GR"/>
        </w:rPr>
        <w:t xml:space="preserve"> Καὶ φωνὴ ἀπὸ τοῦ θρόνου ἐξῆλθεν λέγουσα· Αἰνεῖτε τῷ θεῷ ἡμῶν, πάντες οἱ δοῦλοι αὐτοῦ, καὶ οἱ φοβούμενοι αὐτόν, οἱ μικροὶ καὶ οἱ μεγάλοι.</w:t>
      </w:r>
    </w:p>
    <w:p>
      <w:pPr/>
      <w:r>
        <w:rPr>
          <w:lang w:val="el_GR" w:bidi="el_GR"/>
        </w:rPr>
      </w:r>
      <w:r>
        <w:rPr>
          <w:vertAlign w:val="superscript"/>
          <w:lang w:val="el_GR" w:bidi="el_GR"/>
        </w:rPr>
        <w:t>6</w:t>
      </w:r>
      <w:r>
        <w:rPr>
          <w:lang w:val="el_GR" w:bidi="el_GR"/>
        </w:rPr>
        <w:t xml:space="preserve"> καὶ ἤκουσα ὡς φωνὴν ὄχλου πολλοῦ καὶ ὡς φωνὴν ὑδάτων πολλῶν καὶ ὡς φωνὴν βροντῶν ἰσχυρῶν, λεγόντων· Ἁλληλουϊά, ὅτι ἐβασίλευσεν κύριος, ὁ θεός, ὁ παντοκράτωρ.</w:t>
      </w:r>
    </w:p>
    <w:p>
      <w:pPr/>
      <w:r>
        <w:rPr>
          <w:lang w:val="el_GR" w:bidi="el_GR"/>
        </w:rPr>
      </w:r>
      <w:r>
        <w:rPr>
          <w:vertAlign w:val="superscript"/>
          <w:lang w:val="el_GR" w:bidi="el_GR"/>
        </w:rPr>
        <w:t>7</w:t>
      </w:r>
      <w:r>
        <w:rPr>
          <w:lang w:val="el_GR" w:bidi="el_GR"/>
        </w:rPr>
        <w:t xml:space="preserve"> χαίρωμεν καὶ ἀγαλλιῶμεν, καὶ δώσομεν τὴν δόξαν αὐτῷ, ὅτι ἦλθεν ὁ γάμος τοῦ ἀρνίου, καὶ ἡ γυνὴ αὐτοῦ ἡτοίμασεν ἑαυτήν,</w:t>
      </w:r>
    </w:p>
    <w:p>
      <w:pPr/>
      <w:r>
        <w:rPr>
          <w:lang w:val="el_GR" w:bidi="el_GR"/>
        </w:rPr>
      </w:r>
      <w:r>
        <w:rPr>
          <w:vertAlign w:val="superscript"/>
          <w:lang w:val="el_GR" w:bidi="el_GR"/>
        </w:rPr>
        <w:t>8</w:t>
      </w:r>
      <w:r>
        <w:rPr>
          <w:lang w:val="el_GR" w:bidi="el_GR"/>
        </w:rPr>
        <w:t xml:space="preserve"> καὶ ἐδόθη αὐτῇ ἵνα περιβάληται βύσσινον λαμπρὸν καθαρόν, τὸ γὰρ βύσσινον τὰ δικαιώματα τῶν ἁγίων ἐστίν.</w:t>
      </w:r>
    </w:p>
    <w:p>
      <w:pPr/>
      <w:r>
        <w:rPr>
          <w:lang w:val="el_GR" w:bidi="el_GR"/>
        </w:rPr>
      </w:r>
      <w:r>
        <w:rPr>
          <w:vertAlign w:val="superscript"/>
          <w:lang w:val="el_GR" w:bidi="el_GR"/>
        </w:rPr>
        <w:t>9</w:t>
      </w:r>
      <w:r>
        <w:rPr>
          <w:lang w:val="el_GR" w:bidi="el_GR"/>
        </w:rPr>
        <w:t xml:space="preserve"> Καὶ λέγει μοι· Γράψον· Μακάριοι οἱ εἰς τὸ δεῖπνον τοῦ γάμου τοῦ ἀρνίου κεκλημένοι. καὶ λέγει μοι· Οὗτοι οἱ λόγοι ἀληθινοὶ τοῦ θεοῦ εἰσιν.</w:t>
      </w:r>
    </w:p>
    <w:p>
      <w:pPr/>
      <w:r>
        <w:rPr>
          <w:lang w:val="el_GR" w:bidi="el_GR"/>
        </w:rPr>
      </w:r>
      <w:r>
        <w:rPr>
          <w:vertAlign w:val="superscript"/>
          <w:lang w:val="el_GR" w:bidi="el_GR"/>
        </w:rPr>
        <w:t>10</w:t>
      </w:r>
      <w:r>
        <w:rPr>
          <w:lang w:val="el_GR" w:bidi="el_GR"/>
        </w:rPr>
        <w:t xml:space="preserve"> καὶ ἔπεσα ἔμπροσθεν τῶν ποδῶν αὐτοῦ προσκυνῆσαι αὐτῷ. καὶ λέγει μοι· Ὅρα μή· σύνδουλός σού εἰμι καὶ τῶν ἀδελφῶν σου τῶν ἐχόντων τὴν μαρτυρίαν Ἰησοῦ· τῷ θεῷ προσκύνησον· ἡ γὰρ μαρτυρία Ἰησοῦ ἐστιν τὸ πνεῦμα τῆς προφητείας.</w:t>
      </w:r>
    </w:p>
    <w:p>
      <w:pPr/>
      <w:r>
        <w:rPr>
          <w:lang w:val="el_GR" w:bidi="el_GR"/>
        </w:rPr>
      </w:r>
      <w:r>
        <w:rPr>
          <w:vertAlign w:val="superscript"/>
          <w:lang w:val="el_GR" w:bidi="el_GR"/>
        </w:rPr>
        <w:t>11</w:t>
      </w:r>
      <w:r>
        <w:rPr>
          <w:lang w:val="el_GR" w:bidi="el_GR"/>
        </w:rPr>
        <w:t xml:space="preserve"> Καὶ εἶδον τὸν οὐρανὸν ἠνεῳγμένον, καὶ ἰδοὺ ἵππος λευκός, καὶ ὁ καθήμενος ἐπʼ αὐτὸν πιστὸς καλούμενος καὶ ἀληθινός, καὶ ἐν δικαιοσύνῃ κρίνει καὶ πολεμεῖ.</w:t>
      </w:r>
    </w:p>
    <w:p>
      <w:pPr/>
      <w:r>
        <w:rPr>
          <w:lang w:val="el_GR" w:bidi="el_GR"/>
        </w:rPr>
      </w:r>
      <w:r>
        <w:rPr>
          <w:vertAlign w:val="superscript"/>
          <w:lang w:val="el_GR" w:bidi="el_GR"/>
        </w:rPr>
        <w:t>12</w:t>
      </w:r>
      <w:r>
        <w:rPr>
          <w:lang w:val="el_GR" w:bidi="el_GR"/>
        </w:rPr>
        <w:t xml:space="preserve"> οἱ δὲ ὀφθαλμοὶ αὐτοῦ φλὸξ πυρός, καὶ ἐπὶ τὴν κεφαλὴν αὐτοῦ διαδήματα πολλά, ἔχων ὄνομα γεγραμμένον ὃ οὐδεὶς οἶδεν εἰ μὴ αὐτός,</w:t>
      </w:r>
    </w:p>
    <w:p>
      <w:pPr/>
      <w:r>
        <w:rPr>
          <w:lang w:val="el_GR" w:bidi="el_GR"/>
        </w:rPr>
      </w:r>
      <w:r>
        <w:rPr>
          <w:vertAlign w:val="superscript"/>
          <w:lang w:val="el_GR" w:bidi="el_GR"/>
        </w:rPr>
        <w:t>13</w:t>
      </w:r>
      <w:r>
        <w:rPr>
          <w:lang w:val="el_GR" w:bidi="el_GR"/>
        </w:rPr>
        <w:t xml:space="preserve"> καὶ περιβεβλημένος ἱμάτιον βεβαμμένον αἵματι, καὶ κέκληται τὸ ὄνομα αὐτοῦ ὁ Λόγος τοῦ Θεοῦ.</w:t>
      </w:r>
    </w:p>
    <w:p>
      <w:pPr/>
      <w:r>
        <w:rPr>
          <w:lang w:val="el_GR" w:bidi="el_GR"/>
        </w:rPr>
      </w:r>
      <w:r>
        <w:rPr>
          <w:vertAlign w:val="superscript"/>
          <w:lang w:val="el_GR" w:bidi="el_GR"/>
        </w:rPr>
        <w:t>14</w:t>
      </w:r>
      <w:r>
        <w:rPr>
          <w:lang w:val="el_GR" w:bidi="el_GR"/>
        </w:rPr>
        <w:t xml:space="preserve"> καὶ τὰ στρατεύματα τὰ ἐν τῷ οὐρανῷ ἠκολούθει αὐτῷ ἐφʼ ἵπποις λευκοῖς, ἐνδεδυμένοι βύσσινον λευκὸν καθαρόν.</w:t>
      </w:r>
    </w:p>
    <w:p>
      <w:pPr/>
      <w:r>
        <w:rPr>
          <w:lang w:val="el_GR" w:bidi="el_GR"/>
        </w:rPr>
      </w:r>
      <w:r>
        <w:rPr>
          <w:vertAlign w:val="superscript"/>
          <w:lang w:val="el_GR" w:bidi="el_GR"/>
        </w:rPr>
        <w:t>15</w:t>
      </w:r>
      <w:r>
        <w:rPr>
          <w:lang w:val="el_GR" w:bidi="el_GR"/>
        </w:rPr>
        <w:t xml:space="preserve"> καὶ ἐκ τοῦ στόματος αὐτοῦ ἐκπορεύεται ῥομφαία ὀξεῖα, ἵνα ἐν αὐτῇ πατάξῃ τὰ ἔθνη, καὶ αὐτὸς ποιμανεῖ αὐτοὺς ἐν ῥάβδῳ σιδηρᾷ· καὶ αὐτὸς πατεῖ τὴν ληνὸν τοῦ οἴνου τοῦ θυμοῦ τῆς ὀργῆς τοῦ θεοῦ τοῦ παντοκράτορος.</w:t>
      </w:r>
    </w:p>
    <w:p>
      <w:pPr/>
      <w:r>
        <w:rPr>
          <w:lang w:val="el_GR" w:bidi="el_GR"/>
        </w:rPr>
      </w:r>
      <w:r>
        <w:rPr>
          <w:vertAlign w:val="superscript"/>
          <w:lang w:val="el_GR" w:bidi="el_GR"/>
        </w:rPr>
        <w:t>16</w:t>
      </w:r>
      <w:r>
        <w:rPr>
          <w:lang w:val="el_GR" w:bidi="el_GR"/>
        </w:rPr>
        <w:t xml:space="preserve"> καὶ ἔχει ἐπὶ τὸ ἱμάτιον καὶ ἐπὶ τὸν μηρὸν αὐτοῦ ὄνομα γεγραμμένον· Βασιλεὺς βασιλέων καὶ κύριος κυρίων.</w:t>
      </w:r>
    </w:p>
    <w:p>
      <w:pPr/>
      <w:r>
        <w:rPr>
          <w:lang w:val="el_GR" w:bidi="el_GR"/>
        </w:rPr>
      </w:r>
      <w:r>
        <w:rPr>
          <w:vertAlign w:val="superscript"/>
          <w:lang w:val="el_GR" w:bidi="el_GR"/>
        </w:rPr>
        <w:t>17</w:t>
      </w:r>
      <w:r>
        <w:rPr>
          <w:lang w:val="el_GR" w:bidi="el_GR"/>
        </w:rPr>
        <w:t xml:space="preserve"> Καὶ εἶδον ἕνα ἄγγελον ἑστῶτα ἐν τῷ ἡλίῳ, καὶ ἔκραξεν φωνῇ μεγάλῃ λέγων πᾶσι τοῖς ὀρνέοις τοῖς πετομένοις ἐν μεσουρανήματι· Δεῦτε συνάχθητε εἰς τὸ δεῖπνον τὸ μέγα τοῦ θεοῦ,</w:t>
      </w:r>
    </w:p>
    <w:p>
      <w:pPr/>
      <w:r>
        <w:rPr>
          <w:lang w:val="el_GR" w:bidi="el_GR"/>
        </w:rPr>
      </w:r>
      <w:r>
        <w:rPr>
          <w:vertAlign w:val="superscript"/>
          <w:lang w:val="el_GR" w:bidi="el_GR"/>
        </w:rPr>
        <w:t>18</w:t>
      </w:r>
      <w:r>
        <w:rPr>
          <w:lang w:val="el_GR" w:bidi="el_GR"/>
        </w:rPr>
        <w:t xml:space="preserve"> ἵνα φάγητε σάρκας βασιλέων καὶ σάρκας χιλιάρχων καὶ σάρκας ἰσχυρῶν καὶ σάρκας ἵππων καὶ τῶν καθημένων ἐπʼ αὐτῶν, καὶ σάρκας πάντων ἐλευθέρων τε καὶ δούλων καὶ μικρῶν καὶ μεγάλων.</w:t>
      </w:r>
    </w:p>
    <w:p>
      <w:pPr/>
      <w:r>
        <w:rPr>
          <w:lang w:val="el_GR" w:bidi="el_GR"/>
        </w:rPr>
      </w:r>
      <w:r>
        <w:rPr>
          <w:vertAlign w:val="superscript"/>
          <w:lang w:val="el_GR" w:bidi="el_GR"/>
        </w:rPr>
        <w:t>19</w:t>
      </w:r>
      <w:r>
        <w:rPr>
          <w:lang w:val="el_GR" w:bidi="el_GR"/>
        </w:rPr>
        <w:t xml:space="preserve"> καὶ εἶδον τὸ θηρίον καὶ τοὺς βασιλεῖς τῆς γῆς καὶ τὰ στρατεύματα αὐτῶν συνηγμένα ποιῆσαι τὸν πόλεμον μετὰ τοῦ καθημένου ἐπὶ τοῦ ἵππου καὶ μετὰ τοῦ στρατεύματος αὐτοῦ.</w:t>
      </w:r>
    </w:p>
    <w:p>
      <w:pPr/>
      <w:r>
        <w:rPr>
          <w:lang w:val="el_GR" w:bidi="el_GR"/>
        </w:rPr>
      </w:r>
      <w:r>
        <w:rPr>
          <w:vertAlign w:val="superscript"/>
          <w:lang w:val="el_GR" w:bidi="el_GR"/>
        </w:rPr>
        <w:t>20</w:t>
      </w:r>
      <w:r>
        <w:rPr>
          <w:lang w:val="el_GR" w:bidi="el_GR"/>
        </w:rPr>
        <w:t xml:space="preserve"> καὶ ἐπιάσθη τὸ θηρίον καὶ μετʼ αὐτοῦ ὁ ψευδοπροφήτης ὁ ποιήσας τὰ σημεῖα ἐνώπιον αὐτοῦ, ἐν οἷς ἐπλάνησεν τοὺς λαβόντας τὸ χάραγμα τοῦ θηρίου καὶ τοὺς προσκυνοῦντας τῇ εἰκόνι αὐτοῦ· ζῶντες ἐβλήθησαν οἱ δύο εἰς τὴν λίμνην τοῦ πυρὸς τῆς καιομένης ἐν θείῳ.</w:t>
      </w:r>
    </w:p>
    <w:p>
      <w:pPr/>
      <w:r>
        <w:rPr>
          <w:lang w:val="el_GR" w:bidi="el_GR"/>
        </w:rPr>
      </w:r>
      <w:r>
        <w:rPr>
          <w:vertAlign w:val="superscript"/>
          <w:lang w:val="el_GR" w:bidi="el_GR"/>
        </w:rPr>
        <w:t>21</w:t>
      </w:r>
      <w:r>
        <w:rPr>
          <w:lang w:val="el_GR" w:bidi="el_GR"/>
        </w:rPr>
        <w:t xml:space="preserve"> καὶ οἱ λοιποὶ ἀπεκτάνθησαν ἐν τῇ ῥομφαίᾳ τοῦ καθημένου ἐπὶ τοῦ ἵππου τῇ ἐξελθούσῃ ἐκ τοῦ στόματος αὐτοῦ, καὶ πάντα τὰ ὄρνεα ἐχορτάσθησαν ἐκ τῶν σαρκῶν αὐτῶν.</w:t>
      </w:r>
    </w:p>
    <w:p>
      <w:pPr>
        <w:pStyle w:val="Heading2"/>
      </w:pPr>
      <w:r>
        <w:rPr>
          <w:lang w:val="el_GR" w:bidi="el_GR"/>
        </w:rPr>
        <w:t>Revelation 20:1</w:t>
      </w:r>
      <w:r>
        <w:rPr>
          <w:lang w:val="el_GR" w:bidi="el_GR"/>
        </w:rPr>
      </w:r>
    </w:p>
    <w:p>
      <w:pPr/>
      <w:r>
        <w:rPr>
          <w:lang w:val="el_GR" w:bidi="el_GR"/>
        </w:rPr>
      </w:r>
      <w:r>
        <w:rPr>
          <w:vertAlign w:val="superscript"/>
          <w:lang w:val="el_GR" w:bidi="el_GR"/>
        </w:rPr>
        <w:t>1</w:t>
      </w:r>
      <w:r>
        <w:rPr>
          <w:lang w:val="el_GR" w:bidi="el_GR"/>
        </w:rPr>
        <w:t xml:space="preserve"> Καὶ εἶδον ἄγγελον καταβαίνοντα ἐκ τοῦ οὐρανοῦ, ἔχοντα τὴν κλεῖν τῆς ἀβύσσου καὶ ἅλυσιν μεγάλην ἐπὶ τὴν χεῖρα αὐτοῦ.</w:t>
      </w:r>
    </w:p>
    <w:p>
      <w:pPr/>
      <w:r>
        <w:rPr>
          <w:lang w:val="el_GR" w:bidi="el_GR"/>
        </w:rPr>
      </w:r>
      <w:r>
        <w:rPr>
          <w:vertAlign w:val="superscript"/>
          <w:lang w:val="el_GR" w:bidi="el_GR"/>
        </w:rPr>
        <w:t>2</w:t>
      </w:r>
      <w:r>
        <w:rPr>
          <w:lang w:val="el_GR" w:bidi="el_GR"/>
        </w:rPr>
        <w:t xml:space="preserve"> καὶ ἐκράτησεν τὸν δράκοντα, ὁ ὄφις ὁ ἀρχαῖος, ὅς ἐστιν Διάβολος καὶ ὁ Σατανᾶς, καὶ ἔδησεν αὐτὸν χίλια ἔτη,</w:t>
      </w:r>
    </w:p>
    <w:p>
      <w:pPr/>
      <w:r>
        <w:rPr>
          <w:lang w:val="el_GR" w:bidi="el_GR"/>
        </w:rPr>
      </w:r>
      <w:r>
        <w:rPr>
          <w:vertAlign w:val="superscript"/>
          <w:lang w:val="el_GR" w:bidi="el_GR"/>
        </w:rPr>
        <w:t>3</w:t>
      </w:r>
      <w:r>
        <w:rPr>
          <w:lang w:val="el_GR" w:bidi="el_GR"/>
        </w:rPr>
        <w:t xml:space="preserve"> καὶ ἔβαλεν αὐτὸν εἰς τὴν ἄβυσσον, καὶ ἔκλεισεν καὶ ἐσφράγισεν ἐπάνω αὐτοῦ, ἵνα μὴ πλανήσῃ ἔτι τὰ ἔθνη, ἄχρι τελεσθῇ τὰ χίλια ἔτη· μετὰ ταῦτα δεῖ λυθῆναι αὐτὸν μικρὸν χρόνον.</w:t>
      </w:r>
    </w:p>
    <w:p>
      <w:pPr/>
      <w:r>
        <w:rPr>
          <w:lang w:val="el_GR" w:bidi="el_GR"/>
        </w:rPr>
      </w:r>
      <w:r>
        <w:rPr>
          <w:vertAlign w:val="superscript"/>
          <w:lang w:val="el_GR" w:bidi="el_GR"/>
        </w:rPr>
        <w:t>4</w:t>
      </w:r>
      <w:r>
        <w:rPr>
          <w:lang w:val="el_GR" w:bidi="el_GR"/>
        </w:rPr>
        <w:t xml:space="preserve"> Καὶ εἶδον θρόνους, καὶ ἐκάθισαν ἐπʼ αὐτούς, καὶ κρίμα ἐδόθη αὐτοῖς, καὶ τὰς ψυχὰς τῶν πεπελεκισμένων διὰ τὴν μαρτυρίαν Ἰησοῦ καὶ διὰ τὸν λόγον τοῦ θεοῦ, καὶ οἵτινες οὐ προσεκύνησαν τὸ θηρίον οὐδὲ τὴν εἰκόνα αὐτοῦ καὶ οὐκ ἔλαβον τὸ χάραγμα ἐπὶ τὸ μέτωπον καὶ ἐπὶ τὴν χεῖρα αὐτῶν· καὶ ἔζησαν καὶ ἐβασίλευσαν μετὰ τοῦ χριστοῦ χίλια ἔτη.</w:t>
      </w:r>
    </w:p>
    <w:p>
      <w:pPr/>
      <w:r>
        <w:rPr>
          <w:lang w:val="el_GR" w:bidi="el_GR"/>
        </w:rPr>
      </w:r>
      <w:r>
        <w:rPr>
          <w:vertAlign w:val="superscript"/>
          <w:lang w:val="el_GR" w:bidi="el_GR"/>
        </w:rPr>
        <w:t>5</w:t>
      </w:r>
      <w:r>
        <w:rPr>
          <w:lang w:val="el_GR" w:bidi="el_GR"/>
        </w:rPr>
        <w:t xml:space="preserve"> οἱ λοιποὶ τῶν νεκρῶν οὐκ ἔζησαν ἄχρι τελεσθῇ τὰ χίλια ἔτη. αὕτη ἡ ἀνάστασις ἡ πρώτη.</w:t>
      </w:r>
    </w:p>
    <w:p>
      <w:pPr/>
      <w:r>
        <w:rPr>
          <w:lang w:val="el_GR" w:bidi="el_GR"/>
        </w:rPr>
      </w:r>
      <w:r>
        <w:rPr>
          <w:vertAlign w:val="superscript"/>
          <w:lang w:val="el_GR" w:bidi="el_GR"/>
        </w:rPr>
        <w:t>6</w:t>
      </w:r>
      <w:r>
        <w:rPr>
          <w:lang w:val="el_GR" w:bidi="el_GR"/>
        </w:rPr>
        <w:t xml:space="preserve"> μακάριος καὶ ἅγιος ὁ ἔχων μέρος ἐν τῇ ἀναστάσει τῇ πρώτῃ· ἐπὶ τούτων ὁ δεύτερος θάνατος οὐκ ἔχει ἐξουσίαν, ἀλλʼ ἔσονται ἱερεῖς τοῦ θεοῦ καὶ τοῦ χριστοῦ, καὶ βασιλεύσουσιν μετʼ αὐτοῦ χίλια ἔτη.</w:t>
      </w:r>
    </w:p>
    <w:p>
      <w:pPr/>
      <w:r>
        <w:rPr>
          <w:lang w:val="el_GR" w:bidi="el_GR"/>
        </w:rPr>
      </w:r>
      <w:r>
        <w:rPr>
          <w:vertAlign w:val="superscript"/>
          <w:lang w:val="el_GR" w:bidi="el_GR"/>
        </w:rPr>
        <w:t>7</w:t>
      </w:r>
      <w:r>
        <w:rPr>
          <w:lang w:val="el_GR" w:bidi="el_GR"/>
        </w:rPr>
        <w:t xml:space="preserve"> Καὶ ὅταν τελεσθῇ τὰ χίλια ἔτη, λυθήσεται ὁ Σατανᾶς ἐκ τῆς φυλακῆς αὐτοῦ,</w:t>
      </w:r>
    </w:p>
    <w:p>
      <w:pPr/>
      <w:r>
        <w:rPr>
          <w:lang w:val="el_GR" w:bidi="el_GR"/>
        </w:rPr>
      </w:r>
      <w:r>
        <w:rPr>
          <w:vertAlign w:val="superscript"/>
          <w:lang w:val="el_GR" w:bidi="el_GR"/>
        </w:rPr>
        <w:t>8</w:t>
      </w:r>
      <w:r>
        <w:rPr>
          <w:lang w:val="el_GR" w:bidi="el_GR"/>
        </w:rPr>
        <w:t xml:space="preserve"> καὶ ἐξελεύσεται πλανῆσαι τὰ ἔθνη τὰ ἐν ταῖς τέσσαρσι γωνίαις τῆς γῆς, τὸν Γὼγ καὶ Μαγώγ, συναγαγεῖν αὐτοὺς εἰς τὸν πόλεμον, ὧν ὁ ἀριθμὸς αὐτῶν ὡς ἡ ἄμμος τῆς θαλάσσης.</w:t>
      </w:r>
    </w:p>
    <w:p>
      <w:pPr/>
      <w:r>
        <w:rPr>
          <w:lang w:val="el_GR" w:bidi="el_GR"/>
        </w:rPr>
      </w:r>
      <w:r>
        <w:rPr>
          <w:vertAlign w:val="superscript"/>
          <w:lang w:val="el_GR" w:bidi="el_GR"/>
        </w:rPr>
        <w:t>9</w:t>
      </w:r>
      <w:r>
        <w:rPr>
          <w:lang w:val="el_GR" w:bidi="el_GR"/>
        </w:rPr>
        <w:t xml:space="preserve"> καὶ ἀνέβησαν ἐπὶ τὸ πλάτος τῆς γῆς, καὶ ἐκύκλευσαν τὴν παρεμβολὴν τῶν ἁγίων καὶ τὴν πόλιν τὴν ἠγαπημένην. καὶ κατέβη πῦρ ἐκ τοῦ οὐρανοῦ καὶ κατέφαγεν αὐτούς·</w:t>
      </w:r>
    </w:p>
    <w:p>
      <w:pPr/>
      <w:r>
        <w:rPr>
          <w:lang w:val="el_GR" w:bidi="el_GR"/>
        </w:rPr>
      </w:r>
      <w:r>
        <w:rPr>
          <w:vertAlign w:val="superscript"/>
          <w:lang w:val="el_GR" w:bidi="el_GR"/>
        </w:rPr>
        <w:t>10</w:t>
      </w:r>
      <w:r>
        <w:rPr>
          <w:lang w:val="el_GR" w:bidi="el_GR"/>
        </w:rPr>
        <w:t xml:space="preserve"> καὶ ὁ διάβολος ὁ πλανῶν αὐτοὺς ἐβλήθη εἰς τὴν λίμνην τοῦ πυρὸς καὶ θείου, ὅπου καὶ τὸ θηρίον καὶ ὁ ψευδοπροφήτης, καὶ βασανισθήσονται ἡμέρας καὶ νυκτὸς εἰς τοὺς αἰῶνας τῶν αἰώνων.</w:t>
      </w:r>
    </w:p>
    <w:p>
      <w:pPr/>
      <w:r>
        <w:rPr>
          <w:lang w:val="el_GR" w:bidi="el_GR"/>
        </w:rPr>
      </w:r>
      <w:r>
        <w:rPr>
          <w:vertAlign w:val="superscript"/>
          <w:lang w:val="el_GR" w:bidi="el_GR"/>
        </w:rPr>
        <w:t>11</w:t>
      </w:r>
      <w:r>
        <w:rPr>
          <w:lang w:val="el_GR" w:bidi="el_GR"/>
        </w:rPr>
        <w:t xml:space="preserve"> Καὶ εἶδον θρόνον μέγαν λευκὸν καὶ τὸν καθήμενον ἐπʼ αὐτοῦ, οὗ ἀπὸ τοῦ προσώπου ἔφυγεν ἡ γῆ καὶ ὁ οὐρανός, καὶ τόπος οὐχ εὑρέθη αὐτοῖς.</w:t>
      </w:r>
    </w:p>
    <w:p>
      <w:pPr/>
      <w:r>
        <w:rPr>
          <w:lang w:val="el_GR" w:bidi="el_GR"/>
        </w:rPr>
      </w:r>
      <w:r>
        <w:rPr>
          <w:vertAlign w:val="superscript"/>
          <w:lang w:val="el_GR" w:bidi="el_GR"/>
        </w:rPr>
        <w:t>12</w:t>
      </w:r>
      <w:r>
        <w:rPr>
          <w:lang w:val="el_GR" w:bidi="el_GR"/>
        </w:rPr>
        <w:t xml:space="preserve"> καὶ εἶδον τοὺς νεκρούς, τοὺς μεγάλους καὶ τοὺς μικρούς, ἑστῶτας ἐνώπιον τοῦ θρόνου, καὶ βιβλία ἠνοίχθησαν· καὶ ἄλλο βιβλίον ἠνοίχθη, ὅ ἐστιν τῆς ζωῆς· καὶ ἐκρίθησαν οἱ νεκροὶ ἐκ τῶν γεγραμμένων ἐν τοῖς βιβλίοις κατὰ τὰ ἔργα αὐτῶν.</w:t>
      </w:r>
    </w:p>
    <w:p>
      <w:pPr/>
      <w:r>
        <w:rPr>
          <w:lang w:val="el_GR" w:bidi="el_GR"/>
        </w:rPr>
      </w:r>
      <w:r>
        <w:rPr>
          <w:vertAlign w:val="superscript"/>
          <w:lang w:val="el_GR" w:bidi="el_GR"/>
        </w:rPr>
        <w:t>13</w:t>
      </w:r>
      <w:r>
        <w:rPr>
          <w:lang w:val="el_GR" w:bidi="el_GR"/>
        </w:rPr>
        <w:t xml:space="preserve"> καὶ ἔδωκεν ἡ θάλασσα τοὺς νεκροὺς τοὺς ἐν αὐτῇ, καὶ ὁ θάνατος καὶ ὁ ᾅδης ἔδωκαν τοὺς νεκροὺς τοὺς ἐν αὐτοῖς, καὶ ἐκρίθησαν ἕκαστος κατὰ τὰ ἔργα αὐτῶν.</w:t>
      </w:r>
    </w:p>
    <w:p>
      <w:pPr/>
      <w:r>
        <w:rPr>
          <w:lang w:val="el_GR" w:bidi="el_GR"/>
        </w:rPr>
      </w:r>
      <w:r>
        <w:rPr>
          <w:vertAlign w:val="superscript"/>
          <w:lang w:val="el_GR" w:bidi="el_GR"/>
        </w:rPr>
        <w:t>14</w:t>
      </w:r>
      <w:r>
        <w:rPr>
          <w:lang w:val="el_GR" w:bidi="el_GR"/>
        </w:rPr>
        <w:t xml:space="preserve"> καὶ ὁ θάνατος καὶ ὁ ᾅδης ἐβλήθησαν εἰς τὴν λίμνην τοῦ πυρός. οὗτος ὁ θάνατος ὁ δεύτερός ἐστιν, ἡ λίμνη τοῦ πυρός.</w:t>
      </w:r>
    </w:p>
    <w:p>
      <w:pPr/>
      <w:r>
        <w:rPr>
          <w:lang w:val="el_GR" w:bidi="el_GR"/>
        </w:rPr>
      </w:r>
      <w:r>
        <w:rPr>
          <w:vertAlign w:val="superscript"/>
          <w:lang w:val="el_GR" w:bidi="el_GR"/>
        </w:rPr>
        <w:t>15</w:t>
      </w:r>
      <w:r>
        <w:rPr>
          <w:lang w:val="el_GR" w:bidi="el_GR"/>
        </w:rPr>
        <w:t xml:space="preserve"> καὶ εἴ τις οὐχ εὑρέθη ἐν τῇ βίβλῳ τῆς ζωῆς γεγραμμένος, ἐβλήθη εἰς τὴν λίμνην τοῦ πυρός.</w:t>
      </w:r>
    </w:p>
    <w:p>
      <w:pPr>
        <w:pStyle w:val="Heading2"/>
      </w:pPr>
      <w:r>
        <w:rPr>
          <w:lang w:val="el_GR" w:bidi="el_GR"/>
        </w:rPr>
        <w:t>Revelation 21:1</w:t>
      </w:r>
      <w:r>
        <w:rPr>
          <w:lang w:val="el_GR" w:bidi="el_GR"/>
        </w:rPr>
      </w:r>
    </w:p>
    <w:p>
      <w:pPr/>
      <w:r>
        <w:rPr>
          <w:lang w:val="el_GR" w:bidi="el_GR"/>
        </w:rPr>
      </w:r>
      <w:r>
        <w:rPr>
          <w:vertAlign w:val="superscript"/>
          <w:lang w:val="el_GR" w:bidi="el_GR"/>
        </w:rPr>
        <w:t>1</w:t>
      </w:r>
      <w:r>
        <w:rPr>
          <w:lang w:val="el_GR" w:bidi="el_GR"/>
        </w:rPr>
        <w:t xml:space="preserve"> Καὶ εἶδον οὐρανὸν καινὸν καὶ γῆν καινήν· ὁ γὰρ πρῶτος οὐρανὸς καὶ ἡ πρώτη γῆ ἀπῆλθαν, καὶ ἡ θάλασσα οὐκ ἔστιν ἔτι.</w:t>
      </w:r>
    </w:p>
    <w:p>
      <w:pPr/>
      <w:r>
        <w:rPr>
          <w:lang w:val="el_GR" w:bidi="el_GR"/>
        </w:rPr>
      </w:r>
      <w:r>
        <w:rPr>
          <w:vertAlign w:val="superscript"/>
          <w:lang w:val="el_GR" w:bidi="el_GR"/>
        </w:rPr>
        <w:t>2</w:t>
      </w:r>
      <w:r>
        <w:rPr>
          <w:lang w:val="el_GR" w:bidi="el_GR"/>
        </w:rPr>
        <w:t xml:space="preserve"> καὶ τὴν πόλιν τὴν ἁγίαν Ἰερουσαλὴμ καινὴν εἶδον καταβαίνουσαν ἐκ τοῦ οὐρανοῦ ἀπὸ τοῦ θεοῦ, ἡτοιμασμένην ὡς νύμφην κεκοσμημένην τῷ ἀνδρὶ αὐτῆς.</w:t>
      </w:r>
    </w:p>
    <w:p>
      <w:pPr/>
      <w:r>
        <w:rPr>
          <w:lang w:val="el_GR" w:bidi="el_GR"/>
        </w:rPr>
      </w:r>
      <w:r>
        <w:rPr>
          <w:vertAlign w:val="superscript"/>
          <w:lang w:val="el_GR" w:bidi="el_GR"/>
        </w:rPr>
        <w:t>3</w:t>
      </w:r>
      <w:r>
        <w:rPr>
          <w:lang w:val="el_GR" w:bidi="el_GR"/>
        </w:rPr>
        <w:t xml:space="preserve"> καὶ ἤκουσα φωνῆς μεγάλης ἐκ τοῦ θρόνου λεγούσης· Ἰδοὺ ἡ σκηνὴ τοῦ θεοῦ μετὰ τῶν ἀνθρώπων, καὶ σκηνώσει μετʼ αὐτῶν, καὶ αὐτοὶ λαοὶ αὐτοῦ ἔσονται, καὶ αὐτὸς ὁ θεὸς μετʼ αὐτῶν ἔσται,</w:t>
      </w:r>
    </w:p>
    <w:p>
      <w:pPr/>
      <w:r>
        <w:rPr>
          <w:lang w:val="el_GR" w:bidi="el_GR"/>
        </w:rPr>
      </w:r>
      <w:r>
        <w:rPr>
          <w:vertAlign w:val="superscript"/>
          <w:lang w:val="el_GR" w:bidi="el_GR"/>
        </w:rPr>
        <w:t>4</w:t>
      </w:r>
      <w:r>
        <w:rPr>
          <w:lang w:val="el_GR" w:bidi="el_GR"/>
        </w:rPr>
        <w:t xml:space="preserve"> καὶ ἐξαλείψει πᾶν δάκρυον ἐκ τῶν ὀφθαλμῶν αὐτῶν, καὶ ὁ θάνατος οὐκ ἔσται ἔτι· οὔτε πένθος οὔτε κραυγὴ οὔτε πόνος οὐκ ἔσται ἔτι. τὰ πρῶτα ἀπῆλθαν.</w:t>
      </w:r>
    </w:p>
    <w:p>
      <w:pPr/>
      <w:r>
        <w:rPr>
          <w:lang w:val="el_GR" w:bidi="el_GR"/>
        </w:rPr>
      </w:r>
      <w:r>
        <w:rPr>
          <w:vertAlign w:val="superscript"/>
          <w:lang w:val="el_GR" w:bidi="el_GR"/>
        </w:rPr>
        <w:t>5</w:t>
      </w:r>
      <w:r>
        <w:rPr>
          <w:lang w:val="el_GR" w:bidi="el_GR"/>
        </w:rPr>
        <w:t xml:space="preserve"> Καὶ εἶπεν ὁ καθήμενος ἐπὶ τῷ θρόνῳ· Ἰδοὺ καινὰ ποιῶ πάντα. καὶ λέγει· Γράψον, ὅτι οὗτοι οἱ λόγοι πιστοὶ καὶ ἀληθινοί εἰσιν.</w:t>
      </w:r>
    </w:p>
    <w:p>
      <w:pPr/>
      <w:r>
        <w:rPr>
          <w:lang w:val="el_GR" w:bidi="el_GR"/>
        </w:rPr>
      </w:r>
      <w:r>
        <w:rPr>
          <w:vertAlign w:val="superscript"/>
          <w:lang w:val="el_GR" w:bidi="el_GR"/>
        </w:rPr>
        <w:t>6</w:t>
      </w:r>
      <w:r>
        <w:rPr>
          <w:lang w:val="el_GR" w:bidi="el_GR"/>
        </w:rPr>
        <w:t xml:space="preserve"> καὶ εἶπέν μοι· Γέγοναν. ἐγὼ τὸ Ἄλφα καὶ τὸ Ὦ, ἡ ἀρχὴ καὶ τὸ τέλος. ἐγὼ τῷ διψῶντι δώσω ἐκ τῆς πηγῆς τοῦ ὕδατος τῆς ζωῆς δωρεάν.</w:t>
      </w:r>
    </w:p>
    <w:p>
      <w:pPr/>
      <w:r>
        <w:rPr>
          <w:lang w:val="el_GR" w:bidi="el_GR"/>
        </w:rPr>
      </w:r>
      <w:r>
        <w:rPr>
          <w:vertAlign w:val="superscript"/>
          <w:lang w:val="el_GR" w:bidi="el_GR"/>
        </w:rPr>
        <w:t>7</w:t>
      </w:r>
      <w:r>
        <w:rPr>
          <w:lang w:val="el_GR" w:bidi="el_GR"/>
        </w:rPr>
        <w:t xml:space="preserve"> ὁ νικῶν κληρονομήσει ταῦτα, καὶ ἔσομαι αὐτῷ θεὸς καὶ αὐτὸς ἔσται μοι υἱός.</w:t>
      </w:r>
    </w:p>
    <w:p>
      <w:pPr/>
      <w:r>
        <w:rPr>
          <w:lang w:val="el_GR" w:bidi="el_GR"/>
        </w:rPr>
      </w:r>
      <w:r>
        <w:rPr>
          <w:vertAlign w:val="superscript"/>
          <w:lang w:val="el_GR" w:bidi="el_GR"/>
        </w:rPr>
        <w:t>8</w:t>
      </w:r>
      <w:r>
        <w:rPr>
          <w:lang w:val="el_GR" w:bidi="el_GR"/>
        </w:rPr>
        <w:t xml:space="preserve"> τοῖς δὲ δειλοῖς καὶ ἀπίστοις καὶ ἐβδελυγμένοις καὶ φονεῦσι καὶ πόρνοις καὶ φαρμάκοις καὶ εἰδωλολάτραις καὶ πᾶσι τοῖς ψευδέσιν τὸ μέρος αὐτῶν ἐν τῇ λίμνῃ τῇ καιομένῃ πυρὶ καὶ θείῳ, ὅ ἐστιν ὁ θάνατος ὁ δεύτερος.</w:t>
      </w:r>
    </w:p>
    <w:p>
      <w:pPr/>
      <w:r>
        <w:rPr>
          <w:lang w:val="el_GR" w:bidi="el_GR"/>
        </w:rPr>
      </w:r>
      <w:r>
        <w:rPr>
          <w:vertAlign w:val="superscript"/>
          <w:lang w:val="el_GR" w:bidi="el_GR"/>
        </w:rPr>
        <w:t>9</w:t>
      </w:r>
      <w:r>
        <w:rPr>
          <w:lang w:val="el_GR" w:bidi="el_GR"/>
        </w:rPr>
        <w:t xml:space="preserve"> Καὶ ἦλθεν εἷς ἐκ τῶν ἑπτὰ ἀγγέλων τῶν ἐχόντων τὰς ἑπτὰ φιάλας, τῶν γεμόντων τῶν ἑπτὰ πληγῶν τῶν ἐσχάτων, καὶ ἐλάλησεν μετʼ ἐμοῦ λέγων· Δεῦρο, δείξω σοι τὴν νύμφην τὴν γυναῖκα τοῦ ἀρνίου.</w:t>
      </w:r>
    </w:p>
    <w:p>
      <w:pPr/>
      <w:r>
        <w:rPr>
          <w:lang w:val="el_GR" w:bidi="el_GR"/>
        </w:rPr>
      </w:r>
      <w:r>
        <w:rPr>
          <w:vertAlign w:val="superscript"/>
          <w:lang w:val="el_GR" w:bidi="el_GR"/>
        </w:rPr>
        <w:t>10</w:t>
      </w:r>
      <w:r>
        <w:rPr>
          <w:lang w:val="el_GR" w:bidi="el_GR"/>
        </w:rPr>
        <w:t xml:space="preserve"> καὶ ἀπήνεγκέν με ἐν πνεύματι ἐπὶ ὄρος μέγα καὶ ὑψηλόν, καὶ ἔδειξέν μοι τὴν πόλιν τὴν ἁγίαν Ἰερουσαλὴμ καταβαίνουσαν ἐκ τοῦ οὐρανοῦ ἀπὸ τοῦ θεοῦ,</w:t>
      </w:r>
    </w:p>
    <w:p>
      <w:pPr/>
      <w:r>
        <w:rPr>
          <w:lang w:val="el_GR" w:bidi="el_GR"/>
        </w:rPr>
      </w:r>
      <w:r>
        <w:rPr>
          <w:vertAlign w:val="superscript"/>
          <w:lang w:val="el_GR" w:bidi="el_GR"/>
        </w:rPr>
        <w:t>11</w:t>
      </w:r>
      <w:r>
        <w:rPr>
          <w:lang w:val="el_GR" w:bidi="el_GR"/>
        </w:rPr>
        <w:t xml:space="preserve"> ἔχουσαν τὴν δόξαν τοῦ θεοῦ· ὁ φωστὴρ αὐτῆς ὅμοιος λίθῳ τιμιωτάτῳ, ὡς λίθῳ ἰάσπιδι κρυσταλλίζοντι·</w:t>
      </w:r>
    </w:p>
    <w:p>
      <w:pPr/>
      <w:r>
        <w:rPr>
          <w:lang w:val="el_GR" w:bidi="el_GR"/>
        </w:rPr>
      </w:r>
      <w:r>
        <w:rPr>
          <w:vertAlign w:val="superscript"/>
          <w:lang w:val="el_GR" w:bidi="el_GR"/>
        </w:rPr>
        <w:t>12</w:t>
      </w:r>
      <w:r>
        <w:rPr>
          <w:lang w:val="el_GR" w:bidi="el_GR"/>
        </w:rPr>
        <w:t xml:space="preserve"> ἔχουσα τεῖχος μέγα καὶ ὑψηλόν, ἔχουσα πυλῶνας δώδεκα, καὶ ἐπὶ τοῖς πυλῶσιν ἀγγέλους δώδεκα, καὶ ὀνόματα ἐπιγεγραμμένα ἅ ἐστιν τῶν δώδεκα φυλῶν υἱῶν Ἰσραήλ·</w:t>
      </w:r>
    </w:p>
    <w:p>
      <w:pPr/>
      <w:r>
        <w:rPr>
          <w:lang w:val="el_GR" w:bidi="el_GR"/>
        </w:rPr>
      </w:r>
      <w:r>
        <w:rPr>
          <w:vertAlign w:val="superscript"/>
          <w:lang w:val="el_GR" w:bidi="el_GR"/>
        </w:rPr>
        <w:t>13</w:t>
      </w:r>
      <w:r>
        <w:rPr>
          <w:lang w:val="el_GR" w:bidi="el_GR"/>
        </w:rPr>
        <w:t xml:space="preserve"> ἀπὸ ἀνατολῆς πυλῶνες τρεῖς, καὶ ἀπὸ βορρᾶ πυλῶνες τρεῖς, καὶ ἀπὸ νότου πυλῶνες τρεῖς, καὶ ἀπὸ δυσμῶν πυλῶνες τρεῖς·</w:t>
      </w:r>
    </w:p>
    <w:p>
      <w:pPr/>
      <w:r>
        <w:rPr>
          <w:lang w:val="el_GR" w:bidi="el_GR"/>
        </w:rPr>
      </w:r>
      <w:r>
        <w:rPr>
          <w:vertAlign w:val="superscript"/>
          <w:lang w:val="el_GR" w:bidi="el_GR"/>
        </w:rPr>
        <w:t>14</w:t>
      </w:r>
      <w:r>
        <w:rPr>
          <w:lang w:val="el_GR" w:bidi="el_GR"/>
        </w:rPr>
        <w:t xml:space="preserve"> καὶ τὸ τεῖχος τῆς πόλεως ἔχων θεμελίους δώδεκα, καὶ ἐπʼ αὐτῶν δώδεκα ὀνόματα τῶν δώδεκα ἀποστόλων τοῦ ἀρνίου.</w:t>
      </w:r>
    </w:p>
    <w:p>
      <w:pPr/>
      <w:r>
        <w:rPr>
          <w:lang w:val="el_GR" w:bidi="el_GR"/>
        </w:rPr>
      </w:r>
      <w:r>
        <w:rPr>
          <w:vertAlign w:val="superscript"/>
          <w:lang w:val="el_GR" w:bidi="el_GR"/>
        </w:rPr>
        <w:t>15</w:t>
      </w:r>
      <w:r>
        <w:rPr>
          <w:lang w:val="el_GR" w:bidi="el_GR"/>
        </w:rPr>
        <w:t xml:space="preserve"> Καὶ ὁ λαλῶν μετʼ ἐμοῦ εἶχεν μέτρον κάλαμον χρυσοῦν, ἵνα μετρήσῃ τὴν πόλιν καὶ τοὺς πυλῶνας αὐτῆς καὶ τὸ τεῖχος αὐτῆς.</w:t>
      </w:r>
    </w:p>
    <w:p>
      <w:pPr/>
      <w:r>
        <w:rPr>
          <w:lang w:val="el_GR" w:bidi="el_GR"/>
        </w:rPr>
      </w:r>
      <w:r>
        <w:rPr>
          <w:vertAlign w:val="superscript"/>
          <w:lang w:val="el_GR" w:bidi="el_GR"/>
        </w:rPr>
        <w:t>16</w:t>
      </w:r>
      <w:r>
        <w:rPr>
          <w:lang w:val="el_GR" w:bidi="el_GR"/>
        </w:rPr>
        <w:t xml:space="preserve"> καὶ ἡ πόλις τετράγωνος κεῖται, καὶ τὸ μῆκος αὐτῆς ὅσον τὸ πλάτος. καὶ ἐμέτρησεν τὴν πόλιν τῷ καλάμῳ ἐπὶ σταδίους δώδεκα χιλιάδων· τὸ μῆκος καὶ τὸ πλάτος καὶ τὸ ὕψος αὐτῆς ἴσα ἐστίν.</w:t>
      </w:r>
    </w:p>
    <w:p>
      <w:pPr/>
      <w:r>
        <w:rPr>
          <w:lang w:val="el_GR" w:bidi="el_GR"/>
        </w:rPr>
      </w:r>
      <w:r>
        <w:rPr>
          <w:vertAlign w:val="superscript"/>
          <w:lang w:val="el_GR" w:bidi="el_GR"/>
        </w:rPr>
        <w:t>17</w:t>
      </w:r>
      <w:r>
        <w:rPr>
          <w:lang w:val="el_GR" w:bidi="el_GR"/>
        </w:rPr>
        <w:t xml:space="preserve"> καὶ ἐμέτρησεν τὸ τεῖχος αὐτῆς ἑκατὸν τεσσεράκοντα τεσσάρων πηχῶν, μέτρον ἀνθρώπου, ὅ ἐστιν ἀγγέλου.</w:t>
      </w:r>
    </w:p>
    <w:p>
      <w:pPr/>
      <w:r>
        <w:rPr>
          <w:lang w:val="el_GR" w:bidi="el_GR"/>
        </w:rPr>
      </w:r>
      <w:r>
        <w:rPr>
          <w:vertAlign w:val="superscript"/>
          <w:lang w:val="el_GR" w:bidi="el_GR"/>
        </w:rPr>
        <w:t>18</w:t>
      </w:r>
      <w:r>
        <w:rPr>
          <w:lang w:val="el_GR" w:bidi="el_GR"/>
        </w:rPr>
        <w:t xml:space="preserve"> καὶ ἡ ἐνδώμησις τοῦ τείχους αὐτῆς ἴασπις, καὶ ἡ πόλις χρυσίον καθαρὸν ὅμοιον ὑάλῳ καθαρῷ·</w:t>
      </w:r>
    </w:p>
    <w:p>
      <w:pPr/>
      <w:r>
        <w:rPr>
          <w:lang w:val="el_GR" w:bidi="el_GR"/>
        </w:rPr>
      </w:r>
      <w:r>
        <w:rPr>
          <w:vertAlign w:val="superscript"/>
          <w:lang w:val="el_GR" w:bidi="el_GR"/>
        </w:rPr>
        <w:t>19</w:t>
      </w:r>
      <w:r>
        <w:rPr>
          <w:lang w:val="el_GR" w:bidi="el_GR"/>
        </w:rPr>
        <w:t xml:space="preserve"> οἱ θεμέλιοι τοῦ τείχους τῆς πόλεως παντὶ λίθῳ τιμίῳ κεκοσμημένοι· ὁ θεμέλιος ὁ πρῶτος ἴασπις, ὁ δεύτερος σάπφιρος, ὁ τρίτος χαλκηδών, ὁ τέταρτος σμάραγδος,</w:t>
      </w:r>
    </w:p>
    <w:p>
      <w:pPr/>
      <w:r>
        <w:rPr>
          <w:lang w:val="el_GR" w:bidi="el_GR"/>
        </w:rPr>
      </w:r>
      <w:r>
        <w:rPr>
          <w:vertAlign w:val="superscript"/>
          <w:lang w:val="el_GR" w:bidi="el_GR"/>
        </w:rPr>
        <w:t>20</w:t>
      </w:r>
      <w:r>
        <w:rPr>
          <w:lang w:val="el_GR" w:bidi="el_GR"/>
        </w:rPr>
        <w:t xml:space="preserve"> 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el_GR" w:bidi="el_GR"/>
        </w:rPr>
      </w:r>
      <w:r>
        <w:rPr>
          <w:vertAlign w:val="superscript"/>
          <w:lang w:val="el_GR" w:bidi="el_GR"/>
        </w:rPr>
        <w:t>21</w:t>
      </w:r>
      <w:r>
        <w:rPr>
          <w:lang w:val="el_GR" w:bidi="el_GR"/>
        </w:rPr>
        <w:t xml:space="preserve"> καὶ οἱ δώδεκα πυλῶνες δώδεκα μαργαρῖται, ἀνὰ εἷς ἕκαστος τῶν πυλώνων ἦν ἐξ ἑνὸς μαργαρίτου· καὶ ἡ πλατεῖα τῆς πόλεως χρυσίον καθαρὸν ὡς ὕαλος διαυγής.</w:t>
      </w:r>
    </w:p>
    <w:p>
      <w:pPr/>
      <w:r>
        <w:rPr>
          <w:lang w:val="el_GR" w:bidi="el_GR"/>
        </w:rPr>
      </w:r>
      <w:r>
        <w:rPr>
          <w:vertAlign w:val="superscript"/>
          <w:lang w:val="el_GR" w:bidi="el_GR"/>
        </w:rPr>
        <w:t>22</w:t>
      </w:r>
      <w:r>
        <w:rPr>
          <w:lang w:val="el_GR" w:bidi="el_GR"/>
        </w:rPr>
        <w:t xml:space="preserve"> Καὶ ναὸν οὐκ εἶδον ἐν αὐτῇ, ὁ γὰρ κύριος, ὁ θεός, ὁ παντοκράτωρ, ναὸς αὐτῆς ἐστιν, καὶ τὸ ἀρνίον.</w:t>
      </w:r>
    </w:p>
    <w:p>
      <w:pPr/>
      <w:r>
        <w:rPr>
          <w:lang w:val="el_GR" w:bidi="el_GR"/>
        </w:rPr>
      </w:r>
      <w:r>
        <w:rPr>
          <w:vertAlign w:val="superscript"/>
          <w:lang w:val="el_GR" w:bidi="el_GR"/>
        </w:rPr>
        <w:t>23</w:t>
      </w:r>
      <w:r>
        <w:rPr>
          <w:lang w:val="el_GR" w:bidi="el_GR"/>
        </w:rPr>
        <w:t xml:space="preserve"> καὶ ἡ πόλις οὐ χρείαν ἔχει τοῦ ἡλίου οὐδὲ τῆς σελήνης, ἵνα φαίνωσιν αὐτῇ, ἡ γὰρ δόξα τοῦ θεοῦ ἐφώτισεν αὐτήν, καὶ ὁ λύχνος αὐτῆς τὸ ἀρνίον.</w:t>
      </w:r>
    </w:p>
    <w:p>
      <w:pPr/>
      <w:r>
        <w:rPr>
          <w:lang w:val="el_GR" w:bidi="el_GR"/>
        </w:rPr>
      </w:r>
      <w:r>
        <w:rPr>
          <w:vertAlign w:val="superscript"/>
          <w:lang w:val="el_GR" w:bidi="el_GR"/>
        </w:rPr>
        <w:t>24</w:t>
      </w:r>
      <w:r>
        <w:rPr>
          <w:lang w:val="el_GR" w:bidi="el_GR"/>
        </w:rPr>
        <w:t xml:space="preserve"> καὶ περιπατήσουσιν τὰ ἔθνη διὰ τοῦ φωτὸς αὐτῆς· καὶ οἱ βασιλεῖς τῆς γῆς φέρουσιν τὴν δόξαν αὐτῶν εἰς αὐτήν·</w:t>
      </w:r>
    </w:p>
    <w:p>
      <w:pPr/>
      <w:r>
        <w:rPr>
          <w:lang w:val="el_GR" w:bidi="el_GR"/>
        </w:rPr>
      </w:r>
      <w:r>
        <w:rPr>
          <w:vertAlign w:val="superscript"/>
          <w:lang w:val="el_GR" w:bidi="el_GR"/>
        </w:rPr>
        <w:t>25</w:t>
      </w:r>
      <w:r>
        <w:rPr>
          <w:lang w:val="el_GR" w:bidi="el_GR"/>
        </w:rPr>
        <w:t xml:space="preserve"> καὶ οἱ πυλῶνες αὐτῆς οὐ μὴ κλεισθῶσιν ἡμέρας, νὺξ γὰρ οὐκ ἔσται ἐκεῖ,</w:t>
      </w:r>
    </w:p>
    <w:p>
      <w:pPr/>
      <w:r>
        <w:rPr>
          <w:lang w:val="el_GR" w:bidi="el_GR"/>
        </w:rPr>
      </w:r>
      <w:r>
        <w:rPr>
          <w:vertAlign w:val="superscript"/>
          <w:lang w:val="el_GR" w:bidi="el_GR"/>
        </w:rPr>
        <w:t>26</w:t>
      </w:r>
      <w:r>
        <w:rPr>
          <w:lang w:val="el_GR" w:bidi="el_GR"/>
        </w:rPr>
        <w:t xml:space="preserve"> καὶ οἴσουσιν τὴν δόξαν καὶ τὴν τιμὴν τῶν ἐθνῶν εἰς αὐτήν.</w:t>
      </w:r>
    </w:p>
    <w:p>
      <w:pPr/>
      <w:r>
        <w:rPr>
          <w:lang w:val="el_GR" w:bidi="el_GR"/>
        </w:rPr>
      </w:r>
      <w:r>
        <w:rPr>
          <w:vertAlign w:val="superscript"/>
          <w:lang w:val="el_GR" w:bidi="el_GR"/>
        </w:rPr>
        <w:t>27</w:t>
      </w:r>
      <w:r>
        <w:rPr>
          <w:lang w:val="el_GR" w:bidi="el_GR"/>
        </w:rPr>
        <w:t xml:space="preserve"> καὶ οὐ μὴ εἰσέλθῃ εἰς αὐτὴν πᾶν κοινὸν καὶ ποιῶν βδέλυγμα καὶ ψεῦδος, εἰ μὴ οἱ γεγραμμένοι ἐν τῷ βιβλίῳ τῆς ζωῆς τοῦ ἀρνίου.</w:t>
      </w:r>
    </w:p>
    <w:p>
      <w:pPr>
        <w:pStyle w:val="Heading2"/>
      </w:pPr>
      <w:r>
        <w:rPr>
          <w:lang w:val="el_GR" w:bidi="el_GR"/>
        </w:rPr>
        <w:t>Revelation 22:1</w:t>
      </w:r>
      <w:r>
        <w:rPr>
          <w:lang w:val="el_GR" w:bidi="el_GR"/>
        </w:rPr>
      </w:r>
    </w:p>
    <w:p>
      <w:pPr/>
      <w:r>
        <w:rPr>
          <w:lang w:val="el_GR" w:bidi="el_GR"/>
        </w:rPr>
      </w:r>
      <w:r>
        <w:rPr>
          <w:vertAlign w:val="superscript"/>
          <w:lang w:val="el_GR" w:bidi="el_GR"/>
        </w:rPr>
        <w:t>1</w:t>
      </w:r>
      <w:r>
        <w:rPr>
          <w:lang w:val="el_GR" w:bidi="el_GR"/>
        </w:rPr>
        <w:t xml:space="preserve"> Καὶ ἔδειξέν μοι ποταμὸν ὕδατος ζωῆς λαμπρὸν ὡς κρύσταλλον, ἐκπορευόμενον ἐκ τοῦ θρόνου τοῦ θεοῦ καὶ τοῦ ἀρνίου</w:t>
      </w:r>
    </w:p>
    <w:p>
      <w:pPr/>
      <w:r>
        <w:rPr>
          <w:lang w:val="el_GR" w:bidi="el_GR"/>
        </w:rPr>
      </w:r>
      <w:r>
        <w:rPr>
          <w:vertAlign w:val="superscript"/>
          <w:lang w:val="el_GR" w:bidi="el_GR"/>
        </w:rPr>
        <w:t>2</w:t>
      </w:r>
      <w:r>
        <w:rPr>
          <w:lang w:val="el_GR" w:bidi="el_GR"/>
        </w:rPr>
        <w:t xml:space="preserve"> ἐν μέσῳ τῆς πλατείας αὐτῆς· καὶ τοῦ ποταμοῦ ἐντεῦθεν καὶ ἐκεῖθεν ξύλον ζωῆς ποιοῦν καρποὺς δώδεκα, κατὰ μῆνα ἕκαστον ἀποδιδοῦν τὸν καρπὸν αὐτοῦ, καὶ τὰ φύλλα τοῦ ξύλου εἰς θεραπείαν τῶν ἐθνῶν.</w:t>
      </w:r>
    </w:p>
    <w:p>
      <w:pPr/>
      <w:r>
        <w:rPr>
          <w:lang w:val="el_GR" w:bidi="el_GR"/>
        </w:rPr>
      </w:r>
      <w:r>
        <w:rPr>
          <w:vertAlign w:val="superscript"/>
          <w:lang w:val="el_GR" w:bidi="el_GR"/>
        </w:rPr>
        <w:t>3</w:t>
      </w:r>
      <w:r>
        <w:rPr>
          <w:lang w:val="el_GR" w:bidi="el_GR"/>
        </w:rPr>
        <w:t xml:space="preserve"> καὶ πᾶν κατάθεμα οὐκ ἔσται ἔτι. καὶ ὁ θρόνος τοῦ θεοῦ καὶ τοῦ ἀρνίου ἐν αὐτῇ ἔσται, καὶ οἱ δοῦλοι αὐτοῦ λατρεύσουσιν αὐτῷ,</w:t>
      </w:r>
    </w:p>
    <w:p>
      <w:pPr/>
      <w:r>
        <w:rPr>
          <w:lang w:val="el_GR" w:bidi="el_GR"/>
        </w:rPr>
      </w:r>
      <w:r>
        <w:rPr>
          <w:vertAlign w:val="superscript"/>
          <w:lang w:val="el_GR" w:bidi="el_GR"/>
        </w:rPr>
        <w:t>4</w:t>
      </w:r>
      <w:r>
        <w:rPr>
          <w:lang w:val="el_GR" w:bidi="el_GR"/>
        </w:rPr>
        <w:t xml:space="preserve"> καὶ ὄψονται τὸ πρόσωπον αὐτοῦ, καὶ τὸ ὄνομα αὐτοῦ ἐπὶ τῶν μετώπων αὐτῶν.</w:t>
      </w:r>
    </w:p>
    <w:p>
      <w:pPr/>
      <w:r>
        <w:rPr>
          <w:lang w:val="el_GR" w:bidi="el_GR"/>
        </w:rPr>
      </w:r>
      <w:r>
        <w:rPr>
          <w:vertAlign w:val="superscript"/>
          <w:lang w:val="el_GR" w:bidi="el_GR"/>
        </w:rPr>
        <w:t>5</w:t>
      </w:r>
      <w:r>
        <w:rPr>
          <w:lang w:val="el_GR" w:bidi="el_GR"/>
        </w:rPr>
        <w:t xml:space="preserve"> καὶ νὺξ οὐκ ἔσται ἔτι, καὶ οὐκ ἔχουσιν χρείαν φωτὸς λύχνου καὶ φῶς ἡλίου, ὅτι κύριος ὁ θεὸς φωτίσει ἐπʼ αὐτούς, καὶ βασιλεύσουσιν εἰς τοὺς αἰῶνας τῶν αἰώνων.</w:t>
      </w:r>
    </w:p>
    <w:p>
      <w:pPr/>
      <w:r>
        <w:rPr>
          <w:lang w:val="el_GR" w:bidi="el_GR"/>
        </w:rPr>
      </w:r>
      <w:r>
        <w:rPr>
          <w:vertAlign w:val="superscript"/>
          <w:lang w:val="el_GR" w:bidi="el_GR"/>
        </w:rPr>
        <w:t>6</w:t>
      </w:r>
      <w:r>
        <w:rPr>
          <w:lang w:val="el_GR" w:bidi="el_GR"/>
        </w:rPr>
        <w:t xml:space="preserve"> Καὶ εἶπέν μοι· Οὗτοι οἱ λόγοι πιστοὶ καὶ ἀληθινοί, καὶ ὁ κύριος, ὁ θεὸς τῶν πνευμάτων τῶν προφητῶν, ἀπέστειλεν τὸν ἄγγελον αὐτοῦ δεῖξαι τοῖς δούλοις αὐτοῦ ἃ δεῖ γενέσθαι ἐν τάχει·</w:t>
      </w:r>
    </w:p>
    <w:p>
      <w:pPr/>
      <w:r>
        <w:rPr>
          <w:lang w:val="el_GR" w:bidi="el_GR"/>
        </w:rPr>
      </w:r>
      <w:r>
        <w:rPr>
          <w:vertAlign w:val="superscript"/>
          <w:lang w:val="el_GR" w:bidi="el_GR"/>
        </w:rPr>
        <w:t>7</w:t>
      </w:r>
      <w:r>
        <w:rPr>
          <w:lang w:val="el_GR" w:bidi="el_GR"/>
        </w:rPr>
        <w:t xml:space="preserve"> καὶ ἰδοὺ ἔρχομαι ταχύ· μακάριος ὁ τηρῶν τοὺς λόγους τῆς προφητείας τοῦ βιβλίου τούτου.</w:t>
      </w:r>
    </w:p>
    <w:p>
      <w:pPr/>
      <w:r>
        <w:rPr>
          <w:lang w:val="el_GR" w:bidi="el_GR"/>
        </w:rPr>
      </w:r>
      <w:r>
        <w:rPr>
          <w:vertAlign w:val="superscript"/>
          <w:lang w:val="el_GR" w:bidi="el_GR"/>
        </w:rPr>
        <w:t>8</w:t>
      </w:r>
      <w:r>
        <w:rPr>
          <w:lang w:val="el_GR" w:bidi="el_GR"/>
        </w:rPr>
        <w:t xml:space="preserve"> Κἀγὼ Ἰωάννης ὁ ἀκούων καὶ βλέπων ταῦτα. καὶ ὅτε ἤκουσα καὶ ἔβλεψα, ἔπεσα προσκυνῆσαι ἔμπροσθεν τῶν ποδῶν τοῦ ἀγγέλου τοῦ δεικνύοντός μοι ταῦτα.</w:t>
      </w:r>
    </w:p>
    <w:p>
      <w:pPr/>
      <w:r>
        <w:rPr>
          <w:lang w:val="el_GR" w:bidi="el_GR"/>
        </w:rPr>
      </w:r>
      <w:r>
        <w:rPr>
          <w:vertAlign w:val="superscript"/>
          <w:lang w:val="el_GR" w:bidi="el_GR"/>
        </w:rPr>
        <w:t>9</w:t>
      </w:r>
      <w:r>
        <w:rPr>
          <w:lang w:val="el_GR" w:bidi="el_GR"/>
        </w:rPr>
        <w:t xml:space="preserve"> καὶ λέγει μοι· Ὅρα μή· σύνδουλός σού εἰμι καὶ τῶν ἀδελφῶν σου τῶν προφητῶν καὶ τῶν τηρούντων τοὺς λόγους τοῦ βιβλίου τούτου· τῷ θεῷ προσκύνησον.</w:t>
      </w:r>
    </w:p>
    <w:p>
      <w:pPr/>
      <w:r>
        <w:rPr>
          <w:lang w:val="el_GR" w:bidi="el_GR"/>
        </w:rPr>
      </w:r>
      <w:r>
        <w:rPr>
          <w:vertAlign w:val="superscript"/>
          <w:lang w:val="el_GR" w:bidi="el_GR"/>
        </w:rPr>
        <w:t>10</w:t>
      </w:r>
      <w:r>
        <w:rPr>
          <w:lang w:val="el_GR" w:bidi="el_GR"/>
        </w:rPr>
        <w:t xml:space="preserve"> Καὶ λέγει μοι· Μὴ σφραγίσῃς τοὺς λόγους τῆς προφητείας τοῦ βιβλίου τούτου, ὁ καιρὸς γὰρ ἐγγύς ἐστιν.</w:t>
      </w:r>
    </w:p>
    <w:p>
      <w:pPr/>
      <w:r>
        <w:rPr>
          <w:lang w:val="el_GR" w:bidi="el_GR"/>
        </w:rPr>
      </w:r>
      <w:r>
        <w:rPr>
          <w:vertAlign w:val="superscript"/>
          <w:lang w:val="el_GR" w:bidi="el_GR"/>
        </w:rPr>
        <w:t>11</w:t>
      </w:r>
      <w:r>
        <w:rPr>
          <w:lang w:val="el_GR" w:bidi="el_GR"/>
        </w:rPr>
        <w:t xml:space="preserve"> ὁ ἀδικῶν ἀδικησάτω ἔτι, καὶ ὁ ῥυπαρὸς ῥυπαρευθήτω ἔτι, καὶ ὁ δίκαιος δικαιοσύνην ποιησάτω ἔτι, καὶ ὁ ἅγιος ἁγιασθήτω ἔτι.</w:t>
      </w:r>
    </w:p>
    <w:p>
      <w:pPr/>
      <w:r>
        <w:rPr>
          <w:lang w:val="el_GR" w:bidi="el_GR"/>
        </w:rPr>
      </w:r>
      <w:r>
        <w:rPr>
          <w:vertAlign w:val="superscript"/>
          <w:lang w:val="el_GR" w:bidi="el_GR"/>
        </w:rPr>
        <w:t>12</w:t>
      </w:r>
      <w:r>
        <w:rPr>
          <w:lang w:val="el_GR" w:bidi="el_GR"/>
        </w:rPr>
        <w:t xml:space="preserve"> Ἰδοὺ ἔρχομαι ταχύ, καὶ ὁ μισθός μου μετʼ ἐμοῦ, ἀποδοῦναι ἑκάστῳ ὡς τὸ ἔργον ἐστὶν αὐτοῦ.</w:t>
      </w:r>
    </w:p>
    <w:p>
      <w:pPr/>
      <w:r>
        <w:rPr>
          <w:lang w:val="el_GR" w:bidi="el_GR"/>
        </w:rPr>
      </w:r>
      <w:r>
        <w:rPr>
          <w:vertAlign w:val="superscript"/>
          <w:lang w:val="el_GR" w:bidi="el_GR"/>
        </w:rPr>
        <w:t>13</w:t>
      </w:r>
      <w:r>
        <w:rPr>
          <w:lang w:val="el_GR" w:bidi="el_GR"/>
        </w:rPr>
        <w:t xml:space="preserve"> ἐγὼ τὸ Ἄλφα καὶ τὸ Ὦ, ὁ πρῶτος καὶ ὁ ἔσχατος, ἡ ἀρχὴ καὶ τὸ τέλος.</w:t>
      </w:r>
    </w:p>
    <w:p>
      <w:pPr/>
      <w:r>
        <w:rPr>
          <w:lang w:val="el_GR" w:bidi="el_GR"/>
        </w:rPr>
      </w:r>
      <w:r>
        <w:rPr>
          <w:vertAlign w:val="superscript"/>
          <w:lang w:val="el_GR" w:bidi="el_GR"/>
        </w:rPr>
        <w:t>14</w:t>
      </w:r>
      <w:r>
        <w:rPr>
          <w:lang w:val="el_GR" w:bidi="el_GR"/>
        </w:rPr>
        <w:t xml:space="preserve"> Μακάριοι οἱ πλύνοντες τὰς στολὰς αὐτῶν, ἵνα ἔσται ἡ ἐξουσία αὐτῶν ἐπὶ τὸ ξύλον τῆς ζωῆς καὶ τοῖς πυλῶσιν εἰσέλθωσιν εἰς τὴν πόλιν.</w:t>
      </w:r>
    </w:p>
    <w:p>
      <w:pPr/>
      <w:r>
        <w:rPr>
          <w:lang w:val="el_GR" w:bidi="el_GR"/>
        </w:rPr>
      </w:r>
      <w:r>
        <w:rPr>
          <w:vertAlign w:val="superscript"/>
          <w:lang w:val="el_GR" w:bidi="el_GR"/>
        </w:rPr>
        <w:t>15</w:t>
      </w:r>
      <w:r>
        <w:rPr>
          <w:lang w:val="el_GR" w:bidi="el_GR"/>
        </w:rPr>
        <w:t xml:space="preserve"> ἔξω οἱ κύνες καὶ οἱ φάρμακοι καὶ οἱ πόρνοι καὶ οἱ φονεῖς καὶ οἱ εἰδωλολάτραι καὶ πᾶς φιλῶν καὶ ποιῶν ψεῦδος.</w:t>
      </w:r>
    </w:p>
    <w:p>
      <w:pPr/>
      <w:r>
        <w:rPr>
          <w:lang w:val="el_GR" w:bidi="el_GR"/>
        </w:rPr>
      </w:r>
      <w:r>
        <w:rPr>
          <w:vertAlign w:val="superscript"/>
          <w:lang w:val="el_GR" w:bidi="el_GR"/>
        </w:rPr>
        <w:t>16</w:t>
      </w:r>
      <w:r>
        <w:rPr>
          <w:lang w:val="el_GR" w:bidi="el_GR"/>
        </w:rPr>
        <w:t xml:space="preserve"> Ἐγὼ Ἰησοῦς ἔπεμψα τὸν ἄγγελόν μου μαρτυρῆσαι ὑμῖν ταῦτα ἐπὶ ταῖς ἐκκλησίαις. ἐγώ εἰμι ἡ ῥίζα καὶ τὸ γένος Δαυίδ, ὁ ἀστὴρ ὁ λαμπρός, ὁ πρωϊνός.</w:t>
      </w:r>
    </w:p>
    <w:p>
      <w:pPr/>
      <w:r>
        <w:rPr>
          <w:lang w:val="el_GR" w:bidi="el_GR"/>
        </w:rPr>
      </w:r>
      <w:r>
        <w:rPr>
          <w:vertAlign w:val="superscript"/>
          <w:lang w:val="el_GR" w:bidi="el_GR"/>
        </w:rPr>
        <w:t>17</w:t>
      </w:r>
      <w:r>
        <w:rPr>
          <w:lang w:val="el_GR" w:bidi="el_GR"/>
        </w:rPr>
        <w:t xml:space="preserve"> καὶ τὸ πνεῦμα καὶ ἡ νύμφη λέγουσιν· Ἔρχου· καὶ ὁ ἀκούων εἰπάτω· Ἔρχου· καὶ ὁ διψῶν ἐρχέσθω, ὁ θέλων λαβέτω ὕδωρ ζωῆς δωρεάν.</w:t>
      </w:r>
    </w:p>
    <w:p>
      <w:pPr/>
      <w:r>
        <w:rPr>
          <w:lang w:val="el_GR" w:bidi="el_GR"/>
        </w:rPr>
      </w:r>
      <w:r>
        <w:rPr>
          <w:vertAlign w:val="superscript"/>
          <w:lang w:val="el_GR" w:bidi="el_GR"/>
        </w:rPr>
        <w:t>18</w:t>
      </w:r>
      <w:r>
        <w:rPr>
          <w:lang w:val="el_GR" w:bidi="el_GR"/>
        </w:rPr>
        <w:t xml:space="preserve"> Μαρτυρῶ ἐγὼ παντὶ τῷ ἀκούοντι τοὺς λόγους τῆς προφητείας τοῦ βιβλίου τούτου· ἐάν τις ἐπιθῇ ἐπʼ αὐτά, ἐπιθήσει ὁ θεὸς ἐπʼ αὐτὸν τὰς πληγὰς τὰς γεγραμμένας ἐν τῷ βιβλίῳ τούτῳ·</w:t>
      </w:r>
    </w:p>
    <w:p>
      <w:pPr/>
      <w:r>
        <w:rPr>
          <w:lang w:val="el_GR" w:bidi="el_GR"/>
        </w:rPr>
      </w:r>
      <w:r>
        <w:rPr>
          <w:vertAlign w:val="superscript"/>
          <w:lang w:val="el_GR" w:bidi="el_GR"/>
        </w:rPr>
        <w:t>19</w:t>
      </w:r>
      <w:r>
        <w:rPr>
          <w:lang w:val="el_GR" w:bidi="el_GR"/>
        </w:rPr>
        <w:t xml:space="preserve"> καὶ ἐάν τις ἀφέλῃ ἀπὸ τῶν λόγων τοῦ βιβλίου τῆς προφητείας ταύτης, ἀφελεῖ ὁ θεὸς τὸ μέρος αὐτοῦ ἀπὸ τοῦ ξύλου τῆς ζωῆς καὶ ἐκ τῆς πόλεως τῆς ἁγίας, τῶν γεγραμμένων ἐν τῷ βιβλίῳ τούτῳ.</w:t>
      </w:r>
    </w:p>
    <w:p>
      <w:pPr/>
      <w:r>
        <w:rPr>
          <w:lang w:val="el_GR" w:bidi="el_GR"/>
        </w:rPr>
      </w:r>
      <w:r>
        <w:rPr>
          <w:vertAlign w:val="superscript"/>
          <w:lang w:val="el_GR" w:bidi="el_GR"/>
        </w:rPr>
        <w:t>20</w:t>
      </w:r>
      <w:r>
        <w:rPr>
          <w:lang w:val="el_GR" w:bidi="el_GR"/>
        </w:rPr>
        <w:t xml:space="preserve"> Λέγει ὁ μαρτυρῶν ταῦτα· Ναί· ἔρχομαι ταχύ. Ἀμήν· ἔρχου, κύριε Ἰησοῦ.</w:t>
      </w:r>
    </w:p>
    <w:p>
      <w:pPr/>
      <w:r>
        <w:rPr>
          <w:lang w:val="el_GR" w:bidi="el_GR"/>
        </w:rPr>
      </w:r>
      <w:r>
        <w:rPr>
          <w:vertAlign w:val="superscript"/>
          <w:lang w:val="el_GR" w:bidi="el_GR"/>
        </w:rPr>
        <w:t>21</w:t>
      </w:r>
      <w:r>
        <w:rPr>
          <w:lang w:val="el_GR" w:bidi="el_GR"/>
        </w:rPr>
        <w:t xml:space="preserve"> Ἡ χάρις τοῦ κυρίου Ἰησοῦ μετὰ πάντων.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