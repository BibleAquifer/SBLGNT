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  <w:t>Resource: The SBL Greek New Testament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b/>
          <w:lang w:val="el_GR" w:bidi="el_GR"/>
        </w:rPr>
        <w:t>The SBL Greek New Testament</w:t>
      </w:r>
      <w:r>
        <w:rPr>
          <w:lang w:val="el_GR" w:bidi="el_GR"/>
        </w:rPr>
        <w:t xml:space="preserve"> © 2010 </w:t>
      </w:r>
      <w:hyperlink r:id="rId13">
        <w:r>
          <w:rPr>
            <w:lang w:val="el_GR" w:bidi="el_GR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l_GR" w:bidi="el_GR"/>
        </w:rPr>
        <w:t xml:space="preserve">, licensed under a </w:t>
      </w:r>
      <w:hyperlink r:id="rId14">
        <w:r>
          <w:rPr>
            <w:lang w:val="el_GR" w:bidi="el_GR"/>
          </w:rPr>
          <w:rPr>
            <w:color w:val="0000EE"/>
            <w:u w:val="single"/>
          </w:rPr>
          <w:t>CC BY 4.0 license</w:t>
        </w:r>
      </w:hyperlink>
      <w:r>
        <w:rPr>
          <w:lang w:val="el_GR" w:bidi="el_GR"/>
        </w:rPr>
        <w:t>.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pStyle w:val="Heading1"/>
      </w:pPr>
      <w:r>
        <w:rPr>
          <w:lang w:val="el_GR" w:bidi="el_GR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l_GR" w:bidi="el_GR"/>
        </w:rPr>
      </w:r>
    </w:p>
    <w:p>
      <w:pPr>
        <w:pStyle w:val="Heading2"/>
      </w:pP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lang w:val="el_GR" w:bidi="el_GR"/>
        </w:rPr>
        <w:t xml:space="preserve"> </w:t>
      </w:r>
      <w:r>
        <w:rPr>
          <w:lang w:val="el_GR" w:bidi="el_GR"/>
        </w:rPr>
      </w:r>
      <w:r>
        <w:rPr>
          <w:lang w:val="el_GR" w:bidi="el_G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l_GR" w:bidi="el_GR"/>
        </w:rPr>
        <w:t>1 Peter 1:1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Πέτρος ἀπόστολος Ἰησοῦ Χριστοῦ ἐκλεκτοῖς παρεπιδήμοις διασπορᾶς Πόντου, Γαλατίας, Καππαδοκίας, Ἀσίας, καὶ Βιθυνίας,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κατὰ πρόγνωσιν θεοῦ πατρός, ἐν ἁγιασμῷ πνεύματος, εἰς ὑπακοὴν καὶ ῥαντισμὸν αἵματος Ἰησοῦ Χριστοῦ· χάρις ὑμῖν καὶ εἰρήνη πληθυνθείη.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Εὐλογητὸς ὁ θεὸς καὶ πατὴρ τοῦ κυρίου ἡμῶν Ἰησοῦ Χριστοῦ, ὁ κατὰ τὸ πολὺ αὐτοῦ ἔλεος ἀναγεννήσας ἡμᾶς εἰς ἐλπίδα ζῶσαν διʼ ἀναστάσεως Ἰησοῦ Χριστοῦ ἐκ νεκρῶν,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εἰς κληρονομίαν ἄφθαρτον καὶ ἀμίαντον καὶ ἀμάραντον, τετηρημένην ἐν οὐρανοῖς εἰς ὑμᾶς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τοὺς ἐν δυνάμει θεοῦ φρουρουμένους διὰ πίστεως εἰς σωτηρίαν ἑτοίμην ἀποκαλυφθῆναι ἐν καιρῷ ἐσχάτῳ.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ἐν ᾧ ἀγαλλιᾶσθε, ὀλίγον ἄρτι εἰ δέον λυπηθέντες ἐν ποικίλοις πειρασμοῖς,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ὃν οὐκ ἰδόντες ἀγαπᾶτε, εἰς ὃν ἄρτι μὴ ὁρῶντες πιστεύοντες δὲ ἀγαλλιᾶσθε χαρᾷ ἀνεκλαλήτῳ καὶ δεδοξασμένῃ,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κομιζόμενοι τὸ τέλος τῆς πίστεως ὑμῶν σωτηρίαν ψυχῶν.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Περὶ ἧς σωτηρίας ἐξεζήτησαν καὶ ἐξηραύνησαν προφῆται οἱ περὶ τῆς εἰς ὑμᾶς χάριτος προφητεύσαντες,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ἐραυνῶντες εἰς τίνα ἢ ποῖον καιρὸν ἐδήλου τὸ ἐν αὐτοῖς πνεῦμα Χριστοῦ προμαρτυρόμενον τὰ εἰς Χριστὸν παθήματα καὶ τὰς μετὰ ταῦτα δόξας·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οἷς ἀπεκαλύφθη ὅτι οὐχ ἑαυτοῖς ὑμῖν δὲ διηκόνουν αὐτά, ἃ νῦν ἀνηγγέλη ὑμῖν διὰ τῶν εὐαγγελισαμένων ὑμᾶς πνεύματι ἁγίῳ ἀποσταλέντι ἀπʼ οὐρανοῦ, εἰς ἃ ἐπιθυμοῦσιν ἄγγελοι παρακύψαι.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Διὸ ἀναζωσάμενοι τὰς ὀσφύας τῆς διανοίας ὑμῶν, νήφοντες τελείως, ἐλπίσατε ἐπὶ τὴν φερομένην ὑμῖν χάριν ἐν ἀποκαλύψει Ἰησοῦ Χριστοῦ.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ὡς τέκνα ὑπακοῆς, μὴ συσχηματιζόμενοι ταῖς πρότερον ἐν τῇ ἀγνοίᾳ ὑμῶν ἐπιθυμίαις,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ἀλλὰ κατὰ τὸν καλέσαντα ὑμᾶς ἅγιον καὶ αὐτοὶ ἅγιοι ἐν πάσῃ ἀναστροφῇ γενήθητε,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διότι γέγραπται ὅτι Ἅγιοι ἔσεσθε, ὅτι ἐγὼ ἅγιος.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Καὶ εἰ πατέρα ἐπικαλεῖσθε τὸν ἀπροσωπολήμπτως κρίνοντα κατὰ τὸ ἑκάστου ἔργον, ἐν φόβῳ τὸν τῆς παροικίας ὑμῶν χρόνον ἀναστράφητε·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εἰδότες ὅτι οὐ φθαρτοῖς, ἀργυρίῳ ἢ χρυσίῳ, ἐλυτρώθητε ἐκ τῆς ματαίας ὑμῶν ἀναστροφῆς πατροπαραδότου,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ἀλλὰ τιμίῳ αἵματι ὡς ἀμνοῦ ἀμώμου καὶ ἀσπίλου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προεγνωσμένου μὲν πρὸ καταβολῆς κόσμου, φανερωθέντος δὲ ἐπʼ ἐσχάτου τῶν χρόνων διʼ ὑμᾶς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τοὺς διʼ αὐτοῦ πιστοὺς εἰς θεὸν τὸν ἐγείραντα αὐτὸν ἐκ νεκρῶν καὶ δόξαν αὐτῷ δόντα, ὥστε τὴν πίστιν ὑμῶν καὶ ἐλπίδα εἶναι εἰς θεόν.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Τὰς ψυχὰς ὑμῶν ἡγνικότες ἐν τῇ ὑπακοῇ τῆς ἀληθείας εἰς φιλαδελφίαν ἀνυπόκριτον ἐκ καρδίας ἀλλήλους ἀγαπήσατε ἐκτενῶς,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ἀναγεγεννημένοι οὐκ ἐκ σπορᾶς φθαρτῆς ἀλλὰ ἀφθάρτου, διὰ λόγου ζῶντος θεοῦ καὶ μένοντος·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διότι πᾶσα σὰρξ ὡς χόρτος, καὶ πᾶσα δόξα αὐτῆς ὡς ἄνθος χόρτου· ἐξηράνθη ὁ χόρτος, καὶ τὸ ἄνθος ἐξέπεσεν·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τὸ δὲ ῥῆμα κυρίου μένει εἰς τὸν αἰῶνα. τοῦτο δέ ἐστιν τὸ ῥῆμα τὸ εὐαγγελισθὲν εἰς ὑμᾶς.</w:t>
      </w:r>
    </w:p>
    <w:p>
      <w:pPr>
        <w:pStyle w:val="Heading2"/>
      </w:pPr>
      <w:r>
        <w:rPr>
          <w:lang w:val="el_GR" w:bidi="el_GR"/>
        </w:rPr>
        <w:t>1 Peter 2:1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Ἀποθέμενοι οὖν πᾶσαν κακίαν καὶ πάντα δόλον καὶ ὑποκρίσεις καὶ φθόνους καὶ πάσας καταλαλιάς,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ὡς ἀρτιγέννητα βρέφη τὸ λογικὸν ἄδολον γάλα ἐπιποθήσατε, ἵνα ἐν αὐτῷ αὐξηθῆτε εἰς σωτηρίαν,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εἰ ἐγεύσασθε ὅτι χρηστὸς ὁ κύριος.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Πρὸς ὃν προσερχόμενοι, λίθον ζῶντα, ὑπὸ ἀνθρώπων μὲν ἀποδεδοκιμασμένον παρὰ δὲ θεῷ ἐκλεκτὸν ἔντιμον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καὶ αὐτοὶ ὡς λίθοι ζῶντες οἰκοδομεῖσθε οἶκος πνευματικὸς εἰς ἱεράτευμα ἅγιον, ἀνενέγκαι πνευματικὰς θυσίας εὐπροσδέκτους θεῷ διὰ Ἰησοῦ Χριστοῦ·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διότι περιέχει ἐν γραφῇ· Ἰδοὺ τίθημι ἐν Σιὼν λίθον ἀκρογωνιαῖον ἐκλεκτὸν ἔντιμον, καὶ ὁ πιστεύων ἐπʼ αὐτῷ οὐ μὴ καταισχυνθῇ.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ὑμῖν οὖν ἡ τιμὴ τοῖς πιστεύουσιν· ἀπιστοῦσιν δὲ λίθος ὃν ἀπεδοκίμασαν οἱ οἰκοδομοῦντες οὗτος ἐγενήθη εἰς κεφαλὴν γωνίας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καὶ λίθος προσκόμματος καὶ πέτρα σκανδάλου· οἳ προσκόπτουσιν τῷ λόγῳ ἀπειθοῦντες· εἰς ὃ καὶ ἐτέθησαν.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Ὑμεῖς δὲ γένος ἐκλεκτόν, βασίλειον ἱεράτευμα, ἔθνος ἅγιον, λαὸς εἰς περιποίησιν, ὅπως τὰς ἀρετὰς ἐξαγγείλητε τοῦ ἐκ σκότους ὑμᾶς καλέσαντος εἰς τὸ θαυμαστὸν αὐτοῦ φῶς·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οἵ ποτε οὐ λαὸς νῦν δὲ λαὸς θεοῦ, οἱ οὐκ ἠλεημένοι νῦν δὲ ἐλεηθέντες.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Ἀγαπητοί, παρακαλῶ ὡς παροίκους καὶ παρεπιδήμους ἀπέχεσθαι τῶν σαρκικῶν ἐπιθυμιῶν, αἵτινες στρατεύονται κατὰ τῆς ψυχῆς·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τὴν ἀναστροφὴν ὑμῶν ἐν τοῖς ἔθνεσιν ἔχοντες καλήν, ἵνα, ἐν ᾧ καταλαλοῦσιν ὑμῶν ὡς κακοποιῶν, ἐκ τῶν καλῶν ἔργων ἐποπτεύοντες δοξάσωσι τὸν θεὸν ἐν ἡμέρᾳ ἐπισκοπῆς.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Ὑποτάγητε πάσῃ ἀνθρωπίνῃ κτίσει διὰ τὸν κύριον· εἴτε βασιλεῖ ὡς ὑπερέχοντι,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εἴτε ἡγεμόσιν ὡς διʼ αὐτοῦ πεμπομένοις εἰς ἐκδίκησιν κακοποιῶν ἔπαινον δὲ ἀγαθοποιῶν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ὅτι οὕτως ἐστὶν τὸ θέλημα τοῦ θεοῦ, ἀγαθοποιοῦντας φιμοῦν τὴν τῶν ἀφρόνων ἀνθρώπων ἀγνωσίαν)·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ὡς ἐλεύθεροι, καὶ μὴ ὡς ἐπικάλυμμα ἔχοντες τῆς κακίας τὴν ἐλευθερίαν, ἀλλʼ ὡς θεοῦ δοῦλοι.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πάντας τιμήσατε, τὴν ἀδελφότητα ἀγαπᾶτε, τὸν θεὸν φοβεῖσθε, τὸν βασιλέα τιμᾶτε.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Οἱ οἰκέται ὑποτασσόμενοι ἐν παντὶ φόβῳ τοῖς δεσπόταις, οὐ μόνον τοῖς ἀγαθοῖς καὶ ἐπιεικέσιν ἀλλὰ καὶ τοῖς σκολιοῖς.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τοῦτο γὰρ χάρις εἰ διὰ συνείδησιν θεοῦ ὑποφέρει τις λύπας πάσχων ἀδίκως·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ποῖον γὰρ κλέος εἰ ἁμαρτάνοντες καὶ κολαφιζόμενοι ὑπομενεῖτε; ἀλλʼ εἰ ἀγαθοποιοῦντες καὶ πάσχοντες ὑπομενεῖτε, τοῦτο χάρις παρὰ θεῷ.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εἰς τοῦτο γὰρ ἐκλήθητε, ὅτι καὶ Χριστὸς ἔπαθεν ὑπὲρ ὑμῶν, ὑμῖν ὑπολιμπάνων ὑπογραμμὸν ἵνα ἐπακολουθήσητε τοῖς ἴχνεσιν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ὃς ἁμαρτίαν οὐκ ἐποίησεν οὐδὲ εὑρέθη δόλος ἐν τῷ στόματι αὐτοῦ·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23</w:t>
      </w:r>
      <w:r>
        <w:rPr>
          <w:lang w:val="el_GR" w:bidi="el_GR"/>
        </w:rPr>
        <w:t xml:space="preserve"> ὃς λοιδορούμενος οὐκ ἀντελοιδόρει, πάσχων οὐκ ἠπείλει, παρεδίδου δὲ τῷ κρίνοντι δικαίως·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24</w:t>
      </w:r>
      <w:r>
        <w:rPr>
          <w:lang w:val="el_GR" w:bidi="el_GR"/>
        </w:rPr>
        <w:t xml:space="preserve"> ὃς τὰς ἁμαρτίας ἡμῶν αὐτὸς ἀνήνεγκεν ἐν τῷ σώματι αὐτοῦ ἐπὶ τὸ ξύλον, ἵνα ταῖς ἁμαρτίαις ἀπογενόμενοι τῇ δικαιοσύνῃ ζήσωμεν· οὗ τῷ μώλωπι ἰάθητε.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25</w:t>
      </w:r>
      <w:r>
        <w:rPr>
          <w:lang w:val="el_GR" w:bidi="el_GR"/>
        </w:rPr>
        <w:t xml:space="preserve"> ἦτε γὰρ ὡς πρόβατα πλανώμενοι, ἀλλὰ ἐπεστράφητε νῦν ἐπὶ τὸν ποιμένα καὶ ἐπίσκοπον τῶν ψυχῶν ὑμῶν.</w:t>
      </w:r>
    </w:p>
    <w:p>
      <w:pPr>
        <w:pStyle w:val="Heading2"/>
      </w:pPr>
      <w:r>
        <w:rPr>
          <w:lang w:val="el_GR" w:bidi="el_GR"/>
        </w:rPr>
        <w:t>1 Peter 3:1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Ὁμοίως γυναῖκες ὑποτασσόμεναι τοῖς ἰδίοις ἀνδράσιν, ἵνα καὶ εἴ τινες ἀπειθοῦσιν τῷ λόγῳ διὰ τῆς τῶν γυναικῶν ἀναστροφῆς ἄνευ λόγου κερδηθήσονται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ἐποπτεύσαντες τὴν ἐν φόβῳ ἁγνὴν ἀναστροφὴν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ὧν ἔστω οὐχ ὁ ἔξωθεν ἐμπλοκῆς τριχῶν καὶ περιθέσεως χρυσίων ἢ ἐνδύσεως ἱματίων κόσμος,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ἀλλʼ ὁ κρυπτὸς τῆς καρδίας ἄνθρωπος ἐν τῷ ἀφθάρτῳ τοῦ πραέως καὶ ἡσυχίου πνεύματος, ὅ ἐστιν ἐνώπιον τοῦ θεοῦ πολυτελές.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οὕτως γάρ ποτε καὶ αἱ ἅγιαι γυναῖκες αἱ ἐλπίζουσαι εἰς θεὸν ἐκόσμουν ἑαυτάς, ὑποτασσόμεναι τοῖς ἰδίοις ἀνδράσιν,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ὡς Σάρρα ὑπήκουσεν τῷ Ἀβραάμ, κύριον αὐτὸν καλοῦσα· ἧς ἐγενήθητε τέκνα ἀγαθοποιοῦσαι καὶ μὴ φοβούμεναι μηδεμίαν πτόησιν.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Οἱ ἄνδρες ὁμοίως συνοικοῦντες κατὰ γνῶσιν, ὡς ἀσθενεστέρῳ σκεύει τῷ γυναικείῳ ἀπονέμοντες τιμήν, ὡς καὶ συγκληρονόμοις χάριτος ζωῆς, εἰς τὸ μὴ ἐγκόπτεσθαι τὰς προσευχὰς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Τὸ δὲ τέλος πάντες ὁμόφρονες, συμπαθεῖς, φιλάδελφοι, εὔσπλαγχνοι, ταπεινόφρονες,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μὴ ἀποδιδόντες κακὸν ἀντὶ κακοῦ ἢ λοιδορίαν ἀντὶ λοιδορίας τοὐναντίον δὲ εὐλογοῦντες, ὅτι εἰς τοῦτο ἐκλήθητε ἵνα εὐλογίαν κληρονομήσητε.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γὰρ θέλων ζωὴν ἀγαπᾶν καὶ ἰδεῖν ἡμέρας ἀγαθὰς παυσάτω τὴν γλῶσσαν ἀπὸ κακοῦ καὶ χείλη τοῦ μὴ λαλῆσαι δόλον,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ἐκκλινάτω δὲ ἀπὸ κακοῦ καὶ ποιησάτω ἀγαθόν, ζητησάτω εἰρήνην καὶ διωξάτω αὐτήν·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ὅτι ὀφθαλμοὶ κυρίου ἐπὶ δικαίους καὶ ὦτα αὐτοῦ εἰς δέησιν αὐτῶν, πρόσωπον δὲ κυρίου ἐπὶ ποιοῦντας κακά.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Καὶ τίς ὁ κακώσων ὑμᾶς ἐὰν τοῦ ἀγαθοῦ ζηλωταὶ γένησθε;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ἀλλʼ εἰ καὶ πάσχοιτε διὰ δικαιοσύνην, μακάριοι. τὸν δὲ φόβον αὐτῶν μὴ φοβηθῆτε μηδὲ ταραχθῆτε,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κύριον δὲ τὸν Χριστὸν ἁγιάσατε ἐν ταῖς καρδίαις ὑμῶν, ἕτοιμοι ἀεὶ πρὸς ἀπολογίαν παντὶ τῷ αἰτοῦντι ὑμᾶς λόγον περὶ τῆς ἐν ὑμῖν ἐλπίδος,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ἀλλὰ μετὰ πραΰτητος καὶ φόβου, συνείδησιν ἔχοντες ἀγαθήν, ἵνα ἐν ᾧ καταλαλεῖσθε καταισχυνθῶσιν οἱ ἐπηρεάζοντες ὑμῶν τὴν ἀγαθὴν ἐν Χριστῷ ἀναστροφήν.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κρεῖττον γὰρ ἀγαθοποιοῦντας, εἰ θέλοι τὸ θέλημα τοῦ θεοῦ, πάσχειν ἢ κακοποιοῦντας.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ὅτι καὶ Χριστὸς ἅπαξ περὶ ἁμαρτιῶν ἔπαθεν, δίκαιος ὑπὲρ ἀδίκων, ἵνα ὑμᾶς προσαγάγῃ τῷ θεῷ, θανατωθεὶς μὲν σαρκὶ ζῳοποιηθεὶς δὲ πνεύματι·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ἐν ᾧ καὶ τοῖς ἐν φυλακῇ πνεύμασιν πορευθεὶς ἐκήρυξεν,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20</w:t>
      </w:r>
      <w:r>
        <w:rPr>
          <w:lang w:val="el_GR" w:bidi="el_GR"/>
        </w:rPr>
        <w:t xml:space="preserve"> ἀπειθήσασίν ποτε ὅτε ἀπεξεδέχετο ἡ τοῦ θεοῦ μακροθυμία ἐν ἡμέραις Νῶε κατασκευαζομένης κιβωτοῦ εἰς ἣν ὀλίγοι, τοῦτʼ ἔστιν ὀκτὼ ψυχαί, διεσώθησαν διʼ ὕδατος.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21</w:t>
      </w:r>
      <w:r>
        <w:rPr>
          <w:lang w:val="el_GR" w:bidi="el_GR"/>
        </w:rPr>
        <w:t xml:space="preserve"> ὃ καὶ ὑμᾶς ἀντίτυπον νῦν σῴζει βάπτισμα, οὐ σαρκὸς ἀπόθεσις ῥύπου ἀλλὰ συνειδήσεως ἀγαθῆς ἐπερώτημα εἰς θεόν, διʼ ἀναστάσεως Ἰησοῦ Χριστοῦ,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22</w:t>
      </w:r>
      <w:r>
        <w:rPr>
          <w:lang w:val="el_GR" w:bidi="el_GR"/>
        </w:rPr>
        <w:t xml:space="preserve"> ὅς ἐστιν ἐν δεξιᾷ θεοῦ πορευθεὶς εἰς οὐρανὸν ὑποταγέντων αὐτῷ ἀγγέλων καὶ ἐξουσιῶν καὶ δυνάμεων.</w:t>
      </w:r>
    </w:p>
    <w:p>
      <w:pPr>
        <w:pStyle w:val="Heading2"/>
      </w:pPr>
      <w:r>
        <w:rPr>
          <w:lang w:val="el_GR" w:bidi="el_GR"/>
        </w:rPr>
        <w:t>1 Peter 4:1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Χριστοῦ οὖν παθόντος σαρκὶ καὶ ὑμεῖς τὴν αὐτὴν ἔννοιαν ὁπλίσασθε, ὅτι ὁ παθὼν σαρκὶ πέπαυται ἁμαρτίας,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εἰς τὸ μηκέτι ἀνθρώπων ἐπιθυμίαις ἀλλὰ θελήματι θεοῦ τὸν ἐπίλοιπον ἐν σαρκὶ βιῶσαι χρόνον.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ἀρκετὸς γὰρ ὁ παρεληλυθὼς χρόνος τὸ βούλημα τῶν ἐθνῶν κατειργάσθαι, πεπορευμένους ἐν ἀσελγείαις, ἐπιθυμίαις, οἰνοφλυγίαις, κώμοις, πότοις, καὶ ἀθεμίτοις εἰδωλολατρίαις.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ἐν ᾧ ξενίζονται μὴ συντρεχόντων ὑμῶν εἰς τὴν αὐτὴν τῆς ἀσωτίας ἀνάχυσιν, βλασφημοῦντες·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οἳ ἀποδώσουσιν λόγον τῷ ἑτοίμως ἔχοντι κρῖναι ζῶντας καὶ νεκρούς·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εἰς τοῦτο γὰρ καὶ νεκροῖς εὐηγγελίσθη ἵνα κριθῶσι μὲν κατὰ ἀνθρώπους σαρκὶ ζῶσι δὲ κατὰ θεὸν πνεύματι.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Πάντων δὲ τὸ τέλος ἤγγικεν. σωφρονήσατε οὖν καὶ νήψατε εἰς προσευχάς·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πρὸ πάντων τὴν εἰς ἑαυτοὺς ἀγάπην ἐκτενῆ ἔχοντες, ὅτι ἀγάπη καλύπτει πλῆθος ἁμαρτιῶν·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φιλόξενοι εἰς ἀλλήλους ἄνευ γογγυσμοῦ·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ἕκαστος καθὼς ἔλαβεν χάρισμα, εἰς ἑαυτοὺς αὐτὸ διακονοῦντες ὡς καλοὶ οἰκονόμοι ποικίλης χάριτος θεοῦ·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εἴ τις λαλεῖ, ὡς λόγια θεοῦ· εἴ τις διακονεῖ, ὡς ἐξ ἰσχύος ἧς χορηγεῖ ὁ θεός· ἵνα ἐν πᾶσιν δοξάζηται ὁ θεὸς διὰ Ἰησοῦ Χριστοῦ, ᾧ ἐστιν ἡ δόξα καὶ τὸ κράτος εἰς τοὺς αἰῶνας τῶν αἰώνων·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Ἀγαπητοί, μὴ ξενίζεσθε τῇ ἐν ὑμῖν πυρώσει πρὸς πειρασμὸν ὑμῖν γινομένῃ ὡς ξένου ὑμῖν συμβαίνοντος,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ἀλλὰ καθὸ κοινωνεῖτε τοῖς τοῦ Χριστοῦ παθήμασιν χαίρετε, ἵνα καὶ ἐν τῇ ἀποκαλύψει τῆς δόξης αὐτοῦ χαρῆτε ἀγαλλιώμενοι.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εἰ ὀνειδίζεσθε ἐν ὀνόματι Χριστοῦ, μακάριοι, ὅτι τὸ τῆς δόξης καὶ τὸ τοῦ θεοῦ πνεῦμα ἐφʼ ὑμᾶς ἀναπαύεται.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15</w:t>
      </w:r>
      <w:r>
        <w:rPr>
          <w:lang w:val="el_GR" w:bidi="el_GR"/>
        </w:rPr>
        <w:t xml:space="preserve"> μὴ γάρ τις ὑμῶν πασχέτω ὡς φονεὺς ἢ κλέπτης ἢ κακοποιὸς ἢ ὡς ἀλλοτριεπίσκοπος·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16</w:t>
      </w:r>
      <w:r>
        <w:rPr>
          <w:lang w:val="el_GR" w:bidi="el_GR"/>
        </w:rPr>
        <w:t xml:space="preserve"> εἰ δὲ ὡς Χριστιανός, μὴ αἰσχυνέσθω, δοξαζέτω δὲ τὸν θεὸν ἐν τῷ ὀνόματι τούτῳ.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17</w:t>
      </w:r>
      <w:r>
        <w:rPr>
          <w:lang w:val="el_GR" w:bidi="el_GR"/>
        </w:rPr>
        <w:t xml:space="preserve"> ὅτι ὁ καιρὸς τοῦ ἄρξασθαι τὸ κρίμα ἀπὸ τοῦ οἴκου τοῦ θεοῦ· εἰ δὲ πρῶτον ἀφʼ ἡμῶν, τί τὸ τέλος τῶν ἀπειθούντων τῷ τοῦ θεοῦ εὐαγγελίῳ;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18</w:t>
      </w:r>
      <w:r>
        <w:rPr>
          <w:lang w:val="el_GR" w:bidi="el_GR"/>
        </w:rPr>
        <w:t xml:space="preserve"> καὶ εἰ ὁ δίκαιος μόλις σῴζεται, ὁ ἀσεβὴς καὶ ἁμαρτωλὸς ποῦ φανεῖται;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19</w:t>
      </w:r>
      <w:r>
        <w:rPr>
          <w:lang w:val="el_GR" w:bidi="el_GR"/>
        </w:rPr>
        <w:t xml:space="preserve"> ὥστε καὶ οἱ πάσχοντες κατὰ τὸ θέλημα τοῦ θεοῦ πιστῷ κτίστῃ παρατιθέσθωσαν τὰς ψυχὰς αὐτῶν ἐν ἀγαθοποιΐᾳ.</w:t>
      </w:r>
    </w:p>
    <w:p>
      <w:pPr>
        <w:pStyle w:val="Heading2"/>
      </w:pPr>
      <w:r>
        <w:rPr>
          <w:lang w:val="el_GR" w:bidi="el_GR"/>
        </w:rPr>
        <w:t>1 Peter 5:1</w:t>
      </w:r>
      <w:r>
        <w:rPr>
          <w:lang w:val="el_GR" w:bidi="el_GR"/>
        </w:rPr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</w:t>
      </w:r>
      <w:r>
        <w:rPr>
          <w:lang w:val="el_GR" w:bidi="el_GR"/>
        </w:rPr>
        <w:t xml:space="preserve"> Πρεσβυτέρους οὖν ἐν ὑμῖν παρακαλῶ ὁ συμπρεσβύτερος καὶ μάρτυς τῶν τοῦ Χριστοῦ παθημάτων, ὁ καὶ τῆς μελλούσης ἀποκαλύπτεσθαι δόξης κοινωνός,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2</w:t>
      </w:r>
      <w:r>
        <w:rPr>
          <w:lang w:val="el_GR" w:bidi="el_GR"/>
        </w:rPr>
        <w:t xml:space="preserve"> ποιμάνατε τὸ ἐν ὑμῖν ποίμνιον τοῦ θεοῦ, ἐπισκοποῦντες μὴ ἀναγκαστῶς ἀλλὰ ἑκουσίως κατὰ θεόν, μηδὲ αἰσχροκερδῶς ἀλλὰ προθύμως,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3</w:t>
      </w:r>
      <w:r>
        <w:rPr>
          <w:lang w:val="el_GR" w:bidi="el_GR"/>
        </w:rPr>
        <w:t xml:space="preserve"> μηδʼ ὡς κατακυριεύοντες τῶν κλήρων ἀλλὰ τύποι γινόμενοι τοῦ ποιμνίου·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4</w:t>
      </w:r>
      <w:r>
        <w:rPr>
          <w:lang w:val="el_GR" w:bidi="el_GR"/>
        </w:rPr>
        <w:t xml:space="preserve"> καὶ φανερωθέντος τοῦ ἀρχιποίμενος κομιεῖσθε τὸν ἀμαράντινον τῆς δόξης στέφανον.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5</w:t>
      </w:r>
      <w:r>
        <w:rPr>
          <w:lang w:val="el_GR" w:bidi="el_GR"/>
        </w:rPr>
        <w:t xml:space="preserve"> ὁμοίως, νεώτεροι, ὑποτάγητε πρεσβυτέροις. πάντες δὲ ἀλλήλοις τὴν ταπεινοφροσύνην ἐγκομβώσασθε, ὅτι Ὁ θεὸς ὑπερηφάνοις ἀντιτάσσεται ταπεινοῖς δὲ δίδωσιν χάριν.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6</w:t>
      </w:r>
      <w:r>
        <w:rPr>
          <w:lang w:val="el_GR" w:bidi="el_GR"/>
        </w:rPr>
        <w:t xml:space="preserve"> Ταπεινώθητε οὖν ὑπὸ τὴν κραταιὰν χεῖρα τοῦ θεοῦ, ἵνα ὑμᾶς ὑψώσῃ ἐν καιρῷ,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7</w:t>
      </w:r>
      <w:r>
        <w:rPr>
          <w:lang w:val="el_GR" w:bidi="el_GR"/>
        </w:rPr>
        <w:t xml:space="preserve"> πᾶσαν τὴν μέριμναν ὑμῶν ἐπιρίψαντες ἐπʼ αὐτόν, ὅτι αὐτῷ μέλει περὶ ὑμῶν.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8</w:t>
      </w:r>
      <w:r>
        <w:rPr>
          <w:lang w:val="el_GR" w:bidi="el_GR"/>
        </w:rPr>
        <w:t xml:space="preserve"> νήψατε, γρηγορήσατε. ὁ ἀντίδικος ὑμῶν διάβολος ὡς λέων ὠρυόμενος περιπατεῖ ζητῶν τινα καταπιεῖν·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9</w:t>
      </w:r>
      <w:r>
        <w:rPr>
          <w:lang w:val="el_GR" w:bidi="el_GR"/>
        </w:rPr>
        <w:t xml:space="preserve"> ᾧ ἀντίστητε στερεοὶ τῇ πίστει, εἰδότες τὰ αὐτὰ τῶν παθημάτων τῇ ἐν τῷ κόσμῳ ὑμῶν ἀδελφότητι ἐπιτελεῖσθαι.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10</w:t>
      </w:r>
      <w:r>
        <w:rPr>
          <w:lang w:val="el_GR" w:bidi="el_GR"/>
        </w:rPr>
        <w:t xml:space="preserve"> ὁ δὲ θεὸς πάσης χάριτος, ὁ καλέσας ὑμᾶς εἰς τὴν αἰώνιον αὐτοῦ δόξαν ἐν Χριστῷ, ὀλίγον παθόντας αὐτὸς καταρτίσει, στηρίξει, σθενώσει, θεμελιώσει.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11</w:t>
      </w:r>
      <w:r>
        <w:rPr>
          <w:lang w:val="el_GR" w:bidi="el_GR"/>
        </w:rPr>
        <w:t xml:space="preserve"> αὐτῷ τὸ κράτος εἰς τοὺς αἰῶνας τῶν αἰώνων· ἀμήν.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12</w:t>
      </w:r>
      <w:r>
        <w:rPr>
          <w:lang w:val="el_GR" w:bidi="el_GR"/>
        </w:rPr>
        <w:t xml:space="preserve"> Διὰ Σιλουανοῦ ὑμῖν τοῦ πιστοῦ ἀδελφοῦ, ὡς λογίζομαι, διʼ ὀλίγων ἔγραψα, παρακαλῶν καὶ ἐπιμαρτυρῶν ταύτην εἶναι ἀληθῆ χάριν τοῦ θεοῦ· εἰς ἣν στῆτε.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13</w:t>
      </w:r>
      <w:r>
        <w:rPr>
          <w:lang w:val="el_GR" w:bidi="el_GR"/>
        </w:rPr>
        <w:t xml:space="preserve"> ἀσπάζεται ὑμᾶς ἡ ἐν Βαβυλῶνι συνεκλεκτὴ καὶ Μᾶρκος ὁ υἱός μου.</w:t>
      </w:r>
    </w:p>
    <w:p>
      <w:pPr/>
      <w:r>
        <w:rPr>
          <w:lang w:val="el_GR" w:bidi="el_GR"/>
        </w:rPr>
      </w:r>
      <w:r>
        <w:rPr>
          <w:vertAlign w:val="superscript"/>
          <w:lang w:val="el_GR" w:bidi="el_GR"/>
        </w:rPr>
        <w:t>14</w:t>
      </w:r>
      <w:r>
        <w:rPr>
          <w:lang w:val="el_GR" w:bidi="el_GR"/>
        </w:rPr>
        <w:t xml:space="preserve"> ἀσπάσασθε ἀλλήλους ἐν φιλήματι ἀγάπης. εἰρήνη ὑμῖν πᾶσιν τοῖς ἐν Χριστῷ.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_G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