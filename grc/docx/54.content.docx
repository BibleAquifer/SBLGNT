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l_GR" w:bidi="el_GR"/>
        </w:rPr>
      </w:r>
    </w:p>
    <w:p>
      <w:pPr>
        <w:pStyle w:val="Heading2"/>
      </w:pPr>
      <w:r>
        <w:rPr>
          <w:lang w:val="el_GR" w:bidi="el_GR"/>
        </w:rPr>
        <w:t>Resource: The SBL Greek New Testament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b/>
          <w:lang w:val="el_GR" w:bidi="el_GR"/>
        </w:rPr>
        <w:t>The SBL Greek New Testament</w:t>
      </w:r>
      <w:r>
        <w:rPr>
          <w:lang w:val="el_GR" w:bidi="el_GR"/>
        </w:rPr>
        <w:t xml:space="preserve"> © 2010 </w:t>
      </w:r>
      <w:hyperlink r:id="rId13">
        <w:r>
          <w:rPr>
            <w:lang w:val="el_GR" w:bidi="el_GR"/>
          </w:rPr>
          <w:rPr>
            <w:color w:val="0000EE"/>
            <w:u w:val="single"/>
          </w:rPr>
          <w:t>Society of Biblical Literature and Logos Bible Software</w:t>
        </w:r>
      </w:hyperlink>
      <w:r>
        <w:rPr>
          <w:lang w:val="el_GR" w:bidi="el_GR"/>
        </w:rPr>
        <w:t xml:space="preserve">, licensed under a </w:t>
      </w:r>
      <w:hyperlink r:id="rId14">
        <w:r>
          <w:rPr>
            <w:lang w:val="el_GR" w:bidi="el_GR"/>
          </w:rPr>
          <w:rPr>
            <w:color w:val="0000EE"/>
            <w:u w:val="single"/>
          </w:rPr>
          <w:t>CC BY 4.0 license</w:t>
        </w:r>
      </w:hyperlink>
      <w:r>
        <w:rPr>
          <w:lang w:val="el_GR" w:bidi="el_GR"/>
        </w:rPr>
        <w:t>.</w:t>
      </w:r>
      <w:r>
        <w:rPr>
          <w:lang w:val="el_GR" w:bidi="el_GR"/>
        </w:rPr>
      </w:r>
      <w:r>
        <w:rPr>
          <w:lang w:val="el_GR" w:bidi="el_GR"/>
        </w:rPr>
      </w:r>
    </w:p>
    <w:p>
      <w:pPr>
        <w:pStyle w:val="Heading1"/>
      </w:pPr>
      <w:r>
        <w:rPr>
          <w:lang w:val="el_GR" w:bidi="el_GR"/>
        </w:rPr>
        <w:t>The SBL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l_GR" w:bidi="el_GR"/>
        </w:rPr>
      </w:r>
    </w:p>
    <w:p>
      <w:pPr>
        <w:pStyle w:val="Heading2"/>
      </w:pP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lang w:val="el_GR" w:bidi="el_GR"/>
        </w:rPr>
        <w:t xml:space="preserve"> </w:t>
      </w:r>
      <w:r>
        <w:rPr>
          <w:lang w:val="el_GR" w:bidi="el_GR"/>
        </w:rPr>
      </w:r>
      <w:r>
        <w:rPr>
          <w:lang w:val="el_GR" w:bidi="el_G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l_GR" w:bidi="el_GR"/>
        </w:rPr>
        <w:t>1 Timothy 1:1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Παῦλος ἀπόστολος Χριστοῦ Ἰησοῦ κατʼ ἐπιταγὴν θεοῦ σωτῆρος ἡμῶν καὶ Χριστοῦ Ἰησοῦ τῆς ἐλπίδος ἡμῶν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Τιμοθέῳ γνησίῳ τέκνῳ ἐν πίστει· χάρις, ἔλεος, εἰρήνη ἀπὸ θεοῦ πατρὸς καὶ Χριστοῦ Ἰησοῦ τοῦ κυρίου ἡμῶν.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Καθὼς παρεκάλεσά σε προσμεῖναι ἐν Ἐφέσῳ, πορευόμενος εἰς Μακεδονίαν, ἵνα παραγγείλῃς τισὶν μὴ ἑτεροδιδασκαλεῖν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μηδὲ προσέχειν μύθοις καὶ γενεαλογίαις ἀπεράντοις, αἵτινες ἐκζητήσεις παρέχουσι μᾶλλον ἢ οἰκονομίαν θεοῦ τὴν ἐν πίστει—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τὸ δὲ τέλος τῆς παραγγελίας ἐστὶν ἀγάπη ἐκ καθαρᾶς καρδίας καὶ συνειδήσεως ἀγαθῆς καὶ πίστεως ἀνυποκρίτου,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ὧν τινες ἀστοχήσαντες ἐξετράπησαν εἰς ματαιολογίαν,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θέλοντες εἶναι νομοδιδάσκαλοι, μὴ νοοῦντες μήτε ἃ λέγουσιν μήτε περὶ τίνων διαβεβαιοῦνται.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Οἴδαμεν δὲ ὅτι καλὸς ὁ νόμος ἐάν τις αὐτῷ νομίμως χρῆται,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εἰδὼς τοῦτο, ὅτι δικαίῳ νόμος οὐ κεῖται, ἀνόμοις δὲ καὶ ἀνυποτάκτοις, ἀσεβέσι καὶ ἁμαρτωλοῖς, ἀνοσίοις καὶ βεβήλοις, πατρολῴαις καὶ μητρολῴαις, ἀνδροφόνοις,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πόρνοις, ἀρσενοκοίταις, ἀνδραποδισταῖς, ψεύσταις, ἐπιόρκοις, καὶ εἴ τι ἕτερον τῇ ὑγιαινούσῃ διδασκαλίᾳ ἀντίκειται,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κατὰ τὸ εὐαγγέλιον τῆς δόξης τοῦ μακαρίου θεοῦ, ὃ ἐπιστεύθην ἐγώ.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Χάριν ἔχω τῷ ἐνδυναμώσαντί με Χριστῷ Ἰησοῦ τῷ κυρίῳ ἡμῶν, ὅτι πιστόν με ἡγήσατο θέμενος εἰς διακονίαν,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τὸ πρότερον ὄντα βλάσφημον καὶ διώκτην καὶ ὑβριστήν· ἀλλὰ ἠλεήθην, ὅτι ἀγνοῶν ἐποίησα ἐν ἀπιστίᾳ,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ὑπερεπλεόνασεν δὲ ἡ χάρις τοῦ κυρίου ἡμῶν μετὰ πίστεως καὶ ἀγάπης τῆς ἐν Χριστῷ Ἰησοῦ.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πιστὸς ὁ λόγος καὶ πάσης ἀποδοχῆς ἄξιος, ὅτι Χριστὸς Ἰησοῦς ἦλθεν εἰς τὸν κόσμον ἁμαρτωλοὺς σῶσαι· ὧν πρῶτός εἰμι ἐγώ,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ἀλλὰ διὰ τοῦτο ἠλεήθην, ἵνα ἐν ἐμοὶ πρώτῳ ἐνδείξηται Χριστὸς Ἰησοῦς τὴν ἅπασαν μακροθυμίαν, πρὸς ὑποτύπωσιν τῶν μελλόντων πιστεύειν ἐπʼ αὐτῷ εἰς ζωὴν αἰώνιον.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τῷ δὲ βασιλεῖ τῶν αἰώνων, ἀφθάρτῳ, ἀοράτῳ, μόνῳ θεῷ, τιμὴ καὶ δόξα εἰς τοὺς αἰῶνας τῶν αἰώνων· ἀμήν.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Ταύτην τὴν παραγγελίαν παρατίθεμαί σοι, τέκνον Τιμόθεε, κατὰ τὰς προαγούσας ἐπὶ σὲ προφητείας, ἵνα στρατεύῃ ἐν αὐταῖς τὴν καλὴν στρατείαν,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ἔχων πίστιν καὶ ἀγαθὴν συνείδησιν, ἥν τινες ἀπωσάμενοι περὶ τὴν πίστιν ἐναυάγησαν·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ὧν ἐστιν Ὑμέναιος καὶ Ἀλέξανδρος, οὓς παρέδωκα τῷ Σατανᾷ ἵνα παιδευθῶσι μὴ βλασφημεῖν.</w:t>
      </w:r>
    </w:p>
    <w:p>
      <w:pPr>
        <w:pStyle w:val="Heading2"/>
      </w:pPr>
      <w:r>
        <w:rPr>
          <w:lang w:val="el_GR" w:bidi="el_GR"/>
        </w:rPr>
        <w:t>1 Timothy 2:1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Παρακαλῶ οὖν πρῶτον πάντων ποιεῖσθαι δεήσεις, προσευχάς, ἐντεύξεις, εὐχαριστίας, ὑπὲρ πάντων ἀνθρώπων,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ὑπὲρ βασιλέων καὶ πάντων τῶν ἐν ὑπεροχῇ ὄντων, ἵνα ἤρεμον καὶ ἡσύχιον βίον διάγωμεν ἐν πάσῃ εὐσεβείᾳ καὶ σεμνότητι.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τοῦτο καλὸν καὶ ἀπόδεκτον ἐνώπιον τοῦ σωτῆρος ἡμῶν θεοῦ,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ὃς πάντας ἀνθρώπους θέλει σωθῆναι καὶ εἰς ἐπίγνωσιν ἀληθείας ἐλθεῖν.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εἷς γὰρ θεός, εἷς καὶ μεσίτης θεοῦ καὶ ἀνθρώπων ἄνθρωπος Χριστὸς Ἰησοῦς,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ὁ δοὺς ἑαυτὸν ἀντίλυτρον ὑπὲρ πάντων, τὸ μαρτύριον καιροῖς ἰδίοις·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εἰς ὃ ἐτέθην ἐγὼ κῆρυξ καὶ ἀπόστολος—ἀλήθειαν λέγω, οὐ ψεύδομαι—διδάσκαλος ἐθνῶν ἐν πίστει καὶ ἀληθείᾳ.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Βούλομαι οὖν προσεύχεσθαι τοὺς ἄνδρας ἐν παντὶ τόπῳ, ἐπαίροντας ὁσίους χεῖρας χωρὶς ὀργῆς καὶ διαλογισμοῦ.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ὡσαύτως καὶ γυναῖκας ἐν καταστολῇ κοσμίῳ μετὰ αἰδοῦς καὶ σωφροσύνης κοσμεῖν ἑαυτάς, μὴ ἐν πλέγμασιν καὶ χρυσίῳ ἢ μαργαρίταις ἢ ἱματισμῷ πολυτελεῖ,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ἀλλʼ ὃ πρέπει γυναιξὶν ἐπαγγελλομέναις θεοσέβειαν, διʼ ἔργων ἀγαθῶν.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γυνὴ ἐν ἡσυχίᾳ μανθανέτω ἐν πάσῃ ὑποταγῇ·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διδάσκειν δὲ γυναικὶ οὐκ ἐπιτρέπω, οὐδὲ αὐθεντεῖν ἀνδρός, ἀλλʼ εἶναι ἐν ἡσυχίᾳ.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Ἀδὰμ γὰρ πρῶτος ἐπλάσθη, εἶτα Εὕα·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καὶ Ἀδὰμ οὐκ ἠπατήθη, ἡ δὲ γυνὴ ἐξαπατηθεῖσα ἐν παραβάσει γέγονεν.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σωθήσεται δὲ διὰ τῆς τεκνογονίας, ἐὰν μείνωσιν ἐν πίστει καὶ ἀγάπῃ καὶ ἁγιασμῷ μετὰ σωφροσύνης.</w:t>
      </w:r>
    </w:p>
    <w:p>
      <w:pPr>
        <w:pStyle w:val="Heading2"/>
      </w:pPr>
      <w:r>
        <w:rPr>
          <w:lang w:val="el_GR" w:bidi="el_GR"/>
        </w:rPr>
        <w:t>1 Timothy 3:1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Πιστὸς ὁ λόγος· εἴ τις ἐπισκοπῆς ὀρέγεται, καλοῦ ἔργου ἐπιθυμεῖ.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δεῖ οὖν τὸν ἐπίσκοπον ἀνεπίλημπτον εἶναι, μιᾶς γυναικὸς ἄνδρα, νηφάλιον, σώφρονα, κόσμιον, φιλόξενον, διδακτικόν,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μὴ πάροινον, μὴ πλήκτην, ἀλλὰ ἐπιεικῆ, ἄμαχον, ἀφιλάργυρον,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τοῦ ἰδίου οἴκου καλῶς προϊστάμενον, τέκνα ἔχοντα ἐν ὑποταγῇ μετὰ πάσης σεμνότητος·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εἰ δέ τις τοῦ ἰδίου οἴκου προστῆναι οὐκ οἶδεν, πῶς ἐκκλησίας θεοῦ ἐπιμελήσεται;)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μὴ νεόφυτον, ἵνα μὴ τυφωθεὶς εἰς κρίμα ἐμπέσῃ τοῦ διαβόλου.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δεῖ δὲ καὶ μαρτυρίαν καλὴν ἔχειν ἀπὸ τῶν ἔξωθεν, ἵνα μὴ εἰς ὀνειδισμὸν ἐμπέσῃ καὶ παγίδα τοῦ διαβόλου.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Διακόνους ὡσαύτως σεμνούς, μὴ διλόγους, μὴ οἴνῳ πολλῷ προσέχοντας, μὴ αἰσχροκερδεῖς,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ἔχοντας τὸ μυστήριον τῆς πίστεως ἐν καθαρᾷ συνειδήσει.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καὶ οὗτοι δὲ δοκιμαζέσθωσαν πρῶτον, εἶτα διακονείτωσαν ἀνέγκλητοι ὄντες.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γυναῖκας ὡσαύτως σεμνάς, μὴ διαβόλους, νηφαλίους, πιστὰς ἐν πᾶσιν.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διάκονοι ἔστωσαν μιᾶς γυναικὸς ἄνδρες, τέκνων καλῶς προϊστάμενοι καὶ τῶν ἰδίων οἴκων·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οἱ γὰρ καλῶς διακονήσαντες βαθμὸν ἑαυτοῖς καλὸν περιποιοῦνται καὶ πολλὴν παρρησίαν ἐν πίστει τῇ ἐν Χριστῷ Ἰησοῦ.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Ταῦτά σοι γράφω, ἐλπίζων ἐλθεῖν πρὸς σὲ ἐν τάχει,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ἐὰν δὲ βραδύνω, ἵνα εἰδῇς πῶς δεῖ ἐν οἴκῳ θεοῦ ἀναστρέφεσθαι, ἥτις ἐστὶν ἐκκλησία θεοῦ ζῶντος, στῦλος καὶ ἑδραίωμα τῆς ἀληθείας·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καὶ ὁμολογουμένως μέγα ἐστὶν τὸ τῆς εὐσεβείας μυστήριον· Ὃς ἐφανερώθη ἐν σαρκί, ἐδικαιώθη ἐν πνεύματι, ὤφθη ἀγγέλοις, ἐκηρύχθη ἐν ἔθνεσιν, ἐπιστεύθη ἐν κόσμῳ, ἀνελήμφθη ἐν δόξῃ.</w:t>
      </w:r>
    </w:p>
    <w:p>
      <w:pPr>
        <w:pStyle w:val="Heading2"/>
      </w:pPr>
      <w:r>
        <w:rPr>
          <w:lang w:val="el_GR" w:bidi="el_GR"/>
        </w:rPr>
        <w:t>1 Timothy 4:1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Τὸ δὲ πνεῦμα ῥητῶς λέγει ὅτι ἐν ὑστέροις καιροῖς ἀποστήσονταί τινες τῆς πίστεως, προσέχοντες πνεύμασι πλάνοις καὶ διδασκαλίαις δαιμονίων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ἐν ὑποκρίσει ψευδολόγων, κεκαυστηριασμένων τὴν ἰδίαν συνείδησιν,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κωλυόντων γαμεῖν, ἀπέχεσθαι βρωμάτων ἃ ὁ θεὸς ἔκτισεν εἰς μετάλημψιν μετὰ εὐχαριστίας τοῖς πιστοῖς καὶ ἐπεγνωκόσι τὴν ἀλήθειαν.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ὅτι πᾶν κτίσμα θεοῦ καλόν, καὶ οὐδὲν ἀπόβλητον μετὰ εὐχαριστίας λαμβανόμενον,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ἁγιάζεται γὰρ διὰ λόγου θεοῦ καὶ ἐντεύξεως.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Ταῦτα ὑποτιθέμενος τοῖς ἀδελφοῖς καλὸς ἔσῃ διάκονος Χριστοῦ Ἰησοῦ, ἐντρεφόμενος τοῖς λόγοις τῆς πίστεως καὶ τῆς καλῆς διδασκαλίας ᾗ παρηκολούθηκας,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τοὺς δὲ βεβήλους καὶ γραώδεις μύθους παραιτοῦ. γύμναζε δὲ σεαυτὸν πρὸς εὐσέβειαν·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ἡ γὰρ σωματικὴ γυμνασία πρὸς ὀλίγον ἐστὶν ὠφέλιμος, ἡ δὲ εὐσέβεια πρὸς πάντα ὠφέλιμός ἐστιν, ἐπαγγελίαν ἔχουσα ζωῆς τῆς νῦν καὶ τῆς μελλούσης.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πιστὸς ὁ λόγος καὶ πάσης ἀποδοχῆς ἄξιος,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εἰς τοῦτο γὰρ κοπιῶμεν καὶ ὀνειδιζόμεθα, ὅτι ἠλπίκαμεν ἐπὶ θεῷ ζῶντι, ὅς ἐστιν σωτὴρ πάντων ἀνθρώπων, μάλιστα πιστῶν.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Παράγγελλε ταῦτα καὶ δίδασκε.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μηδείς σου τῆς νεότητος καταφρονείτω, ἀλλὰ τύπος γίνου τῶν πιστῶν ἐν λόγῳ, ἐν ἀναστροφῇ, ἐν ἀγάπῃ, ἐν πίστει, ἐν ἁγνείᾳ.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ἕως ἔρχομαι πρόσεχε τῇ ἀναγνώσει, τῇ παρακλήσει, τῇ διδασκαλίᾳ.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μὴ ἀμέλει τοῦ ἐν σοὶ χαρίσματος, ὃ ἐδόθη σοι διὰ προφητείας μετὰ ἐπιθέσεως τῶν χειρῶν τοῦ πρεσβυτερίου.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ταῦτα μελέτα, ἐν τούτοις ἴσθι, ἵνα σου ἡ προκοπὴ φανερὰ ᾖ πᾶσιν·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ἔπεχε σεαυτῷ καὶ τῇ διδασκαλίᾳ· ἐπίμενε αὐτοῖς· τοῦτο γὰρ ποιῶν καὶ σεαυτὸν σώσεις καὶ τοὺς ἀκούοντάς σου.</w:t>
      </w:r>
    </w:p>
    <w:p>
      <w:pPr>
        <w:pStyle w:val="Heading2"/>
      </w:pPr>
      <w:r>
        <w:rPr>
          <w:lang w:val="el_GR" w:bidi="el_GR"/>
        </w:rPr>
        <w:t>1 Timothy 5:1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Πρεσβυτέρῳ μὴ ἐπιπλήξῃς, ἀλλὰ παρακάλει ὡς πατέρα, νεωτέρους ὡς ἀδελφούς,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πρεσβυτέρας ὡς μητέρας, νεωτέρας ὡς ἀδελφὰς ἐν πάσῃ ἁγνείᾳ.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Χήρας τίμα τὰς ὄντως χήρας.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εἰ δέ τις χήρα τέκνα ἢ ἔκγονα ἔχει, μανθανέτωσαν πρῶτον τὸν ἴδιον οἶκον εὐσεβεῖν καὶ ἀμοιβὰς ἀποδιδόναι τοῖς προγόνοις, τοῦτο γάρ ἐστιν ἀπόδεκτον ἐνώπιον τοῦ θεοῦ.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ἡ δὲ ὄντως χήρα καὶ μεμονωμένη ἤλπικεν ἐπὶ θεὸν καὶ προσμένει ταῖς δεήσεσιν καὶ ταῖς προσευχαῖς νυκτὸς καὶ ἡμέρας·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ἡ δὲ σπαταλῶσα ζῶσα τέθνηκεν.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καὶ ταῦτα παράγγελλε, ἵνα ἀνεπίλημπτοι ὦσιν·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εἰ δέ τις τῶν ἰδίων καὶ μάλιστα οἰκείων οὐ προνοεῖ, τὴν πίστιν ἤρνηται καὶ ἔστιν ἀπίστου χείρων.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Χήρα καταλεγέσθω μὴ ἔλαττον ἐτῶν ἑξήκοντα γεγονυῖα, ἑνὸς ἀνδρὸς γυνή,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ἐν ἔργοις καλοῖς μαρτυρουμένη, εἰ ἐτεκνοτρόφησεν, εἰ ἐξενοδόχησεν, εἰ ἁγίων πόδας ἔνιψεν, εἰ θλιβομένοις ἐπήρκεσεν, εἰ παντὶ ἔργῳ ἀγαθῷ ἐπηκολούθησεν.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νεωτέρας δὲ χήρας παραιτοῦ· ὅταν γὰρ καταστρηνιάσωσιν τοῦ Χριστοῦ, γαμεῖν θέλουσιν,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ἔχουσαι κρίμα ὅτι τὴν πρώτην πίστιν ἠθέτησαν·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ἅμα δὲ καὶ ἀργαὶ μανθάνουσιν, περιερχόμεναι τὰς οἰκίας, οὐ μόνον δὲ ἀργαὶ ἀλλὰ καὶ φλύαροι καὶ περίεργοι, λαλοῦσαι τὰ μὴ δέοντα.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βούλομαι οὖν νεωτέρας γαμεῖν, τεκνογονεῖν, οἰκοδεσποτεῖν, μηδεμίαν ἀφορμὴν διδόναι τῷ ἀντικειμένῳ λοιδορίας χάριν·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ἤδη γάρ τινες ἐξετράπησαν ὀπίσω τοῦ Σατανᾶ.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εἴ τις πιστὴ ἔχει χήρας, ἐπαρκείτω αὐταῖς, καὶ μὴ βαρείσθω ἡ ἐκκλησία, ἵνα ταῖς ὄντως χήραις ἐπαρκέσῃ.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Οἱ καλῶς προεστῶτες πρεσβύτεροι διπλῆς τιμῆς ἀξιούσθωσαν, μάλιστα οἱ κοπιῶντες ἐν λόγῳ καὶ διδασκαλίᾳ·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λέγει γὰρ ἡ γραφή· Βοῦν ἀλοῶντα οὐ φιμώσεις, καί· Ἄξιος ὁ ἐργάτης τοῦ μισθοῦ αὐτοῦ.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κατὰ πρεσβυτέρου κατηγορίαν μὴ παραδέχου, ἐκτὸς εἰ μὴ ἐπὶ δύο ἢ τριῶν μαρτύρων·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τοὺς ἁμαρτάνοντας ἐνώπιον πάντων ἔλεγχε, ἵνα καὶ οἱ λοιποὶ φόβον ἔχωσιν.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διαμαρτύρομαι ἐνώπιον τοῦ θεοῦ καὶ Χριστοῦ Ἰησοῦ καὶ τῶν ἐκλεκτῶν ἀγγέλων, ἵνα ταῦτα φυλάξῃς χωρὶς προκρίματος, μηδὲν ποιῶν κατὰ πρόσκλισιν.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χεῖρας ταχέως μηδενὶ ἐπιτίθει, μηδὲ κοινώνει ἁμαρτίαις ἀλλοτρίαις· σεαυτὸν ἁγνὸν τήρει.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23</w:t>
      </w:r>
      <w:r>
        <w:rPr>
          <w:lang w:val="el_GR" w:bidi="el_GR"/>
        </w:rPr>
        <w:t xml:space="preserve"> μηκέτι ὑδροπότει, ἀλλὰ οἴνῳ ὀλίγῳ χρῶ διὰ τὸν στόμαχον καὶ τὰς πυκνάς σου ἀσθενείας.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24</w:t>
      </w:r>
      <w:r>
        <w:rPr>
          <w:lang w:val="el_GR" w:bidi="el_GR"/>
        </w:rPr>
        <w:t xml:space="preserve"> Τινῶν ἀνθρώπων αἱ ἁμαρτίαι πρόδηλοί εἰσιν, προάγουσαι εἰς κρίσιν, τισὶν δὲ καὶ ἐπακολουθοῦσιν·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25</w:t>
      </w:r>
      <w:r>
        <w:rPr>
          <w:lang w:val="el_GR" w:bidi="el_GR"/>
        </w:rPr>
        <w:t xml:space="preserve"> ὡσαύτως καὶ τὰ ἔργα τὰ καλὰ πρόδηλα, καὶ τὰ ἄλλως ἔχοντα κρυβῆναι οὐ δύνανται.</w:t>
      </w:r>
    </w:p>
    <w:p>
      <w:pPr>
        <w:pStyle w:val="Heading2"/>
      </w:pPr>
      <w:r>
        <w:rPr>
          <w:lang w:val="el_GR" w:bidi="el_GR"/>
        </w:rPr>
        <w:t>1 Timothy 6:1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Ὅσοι εἰσὶν ὑπὸ ζυγὸν δοῦλοι, τοὺς ἰδίους δεσπότας πάσης τιμῆς ἀξίους ἡγείσθωσαν, ἵνα μὴ τὸ ὄνομα τοῦ θεοῦ καὶ ἡ διδασκαλία βλασφημῆται.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οἱ δὲ πιστοὺς ἔχοντες δεσπότας μὴ καταφρονείτωσαν, ὅτι ἀδελφοί εἰσιν· ἀλλὰ μᾶλλον δουλευέτωσαν, ὅτι πιστοί εἰσιν καὶ ἀγαπητοὶ οἱ τῆς εὐεργεσίας ἀντιλαμβανόμενοι. Ταῦτα δίδασκε καὶ παρακάλει.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εἴ τις ἑτεροδιδασκαλεῖ καὶ μὴ προσέρχεται ὑγιαίνουσι λόγοις, τοῖς τοῦ κυρίου ἡμῶν Ἰησοῦ Χριστοῦ, καὶ τῇ κατʼ εὐσέβειαν διδασκαλίᾳ,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τετύφωται, μηδὲν ἐπιστάμενος, ἀλλὰ νοσῶν περὶ ζητήσεις καὶ λογομαχίας, ἐξ ὧν γίνεται φθόνος, ἔρις, βλασφημίαι, ὑπόνοιαι πονηραί,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διαπαρατριβαὶ διεφθαρμένων ἀνθρώπων τὸν νοῦν καὶ ἀπεστερημένων τῆς ἀληθείας, νομιζόντων πορισμὸν εἶναι τὴν εὐσέβειαν.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ἔστιν δὲ πορισμὸς μέγας ἡ εὐσέβεια μετὰ αὐταρκείας·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οὐδὲν γὰρ εἰσηνέγκαμεν εἰς τὸν κόσμον, ὅτι οὐδὲ ἐξενεγκεῖν τι δυνάμεθα·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ἔχοντες δὲ διατροφὰς καὶ σκεπάσματα, τούτοις ἀρκεσθησόμεθα.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οἱ δὲ βουλόμενοι πλουτεῖν ἐμπίπτουσιν εἰς πειρασμὸν καὶ παγίδα καὶ ἐπιθυμίας πολλὰς ἀνοήτους καὶ βλαβεράς, αἵτινες βυθίζουσι τοὺς ἀνθρώπους εἰς ὄλεθρον καὶ ἀπώλειαν·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ῥίζα γὰρ πάντων τῶν κακῶν ἐστιν ἡ φιλαργυρία, ἧς τινες ὀρεγόμενοι ἀπεπλανήθησαν ἀπὸ τῆς πίστεως καὶ ἑαυτοὺς περιέπειραν ὀδύναις πολλαῖς.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Σὺ δέ, ὦ ἄνθρωπε θεοῦ, ταῦτα φεῦγε· δίωκε δὲ δικαιοσύνην, εὐσέβειαν, πίστιν, ἀγάπην, ὑπομονήν, πραϋπαθίαν.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ἀγωνίζου τὸν καλὸν ἀγῶνα τῆς πίστεως, ἐπιλαβοῦ τῆς αἰωνίου ζωῆς, εἰς ἣν ἐκλήθης καὶ ὡμολόγησας τὴν καλὴν ὁμολογίαν ἐνώπιον πολλῶν μαρτύρων.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παραγγέλλω σοι ἐνώπιον τοῦ θεοῦ τοῦ ζῳογονοῦντος τὰ πάντα καὶ Χριστοῦ Ἰησοῦ τοῦ μαρτυρήσαντος ἐπὶ Ποντίου Πιλάτου τὴν καλὴν ὁμολογίαν,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τηρῆσαί σε τὴν ἐντολὴν ἄσπιλον ἀνεπίλημπτον μέχρι τῆς ἐπιφανείας τοῦ κυρίου ἡμῶν Ἰησοῦ Χριστοῦ,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ἣν καιροῖς ἰδίοις δείξει ὁ μακάριος καὶ μόνος δυνάστης, ὁ βασιλεὺς τῶν βασιλευόντων καὶ κύριος τῶν κυριευόντων,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ὁ μόνος ἔχων ἀθανασίαν, φῶς οἰκῶν ἀπρόσιτον, ὃν εἶδεν οὐδεὶς ἀνθρώπων οὐδὲ ἰδεῖν δύναται· ᾧ τιμὴ καὶ κράτος αἰώνιον· ἀμήν.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Τοῖς πλουσίοις ἐν τῷ νῦν αἰῶνι παράγγελλε μὴ ὑψηλοφρονεῖν μηδὲ ἠλπικέναι ἐπὶ πλούτου ἀδηλότητι, ἀλλʼ ἐπὶ θεῷ τῷ παρέχοντι ἡμῖν πάντα πλουσίως εἰς ἀπόλαυσιν,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ἀγαθοεργεῖν, πλουτεῖν ἐν ἔργοις καλοῖς, εὐμεταδότους εἶναι, κοινωνικούς,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ἀποθησαυρίζοντας ἑαυτοῖς θεμέλιον καλὸν εἰς τὸ μέλλον, ἵνα ἐπιλάβωνται τῆς ὄντως ζωῆς.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Ὦ Τιμόθεε, τὴν παραθήκην φύλαξον, ἐκτρεπόμενος τὰς βεβήλους κενοφωνίας καὶ ἀντιθέσεις τῆς ψευδωνύμου γνώσεως,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ἥν τινες ἐπαγγελλόμενοι περὶ τὴν πίστιν ἠστόχησαν. Ἡ χάρις μεθʼ ὑμῶν.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_G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github.com/Faithlife/SBLGNT" TargetMode="External"/><Relationship Id="rId14" Type="http://schemas.openxmlformats.org/officeDocument/2006/relationships/hyperlink" Target="https://creativecommons.org/licenses/by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