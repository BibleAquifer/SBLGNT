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The SBL Greek New Testament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SBL Greek New Testament</w:t>
      </w:r>
      <w:r>
        <w:rPr>
          <w:lang w:val="en_US" w:bidi="en_US"/>
        </w:rPr>
        <w:t xml:space="preserve"> © 2010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CC BY 4.0 license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Titus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Παῦλος δοῦλος θεοῦ, ἀπόστολος δὲ Ἰησοῦ Χριστοῦ κατὰ πίστιν ἐκλεκτῶν θεοῦ καὶ ἐπίγνωσιν ἀληθείας τῆς κατʼ εὐσέβειαν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ἐπʼ ἐλπίδι ζωῆς αἰωνίου, ἣν ἐπηγγείλατο ὁ ἀψευδὴς θεὸς πρὸ χρόνων αἰωνίων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ἐφανέρωσεν δὲ καιροῖς ἰδίοις, τὸν λόγον αὐτοῦ ἐν κηρύγματι ὃ ἐπιστεύθην ἐγὼ κατʼ ἐπιταγὴν τοῦ σωτῆρος ἡμῶν θεοῦ,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Τίτῳ γνησίῳ τέκνῳ κατὰ κοινὴν πίστιν· χάρις καὶ εἰρήνη ἀπὸ θεοῦ πατρὸς καὶ Χριστοῦ Ἰησοῦ τοῦ σωτῆρος ἡμῶν.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Τούτου χάριν ἀπέλιπόν σε ἐν Κρήτῃ ἵνα τὰ λείποντα ἐπιδιορθώσῃ, καὶ καταστήσῃς κατὰ πόλιν πρεσβυτέρους, ὡς ἐγώ σοι διεταξάμην,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εἴ τίς ἐστιν ἀνέγκλητος, μιᾶς γυναικὸς ἀνήρ, τέκνα ἔχων πιστά, μὴ ἐν κατηγορίᾳ ἀσωτίας ἢ ἀνυπότακτα.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δεῖ γὰρ τὸν ἐπίσκοπον ἀνέγκλητον εἶναι ὡς θεοῦ οἰκονόμον, μὴ αὐθάδη, μὴ ὀργίλον, μὴ πάροινον, μὴ πλήκτην, μὴ αἰσχροκερδῆ,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ἀλλὰ φιλόξενον, φιλάγαθον, σώφρονα, δίκαιον, ὅσιον, ἐγκρατῆ,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ἀντεχόμενον τοῦ κατὰ τὴν διδαχὴν πιστοῦ λόγου, ἵνα δυνατὸς ᾖ καὶ παρακαλεῖν ἐν τῇ διδασκαλίᾳ τῇ ὑγιαινούσῃ καὶ τοὺς ἀντιλέγοντας ἐλέγχειν.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Εἰσὶν γὰρ πολλοὶ καὶ ἀνυπότακτοι, ματαιολόγοι καὶ φρεναπάται, μάλιστα οἱ ἐκ τῆς περιτομῆς,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οὓς δεῖ ἐπιστομίζειν, οἵτινες ὅλους οἴκους ἀνατρέπουσιν διδάσκοντες ἃ μὴ δεῖ αἰσχροῦ κέρδους χάριν.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εἶπέν τις ἐξ αὐτῶν, ἴδιος αὐτῶν προφήτης, Κρῆτες ἀεὶ ψεῦσται, κακὰ θηρία, γαστέρες ἀργαί·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ἡ μαρτυρία αὕτη ἐστὶν ἀληθής. διʼ ἣν αἰτίαν ἔλεγχε αὐτοὺς ἀποτόμως, ἵνα ὑγιαίνωσιν ἐν τῇ πίστει,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μὴ προσέχοντες Ἰουδαϊκοῖς μύθοις καὶ ἐντολαῖς ἀνθρώπων ἀποστρεφομένων τὴν ἀλήθειαν.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πάντα καθαρὰ τοῖς καθαροῖς· τοῖς δὲ μεμιαμμένοις καὶ ἀπίστοις οὐδὲν καθαρόν, ἀλλὰ μεμίανται αὐτῶν καὶ ὁ νοῦς καὶ ἡ συνείδησις.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θεὸν ὁμολογοῦσιν εἰδέναι, τοῖς δὲ ἔργοις ἀρνοῦνται, βδελυκτοὶ ὄντες καὶ ἀπειθεῖς καὶ πρὸς πᾶν ἔργον ἀγαθὸν ἀδόκιμοι.</w:t>
      </w:r>
    </w:p>
    <w:p>
      <w:pPr>
        <w:pStyle w:val="Heading2"/>
      </w:pPr>
      <w:r>
        <w:rPr>
          <w:lang w:val="en_US" w:bidi="en_US"/>
        </w:rPr>
        <w:t>Titus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Σὺ δὲ λάλει ἃ πρέπει τῇ ὑγιαινούσῃ διδασκαλίᾳ.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πρεσβύτας νηφαλίους εἶναι, σεμνούς, σώφρονας, ὑγιαίνοντας τῇ πίστει, τῇ ἀγάπῃ, τῇ ὑπομονῇ.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Πρεσβύτιδας ὡσαύτως ἐν καταστήματι ἱεροπρεπεῖς, μὴ διαβόλους μηδὲ οἴνῳ πολλῷ δεδουλωμένας, καλοδιδασκάλους,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ἵνα σωφρονίζωσι τὰς νέας φιλάνδρους εἶναι, φιλοτέκνους,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σώφρονας, ἁγνάς, οἰκουργούς, ἀγαθάς, ὑποτασσομένας τοῖς ἰδίοις ἀνδράσιν, ἵνα μὴ ὁ λόγος τοῦ θεοῦ βλασφημῆται.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Τοὺς νεωτέρους ὡσαύτως παρακάλει σωφρονεῖν·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περὶ πάντα σεαυτὸν παρεχόμενος τύπον καλῶν ἔργων, ἐν τῇ διδασκαλίᾳ ἀφθορίαν, σεμνότητα,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λόγον ὑγιῆ ἀκατάγνωστον, ἵνα ὁ ἐξ ἐναντίας ἐντραπῇ μηδὲν ἔχων λέγειν περὶ ἡμῶν φαῦλον.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Δούλους ἰδίοις δεσπόταις ὑποτάσσεσθαι ἐν πᾶσιν, εὐαρέστους εἶναι, μὴ ἀντιλέγοντας,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μὴ νοσφιζομένους, ἀλλὰ πᾶσαν πίστιν ἐνδεικνυμένους ἀγαθήν, ἵνα τὴν διδασκαλίαν τὴν τοῦ σωτῆρος ἡμῶν θεοῦ κοσμῶσιν ἐν πᾶσιν.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Ἐπεφάνη γὰρ ἡ χάρις τοῦ θεοῦ σωτήριος πᾶσιν ἀνθρώποις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παιδεύουσα ἡμᾶς, ἵνα ἀρνησάμενοι τὴν ἀσέβειαν καὶ τὰς κοσμικὰς ἐπιθυμίας σωφρόνως καὶ δικαίως καὶ εὐσεβῶς ζήσωμεν ἐν τῷ νῦν αἰῶνι,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προσδεχόμενοι τὴν μακαρίαν ἐλπίδα καὶ ἐπιφάνειαν τῆς δόξης τοῦ μεγάλου θεοῦ καὶ σωτῆρος ἡμῶν Ἰησοῦ Χριστοῦ,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ὃς ἔδωκεν ἑαυτὸν ὑπὲρ ἡμῶν ἵνα λυτρώσηται ἡμᾶς ἀπὸ πάσης ἀνομίας καὶ καθαρίσῃ ἑαυτῷ λαὸν περιούσιον, ζηλωτὴν καλῶν ἔργων.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Ταῦτα λάλει καὶ παρακάλει καὶ ἔλεγχε μετὰ πάσης ἐπιταγῆς· μηδείς σου περιφρονείτω.</w:t>
      </w:r>
    </w:p>
    <w:p>
      <w:pPr>
        <w:pStyle w:val="Heading2"/>
      </w:pPr>
      <w:r>
        <w:rPr>
          <w:lang w:val="en_US" w:bidi="en_US"/>
        </w:rPr>
        <w:t>Titus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Ὑπομίμνῃσκε αὐτοὺς ἀρχαῖς ἐξουσίαις ὑποτάσσεσθαι πειθαρχεῖν, πρὸς πᾶν ἔργον ἀγαθὸν ἑτοίμους εἶναι,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μηδένα βλασφημεῖν, ἀμάχους εἶναι, ἐπιεικεῖς, πᾶσαν ἐνδεικνυμένους πραΰτητα πρὸς πάντας ἀνθρώπους.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ἦμεν γάρ ποτε καὶ ἡμεῖς ἀνόητοι, ἀπειθεῖς, πλανώμενοι, δουλεύοντες ἐπιθυμίαις καὶ ἡδοναῖς ποικίλαις, ἐν κακίᾳ καὶ φθόνῳ διάγοντες, στυγητοί, μισοῦντες ἀλλήλους.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ὅτε δὲ ἡ χρηστότης καὶ ἡ φιλανθρωπία ἐπεφάνη τοῦ σωτῆρος ἡμῶν θεοῦ,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οὐκ ἐξ ἔργων τῶν ἐν δικαιοσύνῃ ἃ ἐποιήσαμεν ἡμεῖς ἀλλὰ κατὰ τὸ αὐτοῦ ἔλεος ἔσωσεν ἡμᾶς διὰ λουτροῦ παλιγγενεσίας καὶ ἀνακαινώσεως πνεύματος ἁγίου,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οὗ ἐξέχεεν ἐφʼ ἡμᾶς πλουσίως διὰ Ἰησοῦ Χριστοῦ τοῦ σωτῆρος ἡμῶν,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ἵνα δικαιωθέντες τῇ ἐκείνου χάριτι κληρονόμοι γενηθῶμεν κατʼ ἐλπίδα ζωῆς αἰωνίου.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Πιστὸς ὁ λόγος, καὶ περὶ τούτων βούλομαί σε διαβεβαιοῦσθαι, ἵνα φροντίζωσιν καλῶν ἔργων προΐστασθαι οἱ πεπιστευκότες θεῷ. ταῦτά ἐστιν καλὰ καὶ ὠφέλιμα τοῖς ἀνθρώποις·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μωρὰς δὲ ζητήσεις καὶ γενεαλογίας καὶ ἔρεις καὶ μάχας νομικὰς περιΐστασο, εἰσὶν γὰρ ἀνωφελεῖς καὶ μάταιοι.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αἱρετικὸν ἄνθρωπον μετὰ μίαν καὶ δευτέραν νουθεσίαν παραιτοῦ,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εἰδὼς ὅτι ἐξέστραπται ὁ τοιοῦτος καὶ ἁμαρτάνει, ὢν αὐτοκατάκριτος.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Ὅταν πέμψω Ἀρτεμᾶν πρὸς σὲ ἢ Τυχικόν, σπούδασον ἐλθεῖν πρός με εἰς Νικόπολιν, ἐκεῖ γὰρ κέκρικα παραχειμάσαι.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Ζηνᾶν τὸν νομικὸν καὶ Ἀπολλῶν σπουδαίως πρόπεμψον, ἵνα μηδὲν αὐτοῖς λείπῃ.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μανθανέτωσαν δὲ καὶ οἱ ἡμέτεροι καλῶν ἔργων προΐστασθαι εἰς τὰς ἀναγκαίας χρείας, ἵνα μὴ ὦσιν ἄκαρποι.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Ἀσπάζονταί σε οἱ μετʼ ἐμοῦ πάντες. ἄσπασαι τοὺς φιλοῦντας ἡμᾶς ἐν πίστει. ἡ χάρις μετὰ πάντων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