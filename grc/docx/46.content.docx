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l_GR" w:bidi="el_GR"/>
        </w:rPr>
      </w:r>
    </w:p>
    <w:p>
      <w:pPr>
        <w:pStyle w:val="Heading2"/>
      </w:pPr>
      <w:r>
        <w:rPr>
          <w:lang w:val="el_GR" w:bidi="el_GR"/>
        </w:rPr>
        <w:t>Resource: The SBL Greek New Testament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b/>
          <w:lang w:val="el_GR" w:bidi="el_GR"/>
        </w:rPr>
        <w:t>The SBL Greek New Testament</w:t>
      </w:r>
      <w:r>
        <w:rPr>
          <w:lang w:val="el_GR" w:bidi="el_GR"/>
        </w:rPr>
        <w:t xml:space="preserve"> © 2010 </w:t>
      </w:r>
      <w:hyperlink r:id="rId13">
        <w:r>
          <w:rPr>
            <w:lang w:val="el_GR" w:bidi="el_GR"/>
          </w:rPr>
          <w:rPr>
            <w:color w:val="0000EE"/>
            <w:u w:val="single"/>
          </w:rPr>
          <w:t>Society of Biblical Literature and Logos Bible Software</w:t>
        </w:r>
      </w:hyperlink>
      <w:r>
        <w:rPr>
          <w:lang w:val="el_GR" w:bidi="el_GR"/>
        </w:rPr>
        <w:t xml:space="preserve">, licensed under a </w:t>
      </w:r>
      <w:hyperlink r:id="rId14">
        <w:r>
          <w:rPr>
            <w:lang w:val="el_GR" w:bidi="el_GR"/>
          </w:rPr>
          <w:rPr>
            <w:color w:val="0000EE"/>
            <w:u w:val="single"/>
          </w:rPr>
          <w:t>CC BY 4.0 license</w:t>
        </w:r>
      </w:hyperlink>
      <w:r>
        <w:rPr>
          <w:lang w:val="el_GR" w:bidi="el_GR"/>
        </w:rPr>
        <w:t>.</w:t>
      </w:r>
      <w:r>
        <w:rPr>
          <w:lang w:val="el_GR" w:bidi="el_GR"/>
        </w:rPr>
      </w:r>
      <w:r>
        <w:rPr>
          <w:lang w:val="el_GR" w:bidi="el_GR"/>
        </w:rPr>
      </w:r>
    </w:p>
    <w:p>
      <w:pPr>
        <w:pStyle w:val="Heading1"/>
      </w:pPr>
      <w:r>
        <w:rPr>
          <w:lang w:val="el_GR" w:bidi="el_GR"/>
        </w:rPr>
        <w:t>The SBL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l_GR" w:bidi="el_GR"/>
        </w:rPr>
      </w:r>
    </w:p>
    <w:p>
      <w:pPr>
        <w:pStyle w:val="Heading2"/>
      </w:pP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lang w:val="el_GR" w:bidi="el_GR"/>
        </w:rPr>
        <w:t xml:space="preserve"> </w:t>
      </w:r>
      <w:r>
        <w:rPr>
          <w:lang w:val="el_GR" w:bidi="el_GR"/>
        </w:rPr>
      </w:r>
      <w:r>
        <w:rPr>
          <w:lang w:val="el_GR" w:bidi="el_G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l_GR" w:bidi="el_GR"/>
        </w:rPr>
        <w:t>1 Corinthians 1:1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Παῦλος κλητὸς ἀπόστολος Χριστοῦ Ἰησοῦ διὰ θελήματος θεοῦ καὶ Σωσθένης ὁ ἀδελφὸς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τῇ ἐκκλησίᾳ τοῦ θεοῦ, ἡγιασμένοις ἐν Χριστῷ Ἰησοῦ, τῇ οὔσῃ ἐν Κορίνθῳ, κλητοῖς ἁγίοις, σὺν πᾶσιν τοῖς ἐπικαλουμένοις τὸ ὄνομα τοῦ κυρίου ἡμῶν Ἰησοῦ Χριστοῦ ἐν παντὶ τόπῳ αὐτῶν καὶ ἡμῶν·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χάρις ὑμῖν καὶ εἰρήνη ἀπὸ θεοῦ πατρὸς ἡμῶν καὶ κυρίου Ἰησοῦ Χριστοῦ.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Εὐχαριστῶ τῷ θεῷ μου πάντοτε περὶ ὑμῶν ἐπὶ τῇ χάριτι τοῦ θεοῦ τῇ δοθείσῃ ὑμῖν ἐν Χριστῷ Ἰησοῦ,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ὅτι ἐν παντὶ ἐπλουτίσθητε ἐν αὐτῷ, ἐν παντὶ λόγῳ καὶ πάσῃ γνώσει,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καθὼς τὸ μαρτύριον τοῦ Χριστοῦ ἐβεβαιώθη ἐν ὑμῖν,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ὥστε ὑμᾶς μὴ ὑστερεῖσθαι ἐν μηδενὶ χαρίσματι, ἀπεκδεχομένους τὴν ἀποκάλυψιν τοῦ κυρίου ἡμῶν Ἰησοῦ Χριστοῦ·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ὃς καὶ βεβαιώσει ὑμᾶς ἕως τέλους ἀνεγκλήτους ἐν τῇ ἡμέρᾳ τοῦ κυρίου ἡμῶν Ἰησοῦ Χριστοῦ.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πιστὸς ὁ θεὸς διʼ οὗ ἐκλήθητε εἰς κοινωνίαν τοῦ υἱοῦ αὐτοῦ Ἰησοῦ Χριστοῦ τοῦ κυρίου ἡμῶν.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Παρακαλῶ δὲ ὑμᾶς, ἀδελφοί, διὰ τοῦ ὀνόματος τοῦ κυρίου ἡμῶν Ἰησοῦ Χριστοῦ ἵνα τὸ αὐτὸ λέγητε πάντες, καὶ μὴ ᾖ ἐν ὑμῖν σχίσματα, ἦτε δὲ κατηρτισμένοι ἐν τῷ αὐτῷ νοῒ καὶ ἐν τῇ αὐτῇ γνώμῃ.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ἐδηλώθη γάρ μοι περὶ ὑμῶν, ἀδελφοί μου, ὑπὸ τῶν Χλόης ὅτι ἔριδες ἐν ὑμῖν εἰσιν.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λέγω δὲ τοῦτο ὅτι ἕκαστος ὑμῶν λέγει· Ἐγὼ μέν εἰμι Παύλου, Ἐγὼ δὲ Ἀπολλῶ, Ἐγὼ δὲ Κηφᾶ, Ἐγὼ δὲ Χριστοῦ.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μεμέρισται ὁ Χριστός; μὴ Παῦλος ἐσταυρώθη ὑπὲρ ὑμῶν, ἢ εἰς τὸ ὄνομα Παύλου ἐβαπτίσθητε;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εὐχαριστῶ ὅτι οὐδένα ὑμῶν ἐβάπτισα εἰ μὴ Κρίσπον καὶ Γάϊον,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ἵνα μή τις εἴπῃ ὅτι εἰς τὸ ἐμὸν ὄνομα ἐβαπτίσθητε·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ἐβάπτισα δὲ καὶ τὸν Στεφανᾶ οἶκον· λοιπὸν οὐκ οἶδα εἴ τινα ἄλλον ἐβάπτισα.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οὐ γὰρ ἀπέστειλέν με Χριστὸς βαπτίζειν ἀλλὰ εὐαγγελίζεσθαι, οὐκ ἐν σοφίᾳ λόγου, ἵνα μὴ κενωθῇ ὁ σταυρὸς τοῦ Χριστοῦ.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Ὁ λόγος γὰρ ὁ τοῦ σταυροῦ τοῖς μὲν ἀπολλυμένοις μωρία ἐστίν, τοῖς δὲ σῳζομένοις ἡμῖν δύναμις θεοῦ ἐστιν.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γέγραπται γάρ· Ἀπολῶ τὴν σοφίαν τῶν σοφῶν, καὶ τὴν σύνεσιν τῶν συνετῶν ἀθετήσω.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ποῦ σοφός; ποῦ γραμματεύς; ποῦ συζητητὴς τοῦ αἰῶνος τούτου; οὐχὶ ἐμώρανεν ὁ θεὸς τὴν σοφίαν τοῦ κόσμου;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ἐπειδὴ γὰρ ἐν τῇ σοφίᾳ τοῦ θεοῦ οὐκ ἔγνω ὁ κόσμος διὰ τῆς σοφίας τὸν θεόν, εὐδόκησεν ὁ θεὸς διὰ τῆς μωρίας τοῦ κηρύγματος σῶσαι τοὺς πιστεύοντας.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22</w:t>
      </w:r>
      <w:r>
        <w:rPr>
          <w:lang w:val="el_GR" w:bidi="el_GR"/>
        </w:rPr>
        <w:t xml:space="preserve"> ἐπειδὴ καὶ Ἰουδαῖοι σημεῖα αἰτοῦσιν καὶ Ἕλληνες σοφίαν ζητοῦσιν·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23</w:t>
      </w:r>
      <w:r>
        <w:rPr>
          <w:lang w:val="el_GR" w:bidi="el_GR"/>
        </w:rPr>
        <w:t xml:space="preserve"> ἡμεῖς δὲ κηρύσσομεν Χριστὸν ἐσταυρωμένον, Ἰουδαίοις μὲν σκάνδαλον ἔθνεσιν δὲ μωρίαν,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24</w:t>
      </w:r>
      <w:r>
        <w:rPr>
          <w:lang w:val="el_GR" w:bidi="el_GR"/>
        </w:rPr>
        <w:t xml:space="preserve"> αὐτοῖς δὲ τοῖς κλητοῖς, Ἰουδαίοις τε καὶ Ἕλλησιν, Χριστὸν θεοῦ δύναμιν καὶ θεοῦ σοφίαν.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25</w:t>
      </w:r>
      <w:r>
        <w:rPr>
          <w:lang w:val="el_GR" w:bidi="el_GR"/>
        </w:rPr>
        <w:t xml:space="preserve"> ὅτι τὸ μωρὸν τοῦ θεοῦ σοφώτερον τῶν ἀνθρώπων ἐστίν, καὶ τὸ ἀσθενὲς τοῦ θεοῦ ἰσχυρότερον τῶν ἀνθρώπων.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26</w:t>
      </w:r>
      <w:r>
        <w:rPr>
          <w:lang w:val="el_GR" w:bidi="el_GR"/>
        </w:rPr>
        <w:t xml:space="preserve"> Βλέπετε γὰρ τὴν κλῆσιν ὑμῶν, ἀδελφοί, ὅτι οὐ πολλοὶ σοφοὶ κατὰ σάρκα, οὐ πολλοὶ δυνατοί, οὐ πολλοὶ εὐγενεῖς·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27</w:t>
      </w:r>
      <w:r>
        <w:rPr>
          <w:lang w:val="el_GR" w:bidi="el_GR"/>
        </w:rPr>
        <w:t xml:space="preserve"> ἀλλὰ τὰ μωρὰ τοῦ κόσμου ἐξελέξατο ὁ θεός, ἵνα καταισχύνῃ τοὺς σοφούς, καὶ τὰ ἀσθενῆ τοῦ κόσμου ἐξελέξατο ὁ θεός, ἵνα καταισχύνῃ τὰ ἰσχυρά,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28</w:t>
      </w:r>
      <w:r>
        <w:rPr>
          <w:lang w:val="el_GR" w:bidi="el_GR"/>
        </w:rPr>
        <w:t xml:space="preserve"> καὶ τὰ ἀγενῆ τοῦ κόσμου καὶ τὰ ἐξουθενημένα ἐξελέξατο ὁ θεός, τὰ μὴ ὄντα, ἵνα τὰ ὄντα καταργήσῃ,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29</w:t>
      </w:r>
      <w:r>
        <w:rPr>
          <w:lang w:val="el_GR" w:bidi="el_GR"/>
        </w:rPr>
        <w:t xml:space="preserve"> ὅπως μὴ καυχήσηται πᾶσα σὰρξ ἐνώπιον τοῦ θεοῦ.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30</w:t>
      </w:r>
      <w:r>
        <w:rPr>
          <w:lang w:val="el_GR" w:bidi="el_GR"/>
        </w:rPr>
        <w:t xml:space="preserve"> ἐξ αὐτοῦ δὲ ὑμεῖς ἐστε ἐν Χριστῷ Ἰησοῦ, ὃς ἐγενήθη σοφία ἡμῖν ἀπὸ θεοῦ, δικαιοσύνη τε καὶ ἁγιασμὸς καὶ ἀπολύτρωσις,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31</w:t>
      </w:r>
      <w:r>
        <w:rPr>
          <w:lang w:val="el_GR" w:bidi="el_GR"/>
        </w:rPr>
        <w:t xml:space="preserve"> ἵνα καθὼς γέγραπται· Ὁ καυχώμενος ἐν κυρίῳ καυχάσθω.</w:t>
      </w:r>
    </w:p>
    <w:p>
      <w:pPr>
        <w:pStyle w:val="Heading2"/>
      </w:pPr>
      <w:r>
        <w:rPr>
          <w:lang w:val="el_GR" w:bidi="el_GR"/>
        </w:rPr>
        <w:t>1 Corinthians 2:1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Κἀγὼ ἐλθὼν πρὸς ὑμᾶς, ἀδελφοί, ἦλθον οὐ καθʼ ὑπεροχὴν λόγου ἢ σοφίας καταγγέλλων ὑμῖν τὸ μαρτύριον τοῦ θεοῦ.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οὐ γὰρ ἔκρινά τι εἰδέναι ἐν ὑμῖν εἰ μὴ Ἰησοῦν Χριστὸν καὶ τοῦτον ἐσταυρωμένον·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κἀγὼ ἐν ἀσθενείᾳ καὶ ἐν φόβῳ καὶ ἐν τρόμῳ πολλῷ ἐγενόμην πρὸς ὑμᾶς,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καὶ ὁ λόγος μου καὶ τὸ κήρυγμά μου οὐκ ἐν πειθοῖ σοφίας ἀλλʼ ἐν ἀποδείξει πνεύματος καὶ δυνάμεως,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ἵνα ἡ πίστις ὑμῶν μὴ ᾖ ἐν σοφίᾳ ἀνθρώπων ἀλλʼ ἐν δυνάμει θεοῦ.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Σοφίαν δὲ λαλοῦμεν ἐν τοῖς τελείοις, σοφίαν δὲ οὐ τοῦ αἰῶνος τούτου οὐδὲ τῶν ἀρχόντων τοῦ αἰῶνος τούτου τῶν καταργουμένων·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ἀλλὰ λαλοῦμεν θεοῦ σοφίαν ἐν μυστηρίῳ, τὴν ἀποκεκρυμμένην, ἣν προώρισεν ὁ θεὸς πρὸ τῶν αἰώνων εἰς δόξαν ἡμῶν·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ἣν οὐδεὶς τῶν ἀρχόντων τοῦ αἰῶνος τούτου ἔγνωκεν, εἰ γὰρ ἔγνωσαν, οὐκ ἂν τὸν κύριον τῆς δόξης ἐσταύρωσαν·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ἀλλὰ καθὼς γέγραπται· Ἃ ὀφθαλμὸς οὐκ εἶδεν καὶ οὖς οὐκ ἤκουσεν καὶ ἐπὶ καρδίαν ἀνθρώπου οὐκ ἀνέβη, ὅσα ἡτοίμασεν ὁ θεὸς τοῖς ἀγαπῶσιν αὐτόν.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ἡμῖν γὰρ ἀπεκάλυψεν ὁ θεὸς διὰ τοῦ πνεύματος, τὸ γὰρ πνεῦμα πάντα ἐραυνᾷ, καὶ τὰ βάθη τοῦ θεοῦ.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τίς γὰρ οἶδεν ἀνθρώπων τὰ τοῦ ἀνθρώπου εἰ μὴ τὸ πνεῦμα τοῦ ἀνθρώπου τὸ ἐν αὐτῷ; οὕτως καὶ τὰ τοῦ θεοῦ οὐδεὶς ἔγνωκεν εἰ μὴ τὸ πνεῦμα τοῦ θεοῦ.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ἡμεῖς δὲ οὐ τὸ πνεῦμα τοῦ κόσμου ἐλάβομεν ἀλλὰ τὸ πνεῦμα τὸ ἐκ τοῦ θεοῦ, ἵνα εἰδῶμεν τὰ ὑπὸ τοῦ θεοῦ χαρισθέντα ἡμῖν·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ἃ καὶ λαλοῦμεν οὐκ ἐν διδακτοῖς ἀνθρωπίνης σοφίας λόγοις, ἀλλʼ ἐν διδακτοῖς πνεύματος, πνευματικοῖς πνευματικὰ συγκρίνοντες.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Ψυχικὸς δὲ ἄνθρωπος οὐ δέχεται τὰ τοῦ πνεύματος τοῦ θεοῦ, μωρία γὰρ αὐτῷ ἐστίν, καὶ οὐ δύναται γνῶναι, ὅτι πνευματικῶς ἀνακρίνεται·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ὁ δὲ πνευματικὸς ἀνακρίνει τὰ πάντα, αὐτὸς δὲ ὑπʼ οὐδενὸς ἀνακρίνεται.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τίς γὰρ ἔγνω νοῦν κυρίου, ὃς συμβιβάσει αὐτόν; ἡμεῖς δὲ νοῦν Χριστοῦ ἔχομεν.</w:t>
      </w:r>
    </w:p>
    <w:p>
      <w:pPr>
        <w:pStyle w:val="Heading2"/>
      </w:pPr>
      <w:r>
        <w:rPr>
          <w:lang w:val="el_GR" w:bidi="el_GR"/>
        </w:rPr>
        <w:t>1 Corinthians 3:1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Κἀγώ, ἀδελφοί, οὐκ ἠδυνήθην λαλῆσαι ὑμῖν ὡς πνευματικοῖς ἀλλʼ ὡς σαρκίνοις, ὡς νηπίοις ἐν Χριστῷ.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γάλα ὑμᾶς ἐπότισα, οὐ βρῶμα, οὔπω γὰρ ἐδύνασθε. ἀλλʼ οὐδὲ ἔτι νῦν δύνασθε,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ἔτι γὰρ σαρκικοί ἐστε. ὅπου γὰρ ἐν ὑμῖν ζῆλος καὶ ἔρις, οὐχὶ σαρκικοί ἐστε καὶ κατὰ ἄνθρωπον περιπατεῖτε;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ὅταν γὰρ λέγῃ τις· Ἐγὼ μέν εἰμι Παύλου, ἕτερος δέ· Ἐγὼ Ἀπολλῶ, οὐκ ἄνθρωποί ἐστε;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Τί οὖν ἐστιν Ἀπολλῶς; τί δέ ἐστιν Παῦλος; διάκονοι διʼ ὧν ἐπιστεύσατε, καὶ ἑκάστῳ ὡς ὁ κύριος ἔδωκεν.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ἐγὼ ἐφύτευσα, Ἀπολλῶς ἐπότισεν, ἀλλὰ ὁ θεὸς ηὔξανεν·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ὥστε οὔτε ὁ φυτεύων ἐστίν τι οὔτε ὁ ποτίζων, ἀλλʼ ὁ αὐξάνων θεός.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ὁ φυτεύων δὲ καὶ ὁ ποτίζων ἕν εἰσιν, ἕκαστος δὲ τὸν ἴδιον μισθὸν λήμψεται κατὰ τὸν ἴδιον κόπον,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θεοῦ γάρ ἐσμεν συνεργοί· θεοῦ γεώργιον, θεοῦ οἰκοδομή ἐστε.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Κατὰ τὴν χάριν τοῦ θεοῦ τὴν δοθεῖσάν μοι ὡς σοφὸς ἀρχιτέκτων θεμέλιον ἔθηκα, ἄλλος δὲ ἐποικοδομεῖ. ἕκαστος δὲ βλεπέτω πῶς ἐποικοδομεῖ·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θεμέλιον γὰρ ἄλλον οὐδεὶς δύναται θεῖναι παρὰ τὸν κείμενον, ὅς ἐστιν Ἰησοῦς Χριστός·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εἰ δέ τις ἐποικοδομεῖ ἐπὶ τὸν θεμέλιον χρυσόν, ἄργυρον, λίθους τιμίους, ξύλα, χόρτον, καλάμην,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ἑκάστου τὸ ἔργον φανερὸν γενήσεται, ἡ γὰρ ἡμέρα δηλώσει· ὅτι ἐν πυρὶ ἀποκαλύπτεται, καὶ ἑκάστου τὸ ἔργον ὁποῖόν ἐστιν τὸ πῦρ αὐτὸ δοκιμάσει.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εἴ τινος τὸ ἔργον μενεῖ ὃ ἐποικοδόμησεν, μισθὸν λήμψεται·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εἴ τινος τὸ ἔργον κατακαήσεται, ζημιωθήσεται, αὐτὸς δὲ σωθήσεται, οὕτως δὲ ὡς διὰ πυρός.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Οὐκ οἴδατε ὅτι ναὸς θεοῦ ἐστε καὶ τὸ πνεῦμα τοῦ θεοῦ οἰκεῖ ἐν ὑμῖν;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εἴ τις τὸν ναὸν τοῦ θεοῦ φθείρει, φθερεῖ τοῦτον ὁ θεός· ὁ γὰρ ναὸς τοῦ θεοῦ ἅγιός ἐστιν, οἵτινές ἐστε ὑμεῖς.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Μηδεὶς ἑαυτὸν ἐξαπατάτω· εἴ τις δοκεῖ σοφὸς εἶναι ἐν ὑμῖν ἐν τῷ αἰῶνι τούτῳ, μωρὸς γενέσθω, ἵνα γένηται σοφός,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ἡ γὰρ σοφία τοῦ κόσμου τούτου μωρία παρὰ τῷ θεῷ ἐστιν· γέγραπται γάρ· Ὁ δρασσόμενος τοὺς σοφοὺς ἐν τῇ πανουργίᾳ αὐτῶν·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καὶ πάλιν· Κύριος γινώσκει τοὺς διαλογισμοὺς τῶν σοφῶν ὅτι εἰσὶν μάταιοι.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ὥστε μηδεὶς καυχάσθω ἐν ἀνθρώποις· πάντα γὰρ ὑμῶν ἐστιν,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22</w:t>
      </w:r>
      <w:r>
        <w:rPr>
          <w:lang w:val="el_GR" w:bidi="el_GR"/>
        </w:rPr>
        <w:t xml:space="preserve"> εἴτε Παῦλος εἴτε Ἀπολλῶς εἴτε Κηφᾶς εἴτε κόσμος εἴτε ζωὴ εἴτε θάνατος εἴτε ἐνεστῶτα εἴτε μέλλοντα, πάντα ὑμῶν,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23</w:t>
      </w:r>
      <w:r>
        <w:rPr>
          <w:lang w:val="el_GR" w:bidi="el_GR"/>
        </w:rPr>
        <w:t xml:space="preserve"> ὑμεῖς δὲ Χριστοῦ, Χριστὸς δὲ θεοῦ.</w:t>
      </w:r>
    </w:p>
    <w:p>
      <w:pPr>
        <w:pStyle w:val="Heading2"/>
      </w:pPr>
      <w:r>
        <w:rPr>
          <w:lang w:val="el_GR" w:bidi="el_GR"/>
        </w:rPr>
        <w:t>1 Corinthians 4:1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Οὕτως ἡμᾶς λογιζέσθω ἄνθρωπος ὡς ὑπηρέτας Χριστοῦ καὶ οἰκονόμους μυστηρίων θεοῦ.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ὧδε λοιπὸν ζητεῖται ἐν τοῖς οἰκονόμοις ἵνα πιστός τις εὑρεθῇ.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ἐμοὶ δὲ εἰς ἐλάχιστόν ἐστιν, ἵνα ὑφʼ ὑμῶν ἀνακριθῶ ἢ ὑπὸ ἀνθρωπίνης ἡμέρας· ἀλλʼ οὐδὲ ἐμαυτὸν ἀνακρίνω·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οὐδὲν γὰρ ἐμαυτῷ σύνοιδα, ἀλλʼ οὐκ ἐν τούτῳ δεδικαίωμαι, ὁ δὲ ἀνακρίνων με κύριός ἐστιν.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ὥστε μὴ πρὸ καιροῦ τι κρίνετε, ἕως ἂν ἔλθῃ ὁ κύριος, ὃς καὶ φωτίσει τὰ κρυπτὰ τοῦ σκότους καὶ φανερώσει τὰς βουλὰς τῶν καρδιῶν, καὶ τότε ὁ ἔπαινος γενήσεται ἑκάστῳ ἀπὸ τοῦ θεοῦ.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Ταῦτα δέ, ἀδελφοί, μετεσχημάτισα εἰς ἐμαυτὸν καὶ Ἀπολλῶν διʼ ὑμᾶς, ἵνα ἐν ἡμῖν μάθητε τό· Μὴ ὑπὲρ ἃ γέγραπται, ἵνα μὴ εἷς ὑπὲρ τοῦ ἑνὸς φυσιοῦσθε κατὰ τοῦ ἑτέρου.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τίς γάρ σε διακρίνει; τί δὲ ἔχεις ὃ οὐκ ἔλαβες; εἰ δὲ καὶ ἔλαβες, τί καυχᾶσαι ὡς μὴ λαβών;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Ἤδη κεκορεσμένοι ἐστέ, ἤδη ἐπλουτήσατε, χωρὶς ἡμῶν ἐβασιλεύσατε· καὶ ὄφελόν γε ἐβασιλεύσατε, ἵνα καὶ ἡμεῖς ὑμῖν συμβασιλεύσωμεν.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δοκῶ γάρ, ὁ θεὸς ἡμᾶς τοὺς ἀποστόλους ἐσχάτους ἀπέδειξεν ὡς ἐπιθανατίους, ὅτι θέατρον ἐγενήθημεν τῷ κόσμῳ καὶ ἀγγέλοις καὶ ἀνθρώποις.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ἡμεῖς μωροὶ διὰ Χριστόν, ὑμεῖς δὲ φρόνιμοι ἐν Χριστῷ· ἡμεῖς ἀσθενεῖς, ὑμεῖς δὲ ἰσχυροί· ὑμεῖς ἔνδοξοι, ἡμεῖς δὲ ἄτιμοι.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ἄχρι τῆς ἄρτι ὥρας καὶ πεινῶμεν καὶ διψῶμεν καὶ γυμνιτεύομεν καὶ κολαφιζόμεθα καὶ ἀστατοῦμεν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καὶ κοπιῶμεν ἐργαζόμενοι ταῖς ἰδίαις χερσίν· λοιδορούμενοι εὐλογοῦμεν, διωκόμενοι ἀνεχόμεθα,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δυσφημούμενοι παρακαλοῦμεν· ὡς περικαθάρματα τοῦ κόσμου ἐγενήθημεν, πάντων περίψημα ἕως ἄρτι.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Οὐκ ἐντρέπων ὑμᾶς γράφω ταῦτα, ἀλλʼ ὡς τέκνα μου ἀγαπητὰ νουθετῶν·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ἐὰν γὰρ μυρίους παιδαγωγοὺς ἔχητε ἐν Χριστῷ, ἀλλʼ οὐ πολλοὺς πατέρας, ἐν γὰρ Χριστῷ Ἰησοῦ διὰ τοῦ εὐαγγελίου ἐγὼ ὑμᾶς ἐγέννησα.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παρακαλῶ οὖν ὑμᾶς, μιμηταί μου γίνεσθε.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διὰ τοῦτο ἔπεμψα ὑμῖν Τιμόθεον, ὅς ἐστίν μου τέκνον ἀγαπητὸν καὶ πιστὸν ἐν κυρίῳ, ὃς ὑμᾶς ἀναμνήσει τὰς ὁδούς μου τὰς ἐν Χριστῷ Ἰησοῦ, καθὼς πανταχοῦ ἐν πάσῃ ἐκκλησίᾳ διδάσκω.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ὡς μὴ ἐρχομένου δέ μου πρὸς ὑμᾶς ἐφυσιώθησάν τινες·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ἐλεύσομαι δὲ ταχέως πρὸς ὑμᾶς, ἐὰν ὁ κύριος θελήσῃ, καὶ γνώσομαι οὐ τὸν λόγον τῶν πεφυσιωμένων ἀλλὰ τὴν δύναμιν,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οὐ γὰρ ἐν λόγῳ ἡ βασιλεία τοῦ θεοῦ ἀλλʼ ἐν δυνάμει.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τί θέλετε; ἐν ῥάβδῳ ἔλθω πρὸς ὑμᾶς, ἢ ἐν ἀγάπῃ πνεύματί τε πραΰτητος;</w:t>
      </w:r>
    </w:p>
    <w:p>
      <w:pPr>
        <w:pStyle w:val="Heading2"/>
      </w:pPr>
      <w:r>
        <w:rPr>
          <w:lang w:val="el_GR" w:bidi="el_GR"/>
        </w:rPr>
        <w:t>1 Corinthians 5:1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Ὅλως ἀκούεται ἐν ὑμῖν πορνεία, καὶ τοιαύτη πορνεία ἥτις οὐδὲ ἐν τοῖς ἔθνεσιν, ὥστε γυναῖκά τινα τοῦ πατρὸς ἔχειν.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καὶ ὑμεῖς πεφυσιωμένοι ἐστέ, καὶ οὐχὶ μᾶλλον ἐπενθήσατε, ἵνα ἀρθῇ ἐκ μέσου ὑμῶν ὁ τὸ ἔργον τοῦτο ποιήσας;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Ἐγὼ μὲν γάρ, ἀπὼν τῷ σώματι παρὼν δὲ τῷ πνεύματι, ἤδη κέκρικα ὡς παρὼν τὸν οὕτως τοῦτο κατεργασάμενον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ἐν τῷ ὀνόματι τοῦ κυρίου ἡμῶν Ἰησοῦ, συναχθέντων ὑμῶν καὶ τοῦ ἐμοῦ πνεύματος σὺν τῇ δυνάμει τοῦ κυρίου ἡμῶν Ἰησοῦ,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παραδοῦναι τὸν τοιοῦτον τῷ Σατανᾷ εἰς ὄλεθρον τῆς σαρκός, ἵνα τὸ πνεῦμα σωθῇ ἐν τῇ ἡμέρᾳ τοῦ κυρίου.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Οὐ καλὸν τὸ καύχημα ὑμῶν. οὐκ οἴδατε ὅτι μικρὰ ζύμη ὅλον τὸ φύραμα ζυμοῖ;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ἐκκαθάρατε τὴν παλαιὰν ζύμην, ἵνα ἦτε νέον φύραμα, καθώς ἐστε ἄζυμοι. καὶ γὰρ τὸ πάσχα ἡμῶν ἐτύθη Χριστός·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ὥστε ἑορτάζωμεν, μὴ ἐν ζύμῃ παλαιᾷ μηδὲ ἐν ζύμῃ κακίας καὶ πονηρίας, ἀλλʼ ἐν ἀζύμοις εἰλικρινείας καὶ ἀληθείας.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Ἔγραψα ὑμῖν ἐν τῇ ἐπιστολῇ μὴ συναναμίγνυσθαι πόρνοις,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οὐ πάντως τοῖς πόρνοις τοῦ κόσμου τούτου ἢ τοῖς πλεονέκταις καὶ ἅρπαξιν ἢ εἰδωλολάτραις, ἐπεὶ ὠφείλετε ἄρα ἐκ τοῦ κόσμου ἐξελθεῖν.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νῦν δὲ ἔγραψα ὑμῖν μὴ συναναμίγνυσθαι ἐάν τις ἀδελφὸς ὀνομαζόμενος ᾖ πόρνος ἢ πλεονέκτης ἢ εἰδωλολάτρης ἢ λοίδορος ἢ μέθυσος ἢ ἅρπαξ, τῷ τοιούτῳ μηδὲ συνεσθίειν.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τί γάρ μοι τοὺς ἔξω κρίνειν; οὐχὶ τοὺς ἔσω ὑμεῖς κρίνετε,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τοὺς δὲ ἔξω ὁ θεὸς κρίνει; ἐξάρατε τὸν πονηρὸν ἐξ ὑμῶν αὐτῶν.</w:t>
      </w:r>
    </w:p>
    <w:p>
      <w:pPr>
        <w:pStyle w:val="Heading2"/>
      </w:pPr>
      <w:r>
        <w:rPr>
          <w:lang w:val="el_GR" w:bidi="el_GR"/>
        </w:rPr>
        <w:t>1 Corinthians 6:1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Τολμᾷ τις ὑμῶν πρᾶγμα ἔχων πρὸς τὸν ἕτερον κρίνεσθαι ἐπὶ τῶν ἀδίκων, καὶ οὐχὶ ἐπὶ τῶν ἁγίων;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ἢ οὐκ οἴδατε ὅτι οἱ ἅγιοι τὸν κόσμον κρινοῦσιν; καὶ εἰ ἐν ὑμῖν κρίνεται ὁ κόσμος, ἀνάξιοί ἐστε κριτηρίων ἐλαχίστων;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οὐκ οἴδατε ὅτι ἀγγέλους κρινοῦμεν, μήτιγε βιωτικά;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βιωτικὰ μὲν οὖν κριτήρια ἐὰν ἔχητε, τοὺς ἐξουθενημένους ἐν τῇ ἐκκλησίᾳ, τούτους καθίζετε;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πρὸς ἐντροπὴν ὑμῖν λέγω. οὕτως οὐκ ἔνι ἐν ὑμῖν οὐδεὶς σοφὸς ὃς δυνήσεται διακρῖναι ἀνὰ μέσον τοῦ ἀδελφοῦ αὐτοῦ,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ἀλλὰ ἀδελφὸς μετὰ ἀδελφοῦ κρίνεται, καὶ τοῦτο ἐπὶ ἀπίστων;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ἤδη μὲν οὖν ὅλως ἥττημα ὑμῖν ἐστιν ὅτι κρίματα ἔχετε μεθʼ ἑαυτῶν· διὰ τί οὐχὶ μᾶλλον ἀδικεῖσθε; διὰ τί οὐχὶ μᾶλλον ἀποστερεῖσθε;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ἀλλὰ ὑμεῖς ἀδικεῖτε καὶ ἀποστερεῖτε, καὶ τοῦτο ἀδελφούς.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Ἢ οὐκ οἴδατε ὅτι ἄδικοι θεοῦ βασιλείαν οὐ κληρονομήσουσιν; μὴ πλανᾶσθε· οὔτε πόρνοι οὔτε εἰδωλολάτραι οὔτε μοιχοὶ οὔτε μαλακοὶ οὔτε ἀρσενοκοῖται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οὔτε κλέπται οὔτε πλεονέκται, οὐ μέθυσοι, οὐ λοίδοροι, οὐχ ἅρπαγες βασιλείαν θεοῦ κληρονομήσουσιν.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καὶ ταῦτά τινες ἦτε· ἀλλὰ ἀπελούσασθε, ἀλλὰ ἡγιάσθητε, ἀλλὰ ἐδικαιώθητε ἐν τῷ ὀνόματι τοῦ κυρίου Ἰησοῦ καὶ ἐν τῷ πνεύματι τοῦ θεοῦ ἡμῶν.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Πάντα μοι ἔξεστιν· ἀλλʼ οὐ πάντα συμφέρει. πάντα μοι ἔξεστιν· ἀλλʼ οὐκ ἐγὼ ἐξουσιασθήσομαι ὑπό τινος.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τὰ βρώματα τῇ κοιλίᾳ, καὶ ἡ κοιλία τοῖς βρώμασιν· ὁ δὲ θεὸς καὶ ταύτην καὶ ταῦτα καταργήσει. τὸ δὲ σῶμα οὐ τῇ πορνείᾳ ἀλλὰ τῷ κυρίῳ, καὶ ὁ κύριος τῷ σώματι·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ὁ δὲ θεὸς καὶ τὸν κύριον ἤγειρεν καὶ ἡμᾶς ἐξεγερεῖ διὰ τῆς δυνάμεως αὐτοῦ.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οὐκ οἴδατε ὅτι τὰ σώματα ὑμῶν μέλη Χριστοῦ ἐστιν; ἄρας οὖν τὰ μέλη τοῦ Χριστοῦ ποιήσω πόρνης μέλη; μὴ γένοιτο.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ἢ οὐκ οἴδατε ὅτι ὁ κολλώμενος τῇ πόρνῃ ἓν σῶμά ἐστιν; Ἔσονται γάρ, φησίν, οἱ δύο εἰς σάρκα μίαν.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ὁ δὲ κολλώμενος τῷ κυρίῳ ἓν πνεῦμά ἐστιν.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φεύγετε τὴν πορνείαν· πᾶν ἁμάρτημα ὃ ἐὰν ποιήσῃ ἄνθρωπος ἐκτὸς τοῦ σώματός ἐστιν, ὁ δὲ πορνεύων εἰς τὸ ἴδιον σῶμα ἁμαρτάνει.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ἢ οὐκ οἴδατε ὅτι τὸ σῶμα ὑμῶν ναὸς τοῦ ἐν ὑμῖν ἁγίου πνεύματός ἐστιν, οὗ ἔχετε ἀπὸ θεοῦ; καὶ οὐκ ἐστὲ ἑαυτῶν,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ἠγοράσθητε γὰρ τιμῆς· δοξάσατε δὴ τὸν θεὸν ἐν τῷ σώματι ὑμῶν.</w:t>
      </w:r>
    </w:p>
    <w:p>
      <w:pPr>
        <w:pStyle w:val="Heading2"/>
      </w:pPr>
      <w:r>
        <w:rPr>
          <w:lang w:val="el_GR" w:bidi="el_GR"/>
        </w:rPr>
        <w:t>1 Corinthians 7:1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Περὶ δὲ ὧν ἐγράψατε, καλὸν ἀνθρώπῳ γυναικὸς μὴ ἅπτεσθαι·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διὰ δὲ τὰς πορνείας ἕκαστος τὴν ἑαυτοῦ γυναῖκα ἐχέτω, καὶ ἑκάστη τὸν ἴδιον ἄνδρα ἐχέτω.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τῇ γυναικὶ ὁ ἀνὴρ τὴν ὀφειλὴν ἀποδιδότω, ὁμοίως δὲ καὶ ἡ γυνὴ τῷ ἀνδρί.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ἡ γυνὴ τοῦ ἰδίου σώματος οὐκ ἐξουσιάζει ἀλλὰ ὁ ἀνήρ· ὁμοίως δὲ καὶ ὁ ἀνὴρ τοῦ ἰδίου σώματος οὐκ ἐξουσιάζει ἀλλὰ ἡ γυνή.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μὴ ἀποστερεῖτε ἀλλήλους, εἰ μήτι ἂν ἐκ συμφώνου πρὸς καιρὸν ἵνα σχολάσητε τῇ προσευχῇ καὶ πάλιν ἐπὶ τὸ αὐτὸ ἦτε, ἵνα μὴ πειράζῃ ὑμᾶς ὁ Σατανᾶς διὰ τὴν ἀκρασίαν ὑμῶν.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τοῦτο δὲ λέγω κατὰ συγγνώμην, οὐ κατʼ ἐπιταγήν.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θέλω δὲ πάντας ἀνθρώπους εἶναι ὡς καὶ ἐμαυτόν· ἀλλὰ ἕκαστος ἴδιον ἔχει χάρισμα ἐκ θεοῦ, ὁ μὲν οὕτως, ὁ δὲ οὕτως.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Λέγω δὲ τοῖς ἀγάμοις καὶ ταῖς χήραις, καλὸν αὐτοῖς ἐὰν μείνωσιν ὡς κἀγώ·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εἰ δὲ οὐκ ἐγκρατεύονται, γαμησάτωσαν, κρεῖττον γάρ ἐστιν γαμῆσαι ἢ πυροῦσθαι.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Τοῖς δὲ γεγαμηκόσιν παραγγέλλω, οὐκ ἐγὼ ἀλλὰ ὁ κύριος, γυναῖκα ἀπὸ ἀνδρὸς μὴ χωρισθῆναι—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ἐὰν δὲ καὶ χωρισθῇ, μενέτω ἄγαμος ἢ τῷ ἀνδρὶ καταλλαγήτω—καὶ ἄνδρα γυναῖκα μὴ ἀφιέναι.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Τοῖς δὲ λοιποῖς λέγω ἐγώ, οὐχ ὁ κύριος· εἴ τις ἀδελφὸς γυναῖκα ἔχει ἄπιστον, καὶ αὕτη συνευδοκεῖ οἰκεῖν μετʼ αὐτοῦ, μὴ ἀφιέτω αὐτήν·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καὶ γυνὴ εἴ τις ἔχει ἄνδρα ἄπιστον, καὶ οὗτος συνευδοκεῖ οἰκεῖν μετʼ αὐτῆς, μὴ ἀφιέτω τὸν ἄνδρα.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ἡγίασται γὰρ ὁ ἀνὴρ ὁ ἄπιστος ἐν τῇ γυναικί, καὶ ἡγίασται ἡ γυνὴ ἡ ἄπιστος ἐν τῷ ἀδελφῷ· ἐπεὶ ἄρα τὰ τέκνα ὑμῶν ἀκάθαρτά ἐστιν, νῦν δὲ ἅγιά ἐστιν.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εἰ δὲ ὁ ἄπιστος χωρίζεται, χωριζέσθω· οὐ δεδούλωται ὁ ἀδελφὸς ἢ ἡ ἀδελφὴ ἐν τοῖς τοιούτοις, ἐν δὲ εἰρήνῃ κέκληκεν ἡμᾶς ὁ θεός.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τί γὰρ οἶδας, γύναι, εἰ τὸν ἄνδρα σώσεις; ἢ τί οἶδας, ἄνερ, εἰ τὴν γυναῖκα σώσεις;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Εἰ μὴ ἑκάστῳ ὡς ἐμέρισεν ὁ κύριος, ἕκαστον ὡς κέκληκεν ὁ θεός, οὕτως περιπατείτω· καὶ οὕτως ἐν ταῖς ἐκκλησίαις πάσαις διατάσσομαι.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περιτετμημένος τις ἐκλήθη; μὴ ἐπισπάσθω· ἐν ἀκροβυστίᾳ κέκληταί τις; μὴ περιτεμνέσθω.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ἡ περιτομὴ οὐδέν ἐστιν, καὶ ἡ ἀκροβυστία οὐδέν ἐστιν, ἀλλὰ τήρησις ἐντολῶν θεοῦ.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ἕκαστος ἐν τῇ κλήσει ᾗ ἐκλήθη ἐν ταύτῃ μενέτω.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Δοῦλος ἐκλήθης; μή σοι μελέτω· ἀλλʼ εἰ καὶ δύνασαι ἐλεύθερος γενέσθαι, μᾶλλον χρῆσαι.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22</w:t>
      </w:r>
      <w:r>
        <w:rPr>
          <w:lang w:val="el_GR" w:bidi="el_GR"/>
        </w:rPr>
        <w:t xml:space="preserve"> ὁ γὰρ ἐν κυρίῳ κληθεὶς δοῦλος ἀπελεύθερος κυρίου ἐστίν· ὁμοίως ὁ ἐλεύθερος κληθεὶς δοῦλός ἐστιν Χριστοῦ.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23</w:t>
      </w:r>
      <w:r>
        <w:rPr>
          <w:lang w:val="el_GR" w:bidi="el_GR"/>
        </w:rPr>
        <w:t xml:space="preserve"> τιμῆς ἠγοράσθητε· μὴ γίνεσθε δοῦλοι ἀνθρώπων.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24</w:t>
      </w:r>
      <w:r>
        <w:rPr>
          <w:lang w:val="el_GR" w:bidi="el_GR"/>
        </w:rPr>
        <w:t xml:space="preserve"> ἕκαστος ἐν ᾧ ἐκλήθη, ἀδελφοί, ἐν τούτῳ μενέτω παρὰ θεῷ.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25</w:t>
      </w:r>
      <w:r>
        <w:rPr>
          <w:lang w:val="el_GR" w:bidi="el_GR"/>
        </w:rPr>
        <w:t xml:space="preserve"> Περὶ δὲ τῶν παρθένων ἐπιταγὴν κυρίου οὐκ ἔχω, γνώμην δὲ δίδωμι ὡς ἠλεημένος ὑπὸ κυρίου πιστὸς εἶναι.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26</w:t>
      </w:r>
      <w:r>
        <w:rPr>
          <w:lang w:val="el_GR" w:bidi="el_GR"/>
        </w:rPr>
        <w:t xml:space="preserve"> νομίζω οὖν τοῦτο καλὸν ὑπάρχειν διὰ τὴν ἐνεστῶσαν ἀνάγκην, ὅτι καλὸν ἀνθρώπῳ τὸ οὕτως εἶναι.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27</w:t>
      </w:r>
      <w:r>
        <w:rPr>
          <w:lang w:val="el_GR" w:bidi="el_GR"/>
        </w:rPr>
        <w:t xml:space="preserve"> δέδεσαι γυναικί; μὴ ζήτει λύσιν· λέλυσαι ἀπὸ γυναικός; μὴ ζήτει γυναῖκα·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28</w:t>
      </w:r>
      <w:r>
        <w:rPr>
          <w:lang w:val="el_GR" w:bidi="el_GR"/>
        </w:rPr>
        <w:t xml:space="preserve"> ἐὰν δὲ καὶ γαμήσῃς, οὐχ ἥμαρτες. καὶ ἐὰν γήμῃ ἡ παρθένος, οὐχ ἥμαρτεν. θλῖψιν δὲ τῇ σαρκὶ ἕξουσιν οἱ τοιοῦτοι, ἐγὼ δὲ ὑμῶν φείδομαι.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29</w:t>
      </w:r>
      <w:r>
        <w:rPr>
          <w:lang w:val="el_GR" w:bidi="el_GR"/>
        </w:rPr>
        <w:t xml:space="preserve"> τοῦτο δέ φημι, ἀδελφοί, ὁ καιρὸς συνεσταλμένος ἐστίν· τὸ λοιπὸν ἵνα καὶ οἱ ἔχοντες γυναῖκας ὡς μὴ ἔχοντες ὦσιν,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30</w:t>
      </w:r>
      <w:r>
        <w:rPr>
          <w:lang w:val="el_GR" w:bidi="el_GR"/>
        </w:rPr>
        <w:t xml:space="preserve"> καὶ οἱ κλαίοντες ὡς μὴ κλαίοντες, καὶ οἱ χαίροντες ὡς μὴ χαίροντες, καὶ οἱ ἀγοράζοντες ὡς μὴ κατέχοντες,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31</w:t>
      </w:r>
      <w:r>
        <w:rPr>
          <w:lang w:val="el_GR" w:bidi="el_GR"/>
        </w:rPr>
        <w:t xml:space="preserve"> καὶ οἱ χρώμενοι τὸν κόσμον ὡς μὴ καταχρώμενοι· παράγει γὰρ τὸ σχῆμα τοῦ κόσμου τούτου.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32</w:t>
      </w:r>
      <w:r>
        <w:rPr>
          <w:lang w:val="el_GR" w:bidi="el_GR"/>
        </w:rPr>
        <w:t xml:space="preserve"> Θέλω δὲ ὑμᾶς ἀμερίμνους εἶναι. ὁ ἄγαμος μεριμνᾷ τὰ τοῦ κυρίου, πῶς ἀρέσῃ τῷ κυρίῳ·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33</w:t>
      </w:r>
      <w:r>
        <w:rPr>
          <w:lang w:val="el_GR" w:bidi="el_GR"/>
        </w:rPr>
        <w:t xml:space="preserve"> ὁ δὲ γαμήσας μεριμνᾷ τὰ τοῦ κόσμου, πῶς ἀρέσῃ τῇ γυναικί,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34</w:t>
      </w:r>
      <w:r>
        <w:rPr>
          <w:lang w:val="el_GR" w:bidi="el_GR"/>
        </w:rPr>
        <w:t xml:space="preserve"> καὶ μεμέρισται. καὶ ἡ γυνὴ ἡ ἄγαμος καὶ ἡ παρθένος μεριμνᾷ τὰ τοῦ κυρίου, ἵνα ᾖ ἁγία καὶ τῷ σώματι καὶ τῷ πνεύματι· ἡ δὲ γαμήσασα μεριμνᾷ τὰ τοῦ κόσμου, πῶς ἀρέσῃ τῷ ἀνδρί.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35</w:t>
      </w:r>
      <w:r>
        <w:rPr>
          <w:lang w:val="el_GR" w:bidi="el_GR"/>
        </w:rPr>
        <w:t xml:space="preserve"> τοῦτο δὲ πρὸς τὸ ὑμῶν αὐτῶν σύμφορον λέγω, οὐχ ἵνα βρόχον ὑμῖν ἐπιβάλω, ἀλλὰ πρὸς τὸ εὔσχημον καὶ εὐπάρεδρον τῷ κυρίῳ ἀπερισπάστως.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36</w:t>
      </w:r>
      <w:r>
        <w:rPr>
          <w:lang w:val="el_GR" w:bidi="el_GR"/>
        </w:rPr>
        <w:t xml:space="preserve"> Εἰ δέ τις ἀσχημονεῖν ἐπὶ τὴν παρθένον αὐτοῦ νομίζει ἐὰν ᾖ ὑπέρακμος, καὶ οὕτως ὀφείλει γίνεσθαι, ὃ θέλει ποιείτω· οὐχ ἁμαρτάνει· γαμείτωσαν.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37</w:t>
      </w:r>
      <w:r>
        <w:rPr>
          <w:lang w:val="el_GR" w:bidi="el_GR"/>
        </w:rPr>
        <w:t xml:space="preserve"> ὃς δὲ ἕστηκεν ἐν τῇ καρδίᾳ αὐτοῦ ἑδραῖος μὴ ἔχων ἀνάγκην, ἐξουσίαν δὲ ἔχει περὶ τοῦ ἰδίου θελήματος, καὶ τοῦτο κέκρικεν ἐν τῇ ἰδίᾳ καρδίᾳ, τηρεῖν τὴν ἑαυτοῦ παρθένον, καλῶς ποιήσει·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38</w:t>
      </w:r>
      <w:r>
        <w:rPr>
          <w:lang w:val="el_GR" w:bidi="el_GR"/>
        </w:rPr>
        <w:t xml:space="preserve"> ὥστε καὶ ὁ γαμίζων τὴν παρθένον ἑαυτοῦ καλῶς ποιεῖ, καὶ ὁ μὴ γαμίζων κρεῖσσον ποιήσει.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39</w:t>
      </w:r>
      <w:r>
        <w:rPr>
          <w:lang w:val="el_GR" w:bidi="el_GR"/>
        </w:rPr>
        <w:t xml:space="preserve"> Γυνὴ δέδεται ἐφʼ ὅσον χρόνον ζῇ ὁ ἀνὴρ αὐτῆς· ἐὰν δὲ κοιμηθῇ ὁ ἀνήρ, ἐλευθέρα ἐστὶν ᾧ θέλει γαμηθῆναι, μόνον ἐν κυρίῳ·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40</w:t>
      </w:r>
      <w:r>
        <w:rPr>
          <w:lang w:val="el_GR" w:bidi="el_GR"/>
        </w:rPr>
        <w:t xml:space="preserve"> μακαριωτέρα δέ ἐστιν ἐὰν οὕτως μείνῃ, κατὰ τὴν ἐμὴν γνώμην, δοκῶ δὲ κἀγὼ πνεῦμα θεοῦ ἔχειν.</w:t>
      </w:r>
    </w:p>
    <w:p>
      <w:pPr>
        <w:pStyle w:val="Heading2"/>
      </w:pPr>
      <w:r>
        <w:rPr>
          <w:lang w:val="el_GR" w:bidi="el_GR"/>
        </w:rPr>
        <w:t>1 Corinthians 8:1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Περὶ δὲ τῶν εἰδωλοθύτων, οἴδαμεν ὅτι πάντες γνῶσιν ἔχομεν. ἡ γνῶσις φυσιοῖ, ἡ δὲ ἀγάπη οἰκοδομεῖ.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εἴ τις δοκεῖ ἐγνωκέναι τι, οὔπω ἔγνω καθὼς δεῖ γνῶναι·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εἰ δέ τις ἀγαπᾷ τὸν θεόν, οὗτος ἔγνωσται ὑπʼ αὐτοῦ.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Περὶ τῆς βρώσεως οὖν τῶν εἰδωλοθύτων οἴδαμεν ὅτι οὐδὲν εἴδωλον ἐν κόσμῳ, καὶ ὅτι οὐδεὶς θεὸς εἰ μὴ εἷς.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καὶ γὰρ εἴπερ εἰσὶν λεγόμενοι θεοὶ εἴτε ἐν οὐρανῷ εἴτε ἐπὶ γῆς, ὥσπερ εἰσὶν θεοὶ πολλοὶ καὶ κύριοι πολλοί,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ἀλλʼ ἡμῖν εἷς θεὸς ὁ πατήρ, ἐξ οὗ τὰ πάντα καὶ ἡμεῖς εἰς αὐτόν, καὶ εἷς κύριος Ἰησοῦς Χριστός, διʼ οὗ τὰ πάντα καὶ ἡμεῖς διʼ αὐτοῦ.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Ἀλλʼ οὐκ ἐν πᾶσιν ἡ γνῶσις· τινὲς δὲ τῇ συνηθείᾳ ἕως ἄρτι τοῦ εἰδώλου ὡς εἰδωλόθυτον ἐσθίουσιν, καὶ ἡ συνείδησις αὐτῶν ἀσθενὴς οὖσα μολύνεται.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βρῶμα δὲ ἡμᾶς οὐ παραστήσει τῷ θεῷ· οὔτε γὰρ ἐὰν φάγωμεν, περισσεύομεν, οὔτε ἐὰν μὴ φάγωμεν, ὑστερούμεθα.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βλέπετε δὲ μή πως ἡ ἐξουσία ὑμῶν αὕτη πρόσκομμα γένηται τοῖς ἀσθενέσιν.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ἐὰν γάρ τις ἴδῃ σὲ τὸν ἔχοντα γνῶσιν ἐν εἰδωλείῳ κατακείμενον, οὐχὶ ἡ συνείδησις αὐτοῦ ἀσθενοῦς ὄντος οἰκοδομηθήσεται εἰς τὸ τὰ εἰδωλόθυτα ἐσθίειν;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ἀπόλλυται γὰρ ὁ ἀσθενῶν ἐν τῇ σῇ γνώσει, ὁ ἀδελφὸς διʼ ὃν Χριστὸς ἀπέθανεν.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οὕτως δὲ ἁμαρτάνοντες εἰς τοὺς ἀδελφοὺς καὶ τύπτοντες αὐτῶν τὴν συνείδησιν ἀσθενοῦσαν εἰς Χριστὸν ἁμαρτάνετε.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διόπερ εἰ βρῶμα σκανδαλίζει τὸν ἀδελφόν μου, οὐ μὴ φάγω κρέα εἰς τὸν αἰῶνα, ἵνα μὴ τὸν ἀδελφόν μου σκανδαλίσω.</w:t>
      </w:r>
    </w:p>
    <w:p>
      <w:pPr>
        <w:pStyle w:val="Heading2"/>
      </w:pPr>
      <w:r>
        <w:rPr>
          <w:lang w:val="el_GR" w:bidi="el_GR"/>
        </w:rPr>
        <w:t>1 Corinthians 9:1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Οὐκ εἰμὶ ἐλεύθερος; οὐκ εἰμὶ ἀπόστολος; οὐχὶ Ἰησοῦν τὸν κύριον ἡμῶν ἑόρακα; οὐ τὸ ἔργον μου ὑμεῖς ἐστε ἐν κυρίῳ;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εἰ ἄλλοις οὐκ εἰμὶ ἀπόστολος, ἀλλά γε ὑμῖν εἰμι, ἡ γὰρ σφραγίς μου τῆς ἀποστολῆς ὑμεῖς ἐστε ἐν κυρίῳ.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Ἡ ἐμὴ ἀπολογία τοῖς ἐμὲ ἀνακρίνουσίν ἐστιν αὕτη.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μὴ οὐκ ἔχομεν ἐξουσίαν φαγεῖν καὶ πεῖν;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μὴ οὐκ ἔχομεν ἐξουσίαν ἀδελφὴν γυναῖκα περιάγειν, ὡς καὶ οἱ λοιποὶ ἀπόστολοι καὶ οἱ ἀδελφοὶ τοῦ κυρίου καὶ Κηφᾶς;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ἢ μόνος ἐγὼ καὶ Βαρναβᾶς οὐκ ἔχομεν ἐξουσίαν μὴ ἐργάζεσθαι;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τίς στρατεύεται ἰδίοις ὀψωνίοις ποτέ; τίς φυτεύει ἀμπελῶνα καὶ τὸν καρπὸν αὐτοῦ οὐκ ἐσθίει; τίς ποιμαίνει ποίμνην καὶ ἐκ τοῦ γάλακτος τῆς ποίμνης οὐκ ἐσθίει;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Μὴ κατὰ ἄνθρωπον ταῦτα λαλῶ ἢ καὶ ὁ νόμος ταῦτα οὐ λέγει;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ἐν γὰρ τῷ Μωϋσέως νόμῳ γέγραπται· Οὐ κημώσεις βοῦν ἀλοῶντα. μὴ τῶν βοῶν μέλει τῷ θεῷ,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ἢ διʼ ἡμᾶς πάντως λέγει; διʼ ἡμᾶς γὰρ ἐγράφη, ὅτι ὀφείλει ἐπʼ ἐλπίδι ὁ ἀροτριῶν ἀροτριᾶν, καὶ ὁ ἀλοῶν ἐπʼ ἐλπίδι τοῦ μετέχειν.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εἰ ἡμεῖς ὑμῖν τὰ πνευματικὰ ἐσπείραμεν, μέγα εἰ ἡμεῖς ὑμῶν τὰ σαρκικὰ θερίσομεν;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εἰ ἄλλοι τῆς ὑμῶν ἐξουσίας μετέχουσιν, οὐ μᾶλλον ἡμεῖς; Ἀλλʼ οὐκ ἐχρησάμεθα τῇ ἐξουσίᾳ ταύτῃ, ἀλλὰ πάντα στέγομεν ἵνα μή τινα ἐγκοπὴν δῶμεν τῷ εὐαγγελίῳ τοῦ Χριστοῦ.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οὐκ οἴδατε ὅτι οἱ τὰ ἱερὰ ἐργαζόμενοι τὰ ἐκ τοῦ ἱεροῦ ἐσθίουσιν, οἱ τῷ θυσιαστηρίῳ παρεδρεύοντες τῷ θυσιαστηρίῳ συμμερίζονται;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οὕτως καὶ ὁ κύριος διέταξεν τοῖς τὸ εὐαγγέλιον καταγγέλλουσιν ἐκ τοῦ εὐαγγελίου ζῆν.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Ἐγὼ δὲ οὐ κέχρημαι οὐδενὶ τούτων. οὐκ ἔγραψα δὲ ταῦτα ἵνα οὕτως γένηται ἐν ἐμοί, καλὸν γάρ μοι μᾶλλον ἀποθανεῖν ἤ—τὸ καύχημά μου οὐδεὶς κενώσει.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ἐὰν γὰρ εὐαγγελίζωμαι, οὐκ ἔστιν μοι καύχημα, ἀνάγκη γάρ μοι ἐπίκειται· οὐαὶ γάρ μοί ἐστιν ἐὰν μὴ εὐαγγελίσωμαι.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εἰ γὰρ ἑκὼν τοῦτο πράσσω, μισθὸν ἔχω· εἰ δὲ ἄκων, οἰκονομίαν πεπίστευμαι.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τίς οὖν μού ἐστιν ὁ μισθός; ἵνα εὐαγγελιζόμενος ἀδάπανον θήσω τὸ εὐαγγέλιον, εἰς τὸ μὴ καταχρήσασθαι τῇ ἐξουσίᾳ μου ἐν τῷ εὐαγγελίῳ.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Ἐλεύθερος γὰρ ὢν ἐκ πάντων πᾶσιν ἐμαυτὸν ἐδούλωσα, ἵνα τοὺς πλείονας κερδήσω·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καὶ ἐγενόμην τοῖς Ἰουδαίοις ὡς Ἰουδαῖος, ἵνα Ἰουδαίους κερδήσω· τοῖς ὑπὸ νόμον ὡς ὑπὸ νόμον, μὴ ὢν αὐτὸς ὑπὸ νόμον, ἵνα τοὺς ὑπὸ νόμον κερδήσω·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τοῖς ἀνόμοις ὡς ἄνομος, μὴ ὢν ἄνομος θεοῦ ἀλλʼ ἔννομος Χριστοῦ, ἵνα κερδάνω τοὺς ἀνόμους·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22</w:t>
      </w:r>
      <w:r>
        <w:rPr>
          <w:lang w:val="el_GR" w:bidi="el_GR"/>
        </w:rPr>
        <w:t xml:space="preserve"> ἐγενόμην τοῖς ἀσθενέσιν ἀσθενής, ἵνα τοὺς ἀσθενεῖς κερδήσω· τοῖς πᾶσιν γέγονα πάντα, ἵνα πάντως τινὰς σώσω.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23</w:t>
      </w:r>
      <w:r>
        <w:rPr>
          <w:lang w:val="el_GR" w:bidi="el_GR"/>
        </w:rPr>
        <w:t xml:space="preserve"> πάντα δὲ ποιῶ διὰ τὸ εὐαγγέλιον, ἵνα συγκοινωνὸς αὐτοῦ γένωμαι.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24</w:t>
      </w:r>
      <w:r>
        <w:rPr>
          <w:lang w:val="el_GR" w:bidi="el_GR"/>
        </w:rPr>
        <w:t xml:space="preserve"> Οὐκ οἴδατε ὅτι οἱ ἐν σταδίῳ τρέχοντες πάντες μὲν τρέχουσιν, εἷς δὲ λαμβάνει τὸ βραβεῖον; οὕτως τρέχετε ἵνα καταλάβητε.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25</w:t>
      </w:r>
      <w:r>
        <w:rPr>
          <w:lang w:val="el_GR" w:bidi="el_GR"/>
        </w:rPr>
        <w:t xml:space="preserve"> πᾶς δὲ ὁ ἀγωνιζόμενος πάντα ἐγκρατεύεται, ἐκεῖνοι μὲν οὖν ἵνα φθαρτὸν στέφανον λάβωσιν, ἡμεῖς δὲ ἄφθαρτον.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26</w:t>
      </w:r>
      <w:r>
        <w:rPr>
          <w:lang w:val="el_GR" w:bidi="el_GR"/>
        </w:rPr>
        <w:t xml:space="preserve"> ἐγὼ τοίνυν οὕτως τρέχω ὡς οὐκ ἀδήλως, οὕτως πυκτεύω ὡς οὐκ ἀέρα δέρων·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27</w:t>
      </w:r>
      <w:r>
        <w:rPr>
          <w:lang w:val="el_GR" w:bidi="el_GR"/>
        </w:rPr>
        <w:t xml:space="preserve"> ἀλλὰ ὑπωπιάζω μου τὸ σῶμα καὶ δουλαγωγῶ, μή πως ἄλλοις κηρύξας αὐτὸς ἀδόκιμος γένωμαι.</w:t>
      </w:r>
    </w:p>
    <w:p>
      <w:pPr>
        <w:pStyle w:val="Heading2"/>
      </w:pPr>
      <w:r>
        <w:rPr>
          <w:lang w:val="el_GR" w:bidi="el_GR"/>
        </w:rPr>
        <w:t>1 Corinthians 10:1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Οὐ θέλω γὰρ ὑμᾶς ἀγνοεῖν, ἀδελφοί, ὅτι οἱ πατέρες ἡμῶν πάντες ὑπὸ τὴν νεφέλην ἦσαν καὶ πάντες διὰ τῆς θαλάσσης διῆλθον,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καὶ πάντες εἰς τὸν Μωϋσῆν ἐβαπτίσαντο ἐν τῇ νεφέλῃ καὶ ἐν τῇ θαλάσσῃ,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καὶ πάντες τὸ αὐτὸ πνευματικὸν βρῶμα ἔφαγον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καὶ πάντες τὸ αὐτὸ πνευματικὸν ἔπιον πόμα, ἔπινον γὰρ ἐκ πνευματικῆς ἀκολουθούσης πέτρας, ἡ πέτρα δὲ ἦν ὁ Χριστός·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ἀλλʼ οὐκ ἐν τοῖς πλείοσιν αὐτῶν ηὐδόκησεν ὁ θεός, κατεστρώθησαν γὰρ ἐν τῇ ἐρήμῳ.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Ταῦτα δὲ τύποι ἡμῶν ἐγενήθησαν, εἰς τὸ μὴ εἶναι ἡμᾶς ἐπιθυμητὰς κακῶν, καθὼς κἀκεῖνοι ἐπεθύμησαν.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μηδὲ εἰδωλολάτραι γίνεσθε, καθώς τινες αὐτῶν· ὥσπερ γέγραπται· Ἐκάθισεν ὁ λαὸς φαγεῖν καὶ πεῖν, καὶ ἀνέστησαν παίζειν.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μηδὲ πορνεύωμεν, καθώς τινες αὐτῶν ἐπόρνευσαν, καὶ ἔπεσαν μιᾷ ἡμέρᾳ εἴκοσι τρεῖς χιλιάδες.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μηδὲ ἐκπειράζωμεν τὸν Χριστόν, καθώς τινες αὐτῶν ἐπείρασαν, καὶ ὑπὸ τῶν ὄφεων ἀπώλλυντο.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μηδὲ γογγύζετε, καθάπερ τινὲς αὐτῶν ἐγόγγυσαν, καὶ ἀπώλοντο ὑπὸ τοῦ ὀλοθρευτοῦ.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ταῦτα δὲ τυπικῶς συνέβαινεν ἐκείνοις, ἐγράφη δὲ πρὸς νουθεσίαν ἡμῶν, εἰς οὓς τὰ τέλη τῶν αἰώνων κατήντηκεν.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ὥστε ὁ δοκῶν ἑστάναι βλεπέτω μὴ πέσῃ,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πειρασμὸς ὑμᾶς οὐκ εἴληφεν εἰ μὴ ἀνθρώπινος· πιστὸς δὲ ὁ θεός, ὃς οὐκ ἐάσει ὑμᾶς πειρασθῆναι ὑπὲρ ὃ δύνασθε, ἀλλὰ ποιήσει σὺν τῷ πειρασμῷ καὶ τὴν ἔκβασιν τοῦ δύνασθαι ὑπενεγκεῖν.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Διόπερ, ἀγαπητοί μου, φεύγετε ἀπὸ τῆς εἰδωλολατρίας.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ὡς φρονίμοις λέγω· κρίνατε ὑμεῖς ὅ φημι.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τὸ ποτήριον τῆς εὐλογίας ὃ εὐλογοῦμεν, οὐχὶ κοινωνία ἐστὶν τοῦ αἵματος τοῦ Χριστοῦ; τὸν ἄρτον ὃν κλῶμεν, οὐχὶ κοινωνία τοῦ σώματος τοῦ Χριστοῦ ἐστιν;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ὅτι εἷς ἄρτος, ἓν σῶμα οἱ πολλοί ἐσμεν, οἱ γὰρ πάντες ἐκ τοῦ ἑνὸς ἄρτου μετέχομεν.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βλέπετε τὸν Ἰσραὴλ κατὰ σάρκα· οὐχ οἱ ἐσθίοντες τὰς θυσίας κοινωνοὶ τοῦ θυσιαστηρίου εἰσίν;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τί οὖν φημι; ὅτι εἰδωλόθυτόν τί ἐστιν, ἢ ὅτι εἴδωλόν τί ἐστιν;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ἀλλʼ ὅτι ἃ θύουσιν, δαιμονίοις καὶ οὐ θεῷ θύουσιν, οὐ θέλω δὲ ὑμᾶς κοινωνοὺς τῶν δαιμονίων γίνεσθαι.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οὐ δύνασθε ποτήριον κυρίου πίνειν καὶ ποτήριον δαιμονίων· οὐ δύνασθε τραπέζης κυρίου μετέχειν καὶ τραπέζης δαιμονίων.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22</w:t>
      </w:r>
      <w:r>
        <w:rPr>
          <w:lang w:val="el_GR" w:bidi="el_GR"/>
        </w:rPr>
        <w:t xml:space="preserve"> ἢ παραζηλοῦμεν τὸν κύριον; μὴ ἰσχυρότεροι αὐτοῦ ἐσμεν;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23</w:t>
      </w:r>
      <w:r>
        <w:rPr>
          <w:lang w:val="el_GR" w:bidi="el_GR"/>
        </w:rPr>
        <w:t xml:space="preserve"> Πάντα ἔξεστιν· ἀλλʼ οὐ πάντα συμφέρει. πάντα ἔξεστιν· ἀλλʼ οὐ πάντα οἰκοδομεῖ.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24</w:t>
      </w:r>
      <w:r>
        <w:rPr>
          <w:lang w:val="el_GR" w:bidi="el_GR"/>
        </w:rPr>
        <w:t xml:space="preserve"> μηδεὶς τὸ ἑαυτοῦ ζητείτω ἀλλὰ τὸ τοῦ ἑτέρου.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25</w:t>
      </w:r>
      <w:r>
        <w:rPr>
          <w:lang w:val="el_GR" w:bidi="el_GR"/>
        </w:rPr>
        <w:t xml:space="preserve"> πᾶν τὸ ἐν μακέλλῳ πωλούμενον ἐσθίετε μηδὲν ἀνακρίνοντες διὰ τὴν συνείδησιν,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26</w:t>
      </w:r>
      <w:r>
        <w:rPr>
          <w:lang w:val="el_GR" w:bidi="el_GR"/>
        </w:rPr>
        <w:t xml:space="preserve"> τοῦ κυρίου γὰρ ἡ γῆ καὶ τὸ πλήρωμα αὐτῆς.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27</w:t>
      </w:r>
      <w:r>
        <w:rPr>
          <w:lang w:val="el_GR" w:bidi="el_GR"/>
        </w:rPr>
        <w:t xml:space="preserve"> εἴ τις καλεῖ ὑμᾶς τῶν ἀπίστων καὶ θέλετε πορεύεσθαι, πᾶν τὸ παρατιθέμενον ὑμῖν ἐσθίετε μηδὲν ἀνακρίνοντες διὰ τὴν συνείδησιν·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28</w:t>
      </w:r>
      <w:r>
        <w:rPr>
          <w:lang w:val="el_GR" w:bidi="el_GR"/>
        </w:rPr>
        <w:t xml:space="preserve"> ἐὰν δέ τις ὑμῖν εἴπῃ· Τοῦτο ἱερόθυτόν ἐστιν, μὴ ἐσθίετε διʼ ἐκεῖνον τὸν μηνύσαντα καὶ τὴν συνείδησιν·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29</w:t>
      </w:r>
      <w:r>
        <w:rPr>
          <w:lang w:val="el_GR" w:bidi="el_GR"/>
        </w:rPr>
        <w:t xml:space="preserve"> συνείδησιν δὲ λέγω οὐχὶ τὴν ἑαυτοῦ ἀλλὰ τὴν τοῦ ἑτέρου· ἱνατί γὰρ ἡ ἐλευθερία μου κρίνεται ὑπὸ ἄλλης συνειδήσεως;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30</w:t>
      </w:r>
      <w:r>
        <w:rPr>
          <w:lang w:val="el_GR" w:bidi="el_GR"/>
        </w:rPr>
        <w:t xml:space="preserve"> εἰ ἐγὼ χάριτι μετέχω, τί βλασφημοῦμαι ὑπὲρ οὗ ἐγὼ εὐχαριστῶ;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31</w:t>
      </w:r>
      <w:r>
        <w:rPr>
          <w:lang w:val="el_GR" w:bidi="el_GR"/>
        </w:rPr>
        <w:t xml:space="preserve"> Εἴτε οὖν ἐσθίετε εἴτε πίνετε εἴτε τι ποιεῖτε, πάντα εἰς δόξαν θεοῦ ποιεῖτε.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32</w:t>
      </w:r>
      <w:r>
        <w:rPr>
          <w:lang w:val="el_GR" w:bidi="el_GR"/>
        </w:rPr>
        <w:t xml:space="preserve"> ἀπρόσκοποι καὶ Ἰουδαίοις γίνεσθε καὶ Ἕλλησιν καὶ τῇ ἐκκλησίᾳ τοῦ θεοῦ,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33</w:t>
      </w:r>
      <w:r>
        <w:rPr>
          <w:lang w:val="el_GR" w:bidi="el_GR"/>
        </w:rPr>
        <w:t xml:space="preserve"> καθὼς κἀγὼ πάντα πᾶσιν ἀρέσκω, μὴ ζητῶν τὸ ἐμαυτοῦ σύμφορον ἀλλὰ τὸ τῶν πολλῶν, ἵνα σωθῶσιν.</w:t>
      </w:r>
    </w:p>
    <w:p>
      <w:pPr>
        <w:pStyle w:val="Heading2"/>
      </w:pPr>
      <w:r>
        <w:rPr>
          <w:lang w:val="el_GR" w:bidi="el_GR"/>
        </w:rPr>
        <w:t>1 Corinthians 11:1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μιμηταί μου γίνεσθε, καθὼς κἀγὼ Χριστοῦ.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Ἐπαινῶ δὲ ὑμᾶς ὅτι πάντα μου μέμνησθε καὶ καθὼς παρέδωκα ὑμῖν τὰς παραδόσεις κατέχετε.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θέλω δὲ ὑμᾶς εἰδέναι ὅτι παντὸς ἀνδρὸς ἡ κεφαλὴ ὁ Χριστός ἐστιν, κεφαλὴ δὲ γυναικὸς ὁ ἀνήρ, κεφαλὴ δὲ τοῦ Χριστοῦ ὁ θεός.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πᾶς ἀνὴρ προσευχόμενος ἢ προφητεύων κατὰ κεφαλῆς ἔχων καταισχύνει τὴν κεφαλὴν αὐτοῦ·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πᾶσα δὲ γυνὴ προσευχομένη ἢ προφητεύουσα ἀκατακαλύπτῳ τῇ κεφαλῇ καταισχύνει τὴν κεφαλὴν αὐτῆς, ἓν γάρ ἐστιν καὶ τὸ αὐτὸ τῇ ἐξυρημένῃ.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εἰ γὰρ οὐ κατακαλύπτεται γυνή, καὶ κειράσθω· εἰ δὲ αἰσχρὸν γυναικὶ τὸ κείρασθαι ἢ ξυρᾶσθαι, κατακαλυπτέσθω.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ἀνὴρ μὲν γὰρ οὐκ ὀφείλει κατακαλύπτεσθαι τὴν κεφαλήν, εἰκὼν καὶ δόξα θεοῦ ὑπάρχων· ἡ γυνὴ δὲ δόξα ἀνδρός ἐστιν.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οὐ γάρ ἐστιν ἀνὴρ ἐκ γυναικός, ἀλλὰ γυνὴ ἐξ ἀνδρός·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καὶ γὰρ οὐκ ἐκτίσθη ἀνὴρ διὰ τὴν γυναῖκα, ἀλλὰ γυνὴ διὰ τὸν ἄνδρα.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διὰ τοῦτο ὀφείλει ἡ γυνὴ ἐξουσίαν ἔχειν ἐπὶ τῆς κεφαλῆς διὰ τοὺς ἀγγέλους.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πλὴν οὔτε γυνὴ χωρὶς ἀνδρὸς οὔτε ἀνὴρ χωρὶς γυναικὸς ἐν κυρίῳ·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ὥσπερ γὰρ ἡ γυνὴ ἐκ τοῦ ἀνδρός, οὕτως καὶ ὁ ἀνὴρ διὰ τῆς γυναικός· τὰ δὲ πάντα ἐκ τοῦ θεοῦ.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ἐν ὑμῖν αὐτοῖς κρίνατε· πρέπον ἐστὶν γυναῖκα ἀκατακάλυπτον τῷ θεῷ προσεύχεσθαι;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οὐδὲ ἡ φύσις αὐτὴ διδάσκει ὑμᾶς ὅτι ἀνὴρ μὲν ἐὰν κομᾷ, ἀτιμία αὐτῷ ἐστιν,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γυνὴ δὲ ἐὰν κομᾷ, δόξα αὐτῇ ἐστιν; ὅτι ἡ κόμη ἀντὶ περιβολαίου δέδοται.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εἰ δέ τις δοκεῖ φιλόνεικος εἶναι, ἡμεῖς τοιαύτην συνήθειαν οὐκ ἔχομεν, οὐδὲ αἱ ἐκκλησίαι τοῦ θεοῦ.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Τοῦτο δὲ παραγγέλλων οὐκ ἐπαινῶ ὅτι οὐκ εἰς τὸ κρεῖσσον ἀλλὰ εἰς τὸ ἧσσον συνέρχεσθε.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πρῶτον μὲν γὰρ συνερχομένων ὑμῶν ἐν ἐκκλησίᾳ ἀκούω σχίσματα ἐν ὑμῖν ὑπάρχειν, καὶ μέρος τι πιστεύω.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δεῖ γὰρ καὶ αἱρέσεις ἐν ὑμῖν εἶναι, ἵνα καὶ οἱ δόκιμοι φανεροὶ γένωνται ἐν ὑμῖν.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συνερχομένων οὖν ὑμῶν ἐπὶ τὸ αὐτὸ οὐκ ἔστιν κυριακὸν δεῖπνον φαγεῖν,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ἕκαστος γὰρ τὸ ἴδιον δεῖπνον προλαμβάνει ἐν τῷ φαγεῖν, καὶ ὃς μὲν πεινᾷ, ὃς δὲ μεθύει.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22</w:t>
      </w:r>
      <w:r>
        <w:rPr>
          <w:lang w:val="el_GR" w:bidi="el_GR"/>
        </w:rPr>
        <w:t xml:space="preserve"> μὴ γὰρ οἰκίας οὐκ ἔχετε εἰς τὸ ἐσθίειν καὶ πίνειν; ἢ τῆς ἐκκλησίας τοῦ θεοῦ καταφρονεῖτε, καὶ καταισχύνετε τοὺς μὴ ἔχοντας; τί εἴπω ὑμῖν; ἐπαινέσω ὑμᾶς; ἐν τούτῳ οὐκ ἐπαινῶ.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23</w:t>
      </w:r>
      <w:r>
        <w:rPr>
          <w:lang w:val="el_GR" w:bidi="el_GR"/>
        </w:rPr>
        <w:t xml:space="preserve"> Ἐγὼ γὰρ παρέλαβον ἀπὸ τοῦ κυρίου, ὃ καὶ παρέδωκα ὑμῖν, ὅτι ὁ κύριος Ἰησοῦς ἐν τῇ νυκτὶ ᾗ παρεδίδετο ἔλαβεν ἄρτον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24</w:t>
      </w:r>
      <w:r>
        <w:rPr>
          <w:lang w:val="el_GR" w:bidi="el_GR"/>
        </w:rPr>
        <w:t xml:space="preserve"> καὶ εὐχαριστήσας ἔκλασεν καὶ εἶπεν· Τοῦτό μού ἐστιν τὸ σῶμα τὸ ὑπὲρ ὑμῶν· τοῦτο ποιεῖτε εἰς τὴν ἐμὴν ἀνάμνησιν.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25</w:t>
      </w:r>
      <w:r>
        <w:rPr>
          <w:lang w:val="el_GR" w:bidi="el_GR"/>
        </w:rPr>
        <w:t xml:space="preserve"> ὡσαύτως καὶ τὸ ποτήριον μετὰ τὸ δειπνῆσαι, λέγων· Τοῦτο τὸ ποτήριον ἡ καινὴ διαθήκη ἐστὶν ἐν τῷ ἐμῷ αἵματι· τοῦτο ποιεῖτε, ὁσάκις ἐὰν πίνητε, εἰς τὴν ἐμὴν ἀνάμνησιν.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26</w:t>
      </w:r>
      <w:r>
        <w:rPr>
          <w:lang w:val="el_GR" w:bidi="el_GR"/>
        </w:rPr>
        <w:t xml:space="preserve"> ὁσάκις γὰρ ἐὰν ἐσθίητε τὸν ἄρτον τοῦτον καὶ τὸ ποτήριον πίνητε, τὸν θάνατον τοῦ κυρίου καταγγέλλετε, ἄχρι οὗ ἔλθῃ.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27</w:t>
      </w:r>
      <w:r>
        <w:rPr>
          <w:lang w:val="el_GR" w:bidi="el_GR"/>
        </w:rPr>
        <w:t xml:space="preserve"> Ὥστε ὃς ἂν ἐσθίῃ τὸν ἄρτον ἢ πίνῃ τὸ ποτήριον τοῦ κυρίου ἀναξίως, ἔνοχος ἔσται τοῦ σώματος καὶ τοῦ αἵματος τοῦ κυρίου.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28</w:t>
      </w:r>
      <w:r>
        <w:rPr>
          <w:lang w:val="el_GR" w:bidi="el_GR"/>
        </w:rPr>
        <w:t xml:space="preserve"> δοκιμαζέτω δὲ ἄνθρωπος ἑαυτόν, καὶ οὕτως ἐκ τοῦ ἄρτου ἐσθιέτω καὶ ἐκ τοῦ ποτηρίου πινέτω·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29</w:t>
      </w:r>
      <w:r>
        <w:rPr>
          <w:lang w:val="el_GR" w:bidi="el_GR"/>
        </w:rPr>
        <w:t xml:space="preserve"> ὁ γὰρ ἐσθίων καὶ πίνων κρίμα ἑαυτῷ ἐσθίει καὶ πίνει μὴ διακρίνων τὸ σῶμα.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30</w:t>
      </w:r>
      <w:r>
        <w:rPr>
          <w:lang w:val="el_GR" w:bidi="el_GR"/>
        </w:rPr>
        <w:t xml:space="preserve"> διὰ τοῦτο ἐν ὑμῖν πολλοὶ ἀσθενεῖς καὶ ἄρρωστοι καὶ κοιμῶνται ἱκανοί.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31</w:t>
      </w:r>
      <w:r>
        <w:rPr>
          <w:lang w:val="el_GR" w:bidi="el_GR"/>
        </w:rPr>
        <w:t xml:space="preserve"> εἰ δὲ ἑαυτοὺς διεκρίνομεν, οὐκ ἂν ἐκρινόμεθα·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32</w:t>
      </w:r>
      <w:r>
        <w:rPr>
          <w:lang w:val="el_GR" w:bidi="el_GR"/>
        </w:rPr>
        <w:t xml:space="preserve"> κρινόμενοι δὲ ὑπὸ κυρίου παιδευόμεθα, ἵνα μὴ σὺν τῷ κόσμῳ κατακριθῶμεν.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33</w:t>
      </w:r>
      <w:r>
        <w:rPr>
          <w:lang w:val="el_GR" w:bidi="el_GR"/>
        </w:rPr>
        <w:t xml:space="preserve"> Ὥστε, ἀδελφοί μου, συνερχόμενοι εἰς τὸ φαγεῖν ἀλλήλους ἐκδέχεσθε.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34</w:t>
      </w:r>
      <w:r>
        <w:rPr>
          <w:lang w:val="el_GR" w:bidi="el_GR"/>
        </w:rPr>
        <w:t xml:space="preserve"> εἴ τις πεινᾷ, ἐν οἴκῳ ἐσθιέτω, ἵνα μὴ εἰς κρίμα συνέρχησθε. Τὰ δὲ λοιπὰ ὡς ἂν ἔλθω διατάξομαι.</w:t>
      </w:r>
    </w:p>
    <w:p>
      <w:pPr>
        <w:pStyle w:val="Heading2"/>
      </w:pPr>
      <w:r>
        <w:rPr>
          <w:lang w:val="el_GR" w:bidi="el_GR"/>
        </w:rPr>
        <w:t>1 Corinthians 12:1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Περὶ δὲ τῶν πνευματικῶν, ἀδελφοί, οὐ θέλω ὑμᾶς ἀγνοεῖν.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οἴδατε ὅτι ὅτε ἔθνη ἦτε πρὸς τὰ εἴδωλα τὰ ἄφωνα ὡς ἂν ἤγεσθε ἀπαγόμενοι.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διὸ γνωρίζω ὑμῖν ὅτι οὐδεὶς ἐν πνεύματι θεοῦ λαλῶν λέγει· Ἀνάθεμα Ἰησοῦς, καὶ οὐδεὶς δύναται εἰπεῖν· Κύριος Ἰησοῦς εἰ μὴ ἐν πνεύματι ἁγίῳ.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Διαιρέσεις δὲ χαρισμάτων εἰσίν, τὸ δὲ αὐτὸ πνεῦμα·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καὶ διαιρέσεις διακονιῶν εἰσιν, καὶ ὁ αὐτὸς κύριος·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καὶ διαιρέσεις ἐνεργημάτων εἰσίν, ὁ δὲ αὐτὸς θεός, ὁ ἐνεργῶν τὰ πάντα ἐν πᾶσιν.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ἑκάστῳ δὲ δίδοται ἡ φανέρωσις τοῦ πνεύματος πρὸς τὸ συμφέρον.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ᾧ μὲν γὰρ διὰ τοῦ πνεύματος δίδοται λόγος σοφίας, ἄλλῳ δὲ λόγος γνώσεως κατὰ τὸ αὐτὸ πνεῦμα,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ἑτέρῳ πίστις ἐν τῷ αὐτῷ πνεύματι, ἄλλῳ χαρίσματα ἰαμάτων ἐν τῷ ἑνὶ πνεύματι,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ἄλλῳ ἐνεργήματα δυνάμεων, ἄλλῳ προφητεία, ἄλλῳ διακρίσεις πνευμάτων, ἑτέρῳ γένη γλωσσῶν, ἄλλῳ ἑρμηνεία γλωσσῶν·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πάντα δὲ ταῦτα ἐνεργεῖ τὸ ἓν καὶ τὸ αὐτὸ πνεῦμα, διαιροῦν ἰδίᾳ ἑκάστῳ καθὼς βούλεται.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Καθάπερ γὰρ τὸ σῶμα ἕν ἐστιν καὶ μέλη πολλὰ ἔχει, πάντα δὲ τὰ μέλη τοῦ σώματος πολλὰ ὄντα ἕν ἐστιν σῶμα, οὕτως καὶ ὁ Χριστός·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καὶ γὰρ ἐν ἑνὶ πνεύματι ἡμεῖς πάντες εἰς ἓν σῶμα ἐβαπτίσθημεν, εἴτε Ἰουδαῖοι εἴτε Ἕλληνες, εἴτε δοῦλοι εἴτε ἐλεύθεροι, καὶ πάντες ἓν πνεῦμα ἐποτίσθημεν.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Καὶ γὰρ τὸ σῶμα οὐκ ἔστιν ἓν μέλος ἀλλὰ πολλά.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ἐὰν εἴπῃ ὁ πούς· Ὅτι οὐκ εἰμὶ χείρ, οὐκ εἰμὶ ἐκ τοῦ σώματος, οὐ παρὰ τοῦτο οὐκ ἔστιν ἐκ τοῦ σώματος;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καὶ ἐὰν εἴπῃ τὸ οὖς· Ὅτι οὐκ εἰμὶ ὀφθαλμός, οὐκ εἰμὶ ἐκ τοῦ σώματος, οὐ παρὰ τοῦτο οὐκ ἔστιν ἐκ τοῦ σώματος·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εἰ ὅλον τὸ σῶμα ὀφθαλμός, ποῦ ἡ ἀκοή; εἰ ὅλον ἀκοή, ποῦ ἡ ὄσφρησις;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νυνὶ δὲ ὁ θεὸς ἔθετο τὰ μέλη, ἓν ἕκαστον αὐτῶν, ἐν τῷ σώματι καθὼς ἠθέλησεν.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εἰ δὲ ἦν τὰ πάντα ἓν μέλος, ποῦ τὸ σῶμα;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νῦν δὲ πολλὰ μὲν μέλη, ἓν δὲ σῶμα.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οὐ δύναται δὲ ὁ ὀφθαλμὸς εἰπεῖν τῇ χειρί· Χρείαν σου οὐκ ἔχω, ἢ πάλιν ἡ κεφαλὴ τοῖς ποσίν· Χρείαν ὑμῶν οὐκ ἔχω·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22</w:t>
      </w:r>
      <w:r>
        <w:rPr>
          <w:lang w:val="el_GR" w:bidi="el_GR"/>
        </w:rPr>
        <w:t xml:space="preserve"> ἀλλὰ πολλῷ μᾶλλον τὰ δοκοῦντα μέλη τοῦ σώματος ἀσθενέστερα ὑπάρχειν ἀναγκαῖά ἐστιν,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23</w:t>
      </w:r>
      <w:r>
        <w:rPr>
          <w:lang w:val="el_GR" w:bidi="el_GR"/>
        </w:rPr>
        <w:t xml:space="preserve"> καὶ ἃ δοκοῦμεν ἀτιμότερα εἶναι τοῦ σώματος, τούτοις τιμὴν περισσοτέραν περιτίθεμεν, καὶ τὰ ἀσχήμονα ἡμῶν εὐσχημοσύνην περισσοτέραν ἔχει,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24</w:t>
      </w:r>
      <w:r>
        <w:rPr>
          <w:lang w:val="el_GR" w:bidi="el_GR"/>
        </w:rPr>
        <w:t xml:space="preserve"> τὰ δὲ εὐσχήμονα ἡμῶν οὐ χρείαν ἔχει. ἀλλὰ ὁ θεὸς συνεκέρασεν τὸ σῶμα, τῷ ὑστεροῦντι περισσοτέραν δοὺς τιμήν,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25</w:t>
      </w:r>
      <w:r>
        <w:rPr>
          <w:lang w:val="el_GR" w:bidi="el_GR"/>
        </w:rPr>
        <w:t xml:space="preserve"> ἵνα μὴ ᾖ σχίσμα ἐν τῷ σώματι, ἀλλὰ τὸ αὐτὸ ὑπὲρ ἀλλήλων μεριμνῶσι τὰ μέλη.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26</w:t>
      </w:r>
      <w:r>
        <w:rPr>
          <w:lang w:val="el_GR" w:bidi="el_GR"/>
        </w:rPr>
        <w:t xml:space="preserve"> καὶ εἴτε πάσχει ἓν μέλος, συμπάσχει πάντα τὰ μέλη· εἴτε δοξάζεται μέλος, συγχαίρει πάντα τὰ μέλη.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27</w:t>
      </w:r>
      <w:r>
        <w:rPr>
          <w:lang w:val="el_GR" w:bidi="el_GR"/>
        </w:rPr>
        <w:t xml:space="preserve"> Ὑμεῖς δέ ἐστε σῶμα Χριστοῦ καὶ μέλη ἐκ μέρους.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28</w:t>
      </w:r>
      <w:r>
        <w:rPr>
          <w:lang w:val="el_GR" w:bidi="el_GR"/>
        </w:rPr>
        <w:t xml:space="preserve"> καὶ οὓς μὲν ἔθετο ὁ θεὸς ἐν τῇ ἐκκλησίᾳ πρῶτον ἀποστόλους, δεύτερον προφήτας, τρίτον διδασκάλους, ἔπειτα δυνάμεις, ἔπειτα χαρίσματα ἰαμάτων, ἀντιλήμψεις, κυβερνήσεις, γένη γλωσσῶν.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29</w:t>
      </w:r>
      <w:r>
        <w:rPr>
          <w:lang w:val="el_GR" w:bidi="el_GR"/>
        </w:rPr>
        <w:t xml:space="preserve"> μὴ πάντες ἀπόστολοι; μὴ πάντες προφῆται; μὴ πάντες διδάσκαλοι; μὴ πάντες δυνάμεις;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30</w:t>
      </w:r>
      <w:r>
        <w:rPr>
          <w:lang w:val="el_GR" w:bidi="el_GR"/>
        </w:rPr>
        <w:t xml:space="preserve"> μὴ πάντες χαρίσματα ἔχουσιν ἰαμάτων; μὴ πάντες γλώσσαις λαλοῦσιν; μὴ πάντες διερμηνεύουσιν;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31</w:t>
      </w:r>
      <w:r>
        <w:rPr>
          <w:lang w:val="el_GR" w:bidi="el_GR"/>
        </w:rPr>
        <w:t xml:space="preserve"> ζηλοῦτε δὲ τὰ χαρίσματα τὰ μείζονα. καὶ ἔτι καθʼ ὑπερβολὴν ὁδὸν ὑμῖν δείκνυμι.</w:t>
      </w:r>
    </w:p>
    <w:p>
      <w:pPr>
        <w:pStyle w:val="Heading2"/>
      </w:pPr>
      <w:r>
        <w:rPr>
          <w:lang w:val="el_GR" w:bidi="el_GR"/>
        </w:rPr>
        <w:t>1 Corinthians 13:1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Ἐὰν ταῖς γλώσσαις τῶν ἀνθρώπων λαλῶ καὶ τῶν ἀγγέλων, ἀγάπην δὲ μὴ ἔχω, γέγονα χαλκὸς ἠχῶν ἢ κύμβαλον ἀλαλάζον.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καὶ ἐὰν ἔχω προφητείαν καὶ εἰδῶ τὰ μυστήρια πάντα καὶ πᾶσαν τὴν γνῶσιν, καὶ ἐὰν ἔχω πᾶσαν τὴν πίστιν ὥστε ὄρη μεθιστάναι, ἀγάπην δὲ μὴ ἔχω, οὐθέν εἰμι.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καὶ ἐὰν ψωμίσω πάντα τὰ ὑπάρχοντά μου, καὶ ἐὰν παραδῶ τὸ σῶμά μου, ἵνα καυθήσομαι, ἀγάπην δὲ μὴ ἔχω, οὐδὲν ὠφελοῦμαι.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Ἡ ἀγάπη μακροθυμεῖ, χρηστεύεται ἡ ἀγάπη, οὐ ζηλοῖ ἡ ἀγάπη, οὐ περπερεύεται, οὐ φυσιοῦται,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οὐκ ἀσχημονεῖ, οὐ ζητεῖ τὰ ἑαυτῆς, οὐ παροξύνεται, οὐ λογίζεται τὸ κακόν,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οὐ χαίρει ἐπὶ τῇ ἀδικίᾳ, συγχαίρει δὲ τῇ ἀληθείᾳ·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πάντα στέγει, πάντα πιστεύει, πάντα ἐλπίζει, πάντα ὑπομένει.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Ἡ ἀγάπη οὐδέποτε πίπτει. εἴτε δὲ προφητεῖαι, καταργηθήσονται· εἴτε γλῶσσαι, παύσονται· εἴτε γνῶσις, καταργηθήσεται.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ἐκ μέρους γὰρ γινώσκομεν καὶ ἐκ μέρους προφητεύομεν·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ὅταν δὲ ἔλθῃ τὸ τέλειον, τὸ ἐκ μέρους καταργηθήσεται.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ὅτε ἤμην νήπιος, ἐλάλουν ὡς νήπιος, ἐφρόνουν ὡς νήπιος, ἐλογιζόμην ὡς νήπιος· ὅτε γέγονα ἀνήρ, κατήργηκα τὰ τοῦ νηπίου.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βλέπομεν γὰρ ἄρτι διʼ ἐσόπτρου ἐν αἰνίγματι, τότε δὲ πρόσωπον πρὸς πρόσωπον· ἄρτι γινώσκω ἐκ μέρους, τότε δὲ ἐπιγνώσομαι καθὼς καὶ ἐπεγνώσθην.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νυνὶ δὲ μένει πίστις, ἐλπίς, ἀγάπη· τὰ τρία ταῦτα, μείζων δὲ τούτων ἡ ἀγάπη.</w:t>
      </w:r>
    </w:p>
    <w:p>
      <w:pPr>
        <w:pStyle w:val="Heading2"/>
      </w:pPr>
      <w:r>
        <w:rPr>
          <w:lang w:val="el_GR" w:bidi="el_GR"/>
        </w:rPr>
        <w:t>1 Corinthians 14:1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Διώκετε τὴν ἀγάπην, ζηλοῦτε δὲ τὰ πνευματικά, μᾶλλον δὲ ἵνα προφητεύητε.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ὁ γὰρ λαλῶν γλώσσῃ οὐκ ἀνθρώποις λαλεῖ ἀλλὰ θεῷ, οὐδεὶς γὰρ ἀκούει, πνεύματι δὲ λαλεῖ μυστήρια·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ὁ δὲ προφητεύων ἀνθρώποις λαλεῖ οἰκοδομὴν καὶ παράκλησιν καὶ παραμυθίαν.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ὁ λαλῶν γλώσσῃ ἑαυτὸν οἰκοδομεῖ· ὁ δὲ προφητεύων ἐκκλησίαν οἰκοδομεῖ.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θέλω δὲ πάντας ὑμᾶς λαλεῖν γλώσσαις, μᾶλλον δὲ ἵνα προφητεύητε· μείζων δὲ ὁ προφητεύων ἢ ὁ λαλῶν γλώσσαις, ἐκτὸς εἰ μὴ διερμηνεύῃ, ἵνα ἡ ἐκκλησία οἰκοδομὴν λάβῃ.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Νῦν δέ, ἀδελφοί, ἐὰν ἔλθω πρὸς ὑμᾶς γλώσσαις λαλῶν, τί ὑμᾶς ὠφελήσω, ἐὰν μὴ ὑμῖν λαλήσω ἢ ἐν ἀποκαλύψει ἢ ἐν γνώσει ἢ ἐν προφητείᾳ ἢ ἐν διδαχῇ;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ὅμως τὰ ἄψυχα φωνὴν διδόντα, εἴτε αὐλὸς εἴτε κιθάρα, ἐὰν διαστολὴν τοῖς φθόγγοις μὴ δῷ, πῶς γνωσθήσεται τὸ αὐλούμενον ἢ τὸ κιθαριζόμενον;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καὶ γὰρ ἐὰν ἄδηλον φωνὴν σάλπιγξ δῷ, τίς παρασκευάσεται εἰς πόλεμον;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οὕτως καὶ ὑμεῖς διὰ τῆς γλώσσης ἐὰν μὴ εὔσημον λόγον δῶτε, πῶς γνωσθήσεται τὸ λαλούμενον; ἔσεσθε γὰρ εἰς ἀέρα λαλοῦντες.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τοσαῦτα εἰ τύχοι γένη φωνῶν εἰσιν ἐν κόσμῳ, καὶ οὐδὲν ἄφωνον·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ἐὰν οὖν μὴ εἰδῶ τὴν δύναμιν τῆς φωνῆς, ἔσομαι τῷ λαλοῦντι βάρβαρος καὶ ὁ λαλῶν ἐν ἐμοὶ βάρβαρος.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οὕτως καὶ ὑμεῖς, ἐπεὶ ζηλωταί ἐστε πνευμάτων, πρὸς τὴν οἰκοδομὴν τῆς ἐκκλησίας ζητεῖτε ἵνα περισσεύητε.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Διὸ ὁ λαλῶν γλώσσῃ προσευχέσθω ἵνα διερμηνεύῃ.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ἐὰν γὰρ προσεύχωμαι γλώσσῃ, τὸ πνεῦμά μου προσεύχεται, ὁ δὲ νοῦς μου ἄκαρπός ἐστιν.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τί οὖν ἐστιν; προσεύξομαι τῷ πνεύματι, προσεύξομαι δὲ καὶ τῷ νοΐ· ψαλῶ τῷ πνεύματι, ψαλῶ δὲ καὶ τῷ νοΐ·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ἐπεὶ ἐὰν εὐλογῇς πνεύματι, ὁ ἀναπληρῶν τὸν τόπον τοῦ ἰδιώτου πῶς ἐρεῖ τὸ Ἀμήν ἐπὶ τῇ σῇ εὐχαριστίᾳ; ἐπειδὴ τί λέγεις οὐκ οἶδεν·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σὺ μὲν γὰρ καλῶς εὐχαριστεῖς, ἀλλʼ ὁ ἕτερος οὐκ οἰκοδομεῖται.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εὐχαριστῶ τῷ θεῷ, πάντων ὑμῶν μᾶλλον γλώσσαις λαλῶ·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ἀλλὰ ἐν ἐκκλησίᾳ θέλω πέντε λόγους τῷ νοΐ μου λαλῆσαι, ἵνα καὶ ἄλλους κατηχήσω, ἢ μυρίους λόγους ἐν γλώσσῃ.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Ἀδελφοί, μὴ παιδία γίνεσθε ταῖς φρεσίν, ἀλλὰ τῇ κακίᾳ νηπιάζετε, ταῖς δὲ φρεσὶν τέλειοι γίνεσθε.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ἐν τῷ νόμῳ γέγραπται ὅτι Ἐν ἑτερογλώσσοις καὶ ἐν χείλεσιν ἑτέρων λαλήσω τῷ λαῷ τούτῳ, καὶ οὐδʼ οὕτως εἰσακούσονταί μου, λέγει κύριος.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22</w:t>
      </w:r>
      <w:r>
        <w:rPr>
          <w:lang w:val="el_GR" w:bidi="el_GR"/>
        </w:rPr>
        <w:t xml:space="preserve"> ὥστε αἱ γλῶσσαι εἰς σημεῖόν εἰσιν οὐ τοῖς πιστεύουσιν ἀλλὰ τοῖς ἀπίστοις, ἡ δὲ προφητεία οὐ τοῖς ἀπίστοις ἀλλὰ τοῖς πιστεύουσιν.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23</w:t>
      </w:r>
      <w:r>
        <w:rPr>
          <w:lang w:val="el_GR" w:bidi="el_GR"/>
        </w:rPr>
        <w:t xml:space="preserve"> ἐὰν οὖν συνέλθῃ ἡ ἐκκλησία ὅλη ἐπὶ τὸ αὐτὸ καὶ πάντες λαλῶσιν γλώσσαις, εἰσέλθωσιν δὲ ἰδιῶται ἢ ἄπιστοι, οὐκ ἐροῦσιν ὅτι μαίνεσθε;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24</w:t>
      </w:r>
      <w:r>
        <w:rPr>
          <w:lang w:val="el_GR" w:bidi="el_GR"/>
        </w:rPr>
        <w:t xml:space="preserve"> ἐὰν δὲ πάντες προφητεύωσιν, εἰσέλθῃ δέ τις ἄπιστος ἢ ἰδιώτης, ἐλέγχεται ὑπὸ πάντων, ἀνακρίνεται ὑπὸ πάντων,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25</w:t>
      </w:r>
      <w:r>
        <w:rPr>
          <w:lang w:val="el_GR" w:bidi="el_GR"/>
        </w:rPr>
        <w:t xml:space="preserve"> τὰ κρυπτὰ τῆς καρδίας αὐτοῦ φανερὰ γίνεται, καὶ οὕτως πεσὼν ἐπὶ πρόσωπον προσκυνήσει τῷ θεῷ, ἀπαγγέλλων ὅτι Ὄντως ὁ θεὸς ἐν ὑμῖν ἐστιν.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26</w:t>
      </w:r>
      <w:r>
        <w:rPr>
          <w:lang w:val="el_GR" w:bidi="el_GR"/>
        </w:rPr>
        <w:t xml:space="preserve"> Τί οὖν ἐστιν, ἀδελφοί; ὅταν συνέρχησθε, ἕκαστος ψαλμὸν ἔχει, διδαχὴν ἔχει, ἀποκάλυψιν ἔχει, γλῶσσαν ἔχει, ἑρμηνείαν ἔχει· πάντα πρὸς οἰκοδομὴν γινέσθω.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27</w:t>
      </w:r>
      <w:r>
        <w:rPr>
          <w:lang w:val="el_GR" w:bidi="el_GR"/>
        </w:rPr>
        <w:t xml:space="preserve"> εἴτε γλώσσῃ τις λαλεῖ, κατὰ δύο ἢ τὸ πλεῖστον τρεῖς, καὶ ἀνὰ μέρος, καὶ εἷς διερμηνευέτω·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28</w:t>
      </w:r>
      <w:r>
        <w:rPr>
          <w:lang w:val="el_GR" w:bidi="el_GR"/>
        </w:rPr>
        <w:t xml:space="preserve"> ἐὰν δὲ μὴ ᾖ διερμηνευτής, σιγάτω ἐν ἐκκλησίᾳ, ἑαυτῷ δὲ λαλείτω καὶ τῷ θεῷ.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29</w:t>
      </w:r>
      <w:r>
        <w:rPr>
          <w:lang w:val="el_GR" w:bidi="el_GR"/>
        </w:rPr>
        <w:t xml:space="preserve"> προφῆται δὲ δύο ἢ τρεῖς λαλείτωσαν, καὶ οἱ ἄλλοι διακρινέτωσαν·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30</w:t>
      </w:r>
      <w:r>
        <w:rPr>
          <w:lang w:val="el_GR" w:bidi="el_GR"/>
        </w:rPr>
        <w:t xml:space="preserve"> ἐὰν δὲ ἄλλῳ ἀποκαλυφθῇ καθημένῳ, ὁ πρῶτος σιγάτω.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31</w:t>
      </w:r>
      <w:r>
        <w:rPr>
          <w:lang w:val="el_GR" w:bidi="el_GR"/>
        </w:rPr>
        <w:t xml:space="preserve"> δύνασθε γὰρ καθʼ ἕνα πάντες προφητεύειν, ἵνα πάντες μανθάνωσιν καὶ πάντες παρακαλῶνται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32</w:t>
      </w:r>
      <w:r>
        <w:rPr>
          <w:lang w:val="el_GR" w:bidi="el_GR"/>
        </w:rPr>
        <w:t xml:space="preserve"> καὶ πνεύματα προφητῶν προφήταις ὑποτάσσεται,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33</w:t>
      </w:r>
      <w:r>
        <w:rPr>
          <w:lang w:val="el_GR" w:bidi="el_GR"/>
        </w:rPr>
        <w:t xml:space="preserve"> οὐ γάρ ἐστιν ἀκαταστασίας ὁ θεὸς ἀλλὰ εἰρήνης), ὡς ἐν πάσαις ταῖς ἐκκλησίαις τῶν ἁγίων.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34</w:t>
      </w:r>
      <w:r>
        <w:rPr>
          <w:lang w:val="el_GR" w:bidi="el_GR"/>
        </w:rPr>
        <w:t xml:space="preserve"> Αἱ γυναῖκες ἐν ταῖς ἐκκλησίαις σιγάτωσαν, οὐ γὰρ ἐπιτρέπεται αὐταῖς λαλεῖν· ἀλλὰ ὑποτασσέσθωσαν, καθὼς καὶ ὁ νόμος λέγει.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35</w:t>
      </w:r>
      <w:r>
        <w:rPr>
          <w:lang w:val="el_GR" w:bidi="el_GR"/>
        </w:rPr>
        <w:t xml:space="preserve"> εἰ δέ τι μαθεῖν θέλουσιν, ἐν οἴκῳ τοὺς ἰδίους ἄνδρας ἐπερωτάτωσαν, αἰσχρὸν γάρ ἐστιν γυναικὶ λαλεῖν ἐν ἐκκλησίᾳ.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36</w:t>
      </w:r>
      <w:r>
        <w:rPr>
          <w:lang w:val="el_GR" w:bidi="el_GR"/>
        </w:rPr>
        <w:t xml:space="preserve"> ἢ ἀφʼ ὑμῶν ὁ λόγος τοῦ θεοῦ ἐξῆλθεν, ἢ εἰς ὑμᾶς μόνους κατήντησεν;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37</w:t>
      </w:r>
      <w:r>
        <w:rPr>
          <w:lang w:val="el_GR" w:bidi="el_GR"/>
        </w:rPr>
        <w:t xml:space="preserve"> Εἴ τις δοκεῖ προφήτης εἶναι ἢ πνευματικός, ἐπιγινωσκέτω ἃ γράφω ὑμῖν ὅτι κυρίου ἐστίν·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38</w:t>
      </w:r>
      <w:r>
        <w:rPr>
          <w:lang w:val="el_GR" w:bidi="el_GR"/>
        </w:rPr>
        <w:t xml:space="preserve"> εἰ δέ τις ἀγνοεῖ, ἀγνοεῖται.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39</w:t>
      </w:r>
      <w:r>
        <w:rPr>
          <w:lang w:val="el_GR" w:bidi="el_GR"/>
        </w:rPr>
        <w:t xml:space="preserve"> ὥστε, ἀδελφοί μου, ζηλοῦτε τὸ προφητεύειν, καὶ τὸ λαλεῖν μὴ κωλύετε γλώσσαις·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40</w:t>
      </w:r>
      <w:r>
        <w:rPr>
          <w:lang w:val="el_GR" w:bidi="el_GR"/>
        </w:rPr>
        <w:t xml:space="preserve"> πάντα δὲ εὐσχημόνως καὶ κατὰ τάξιν γινέσθω.</w:t>
      </w:r>
    </w:p>
    <w:p>
      <w:pPr>
        <w:pStyle w:val="Heading2"/>
      </w:pPr>
      <w:r>
        <w:rPr>
          <w:lang w:val="el_GR" w:bidi="el_GR"/>
        </w:rPr>
        <w:t>1 Corinthians 15:1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Γνωρίζω δὲ ὑμῖν, ἀδελφοί, τὸ εὐαγγέλιον ὃ εὐηγγελισάμην ὑμῖν, ὃ καὶ παρελάβετε, ἐν ᾧ καὶ ἑστήκατε,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διʼ οὗ καὶ σῴζεσθε, τίνι λόγῳ εὐηγγελισάμην ὑμῖν, εἰ κατέχετε, ἐκτὸς εἰ μὴ εἰκῇ ἐπιστεύσατε.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Παρέδωκα γὰρ ὑμῖν ἐν πρώτοις, ὃ καὶ παρέλαβον, ὅτι Χριστὸς ἀπέθανεν ὑπὲρ τῶν ἁμαρτιῶν ἡμῶν κατὰ τὰς γραφάς,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καὶ ὅτι ἐτάφη, καὶ ὅτι ἐγήγερται τῇ ἡμέρᾳ τῇ τρίτῃ κατὰ τὰς γραφάς,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καὶ ὅτι ὤφθη Κηφᾷ, εἶτα τοῖς δώδεκα·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ἔπειτα ὤφθη ἐπάνω πεντακοσίοις ἀδελφοῖς ἐφάπαξ, ἐξ ὧν οἱ πλείονες μένουσιν ἕως ἄρτι, τινὲς δὲ ἐκοιμήθησαν·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ἔπειτα ὤφθη Ἰακώβῳ, εἶτα τοῖς ἀποστόλοις πᾶσιν·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ἔσχατον δὲ πάντων ὡσπερεὶ τῷ ἐκτρώματι ὤφθη κἀμοί.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ἐγὼ γάρ εἰμι ὁ ἐλάχιστος τῶν ἀποστόλων, ὃς οὐκ εἰμὶ ἱκανὸς καλεῖσθαι ἀπόστολος, διότι ἐδίωξα τὴν ἐκκλησίαν τοῦ θεοῦ·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χάριτι δὲ θεοῦ εἰμι ὅ εἰμι, καὶ ἡ χάρις αὐτοῦ ἡ εἰς ἐμὲ οὐ κενὴ ἐγενήθη, ἀλλὰ περισσότερον αὐτῶν πάντων ἐκοπίασα, οὐκ ἐγὼ δὲ ἀλλὰ ἡ χάρις τοῦ θεοῦ ἡ σὺν ἐμοί.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εἴτε οὖν ἐγὼ εἴτε ἐκεῖνοι, οὕτως κηρύσσομεν καὶ οὕτως ἐπιστεύσατε.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Εἰ δὲ Χριστὸς κηρύσσεται ὅτι ἐκ νεκρῶν ἐγήγερται, πῶς λέγουσιν ἐν ὑμῖν τινες ὅτι ἀνάστασις νεκρῶν οὐκ ἔστιν;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εἰ δὲ ἀνάστασις νεκρῶν οὐκ ἔστιν, οὐδὲ Χριστὸς ἐγήγερται·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εἰ δὲ Χριστὸς οὐκ ἐγήγερται, κενὸν ἄρα τὸ κήρυγμα ἡμῶν, κενὴ καὶ ἡ πίστις ὑμῶν,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εὑρισκόμεθα δὲ καὶ ψευδομάρτυρες τοῦ θεοῦ, ὅτι ἐμαρτυρήσαμεν κατὰ τοῦ θεοῦ ὅτι ἤγειρεν τὸν Χριστόν, ὃν οὐκ ἤγειρεν εἴπερ ἄρα νεκροὶ οὐκ ἐγείρονται.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εἰ γὰρ νεκροὶ οὐκ ἐγείρονται, οὐδὲ Χριστὸς ἐγήγερται·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εἰ δὲ Χριστὸς οὐκ ἐγήγερται, ματαία ἡ πίστις ὑμῶν, ἔτι ἐστὲ ἐν ταῖς ἁμαρτίαις ὑμῶν.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ἄρα καὶ οἱ κοιμηθέντες ἐν Χριστῷ ἀπώλοντο.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εἰ ἐν τῇ ζωῇ ταύτῃ ἐν Χριστῷ ἠλπικότες ἐσμὲν μόνον, ἐλεεινότεροι πάντων ἀνθρώπων ἐσμέν.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Νυνὶ δὲ Χριστὸς ἐγήγερται ἐκ νεκρῶν, ἀπαρχὴ τῶν κεκοιμημένων.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ἐπειδὴ γὰρ διʼ ἀνθρώπου θάνατος, καὶ διʼ ἀνθρώπου ἀνάστασις νεκρῶν·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22</w:t>
      </w:r>
      <w:r>
        <w:rPr>
          <w:lang w:val="el_GR" w:bidi="el_GR"/>
        </w:rPr>
        <w:t xml:space="preserve"> ὥσπερ γὰρ ἐν τῷ Ἀδὰμ πάντες ἀποθνῄσκουσιν, οὕτως καὶ ἐν τῷ Χριστῷ πάντες ζῳοποιηθήσονται.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23</w:t>
      </w:r>
      <w:r>
        <w:rPr>
          <w:lang w:val="el_GR" w:bidi="el_GR"/>
        </w:rPr>
        <w:t xml:space="preserve"> ἕκαστος δὲ ἐν τῷ ἰδίῳ τάγματι· ἀπαρχὴ Χριστός, ἔπειτα οἱ τοῦ Χριστοῦ ἐν τῇ παρουσίᾳ αὐτοῦ·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24</w:t>
      </w:r>
      <w:r>
        <w:rPr>
          <w:lang w:val="el_GR" w:bidi="el_GR"/>
        </w:rPr>
        <w:t xml:space="preserve"> εἶτα τὸ τέλος, ὅταν παραδιδῷ τὴν βασιλείαν τῷ θεῷ καὶ πατρί, ὅταν καταργήσῃ πᾶσαν ἀρχὴν καὶ πᾶσαν ἐξουσίαν καὶ δύναμιν,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25</w:t>
      </w:r>
      <w:r>
        <w:rPr>
          <w:lang w:val="el_GR" w:bidi="el_GR"/>
        </w:rPr>
        <w:t xml:space="preserve"> δεῖ γὰρ αὐτὸν βασιλεύειν ἄχρι οὗ θῇ πάντας τοὺς ἐχθροὺς ὑπὸ τοὺς πόδας αὐτοῦ.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26</w:t>
      </w:r>
      <w:r>
        <w:rPr>
          <w:lang w:val="el_GR" w:bidi="el_GR"/>
        </w:rPr>
        <w:t xml:space="preserve"> ἔσχατος ἐχθρὸς καταργεῖται ὁ θάνατος,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27</w:t>
      </w:r>
      <w:r>
        <w:rPr>
          <w:lang w:val="el_GR" w:bidi="el_GR"/>
        </w:rPr>
        <w:t xml:space="preserve"> πάντα γὰρ ὑπέταξεν ὑπὸ τοὺς πόδας αὐτοῦ. ὅταν δὲ εἴπῃ ὅτι πάντα ὑποτέτακται, δῆλον ὅτι ἐκτὸς τοῦ ὑποτάξαντος αὐτῷ τὰ πάντα.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28</w:t>
      </w:r>
      <w:r>
        <w:rPr>
          <w:lang w:val="el_GR" w:bidi="el_GR"/>
        </w:rPr>
        <w:t xml:space="preserve"> ὅταν δὲ ὑποταγῇ αὐτῷ τὰ πάντα, τότε αὐτὸς ὁ υἱὸς ὑποταγήσεται τῷ ὑποτάξαντι αὐτῷ τὰ πάντα, ἵνα ᾖ ὁ θεὸς πάντα ἐν πᾶσιν.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29</w:t>
      </w:r>
      <w:r>
        <w:rPr>
          <w:lang w:val="el_GR" w:bidi="el_GR"/>
        </w:rPr>
        <w:t xml:space="preserve"> Ἐπεὶ τί ποιήσουσιν οἱ βαπτιζόμενοι ὑπὲρ τῶν νεκρῶν; εἰ ὅλως νεκροὶ οὐκ ἐγείρονται, τί καὶ βαπτίζονται ὑπὲρ αὐτῶν;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30</w:t>
      </w:r>
      <w:r>
        <w:rPr>
          <w:lang w:val="el_GR" w:bidi="el_GR"/>
        </w:rPr>
        <w:t xml:space="preserve"> τί καὶ ἡμεῖς κινδυνεύομεν πᾶσαν ὥραν;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31</w:t>
      </w:r>
      <w:r>
        <w:rPr>
          <w:lang w:val="el_GR" w:bidi="el_GR"/>
        </w:rPr>
        <w:t xml:space="preserve"> καθʼ ἡμέραν ἀποθνῄσκω, νὴ τὴν ὑμετέραν καύχησιν, ἣν ἔχω ἐν Χριστῷ Ἰησοῦ τῷ κυρίῳ ἡμῶν.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32</w:t>
      </w:r>
      <w:r>
        <w:rPr>
          <w:lang w:val="el_GR" w:bidi="el_GR"/>
        </w:rPr>
        <w:t xml:space="preserve"> εἰ κατὰ ἄνθρωπον ἐθηριομάχησα ἐν Ἐφέσῳ, τί μοι τὸ ὄφελος; εἰ νεκροὶ οὐκ ἐγείρονται, Φάγωμεν καὶ πίωμεν, αὔριον γὰρ ἀποθνῄσκομεν.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33</w:t>
      </w:r>
      <w:r>
        <w:rPr>
          <w:lang w:val="el_GR" w:bidi="el_GR"/>
        </w:rPr>
        <w:t xml:space="preserve"> μὴ πλανᾶσθε· φθείρουσιν ἤθη χρηστὰ ὁμιλίαι κακαί.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34</w:t>
      </w:r>
      <w:r>
        <w:rPr>
          <w:lang w:val="el_GR" w:bidi="el_GR"/>
        </w:rPr>
        <w:t xml:space="preserve"> ἐκνήψατε δικαίως καὶ μὴ ἁμαρτάνετε, ἀγνωσίαν γὰρ θεοῦ τινες ἔχουσιν· πρὸς ἐντροπὴν ὑμῖν λαλῶ.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35</w:t>
      </w:r>
      <w:r>
        <w:rPr>
          <w:lang w:val="el_GR" w:bidi="el_GR"/>
        </w:rPr>
        <w:t xml:space="preserve"> Ἀλλὰ ἐρεῖ τις· Πῶς ἐγείρονται οἱ νεκροί, ποίῳ δὲ σώματι ἔρχονται;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36</w:t>
      </w:r>
      <w:r>
        <w:rPr>
          <w:lang w:val="el_GR" w:bidi="el_GR"/>
        </w:rPr>
        <w:t xml:space="preserve"> ἄφρων, σὺ ὃ σπείρεις, οὐ ζῳοποιεῖται ἐὰν μὴ ἀποθάνῃ·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37</w:t>
      </w:r>
      <w:r>
        <w:rPr>
          <w:lang w:val="el_GR" w:bidi="el_GR"/>
        </w:rPr>
        <w:t xml:space="preserve"> καὶ ὃ σπείρεις, οὐ τὸ σῶμα τὸ γενησόμενον σπείρεις ἀλλὰ γυμνὸν κόκκον εἰ τύχοι σίτου ἤ τινος τῶν λοιπῶν·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38</w:t>
      </w:r>
      <w:r>
        <w:rPr>
          <w:lang w:val="el_GR" w:bidi="el_GR"/>
        </w:rPr>
        <w:t xml:space="preserve"> ὁ δὲ θεὸς δίδωσιν αὐτῷ σῶμα καθὼς ἠθέλησεν, καὶ ἑκάστῳ τῶν σπερμάτων ἴδιον σῶμα.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39</w:t>
      </w:r>
      <w:r>
        <w:rPr>
          <w:lang w:val="el_GR" w:bidi="el_GR"/>
        </w:rPr>
        <w:t xml:space="preserve"> οὐ πᾶσα σὰρξ ἡ αὐτὴ σάρξ, ἀλλὰ ἄλλη μὲν ἀνθρώπων, ἄλλη δὲ σὰρξ κτηνῶν, ἄλλη δὲ σὰρξ πτηνῶν, ἄλλη δὲ ἰχθύων.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40</w:t>
      </w:r>
      <w:r>
        <w:rPr>
          <w:lang w:val="el_GR" w:bidi="el_GR"/>
        </w:rPr>
        <w:t xml:space="preserve"> καὶ σώματα ἐπουράνια, καὶ σώματα ἐπίγεια· ἀλλὰ ἑτέρα μὲν ἡ τῶν ἐπουρανίων δόξα, ἑτέρα δὲ ἡ τῶν ἐπιγείων.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41</w:t>
      </w:r>
      <w:r>
        <w:rPr>
          <w:lang w:val="el_GR" w:bidi="el_GR"/>
        </w:rPr>
        <w:t xml:space="preserve"> ἄλλη δόξα ἡλίου, καὶ ἄλλη δόξα σελήνης, καὶ ἄλλη δόξα ἀστέρων, ἀστὴρ γὰρ ἀστέρος διαφέρει ἐν δόξῃ.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42</w:t>
      </w:r>
      <w:r>
        <w:rPr>
          <w:lang w:val="el_GR" w:bidi="el_GR"/>
        </w:rPr>
        <w:t xml:space="preserve"> Οὕτως καὶ ἡ ἀνάστασις τῶν νεκρῶν. σπείρεται ἐν φθορᾷ, ἐγείρεται ἐν ἀφθαρσίᾳ·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43</w:t>
      </w:r>
      <w:r>
        <w:rPr>
          <w:lang w:val="el_GR" w:bidi="el_GR"/>
        </w:rPr>
        <w:t xml:space="preserve"> σπείρεται ἐν ἀτιμίᾳ, ἐγείρεται ἐν δόξῃ· σπείρεται ἐν ἀσθενείᾳ, ἐγείρεται ἐν δυνάμει·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44</w:t>
      </w:r>
      <w:r>
        <w:rPr>
          <w:lang w:val="el_GR" w:bidi="el_GR"/>
        </w:rPr>
        <w:t xml:space="preserve"> σπείρεται σῶμα ψυχικόν, ἐγείρεται σῶμα πνευματικόν. Εἰ ἔστιν σῶμα ψυχικόν, ἔστιν καὶ πνευματικόν.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45</w:t>
      </w:r>
      <w:r>
        <w:rPr>
          <w:lang w:val="el_GR" w:bidi="el_GR"/>
        </w:rPr>
        <w:t xml:space="preserve"> οὕτως καὶ γέγραπται· Ἐγένετο ὁ πρῶτος ἄνθρωπος Ἀδὰμ εἰς ψυχὴν ζῶσαν· ὁ ἔσχατος Ἀδὰμ εἰς πνεῦμα ζῳοποιοῦν.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46</w:t>
      </w:r>
      <w:r>
        <w:rPr>
          <w:lang w:val="el_GR" w:bidi="el_GR"/>
        </w:rPr>
        <w:t xml:space="preserve"> ἀλλʼ οὐ πρῶτον τὸ πνευματικὸν ἀλλὰ τὸ ψυχικόν, ἔπειτα τὸ πνευματικόν.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47</w:t>
      </w:r>
      <w:r>
        <w:rPr>
          <w:lang w:val="el_GR" w:bidi="el_GR"/>
        </w:rPr>
        <w:t xml:space="preserve"> ὁ πρῶτος ἄνθρωπος ἐκ γῆς χοϊκός, ὁ δεύτερος ἄνθρωπος ἐξ οὐρανοῦ.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48</w:t>
      </w:r>
      <w:r>
        <w:rPr>
          <w:lang w:val="el_GR" w:bidi="el_GR"/>
        </w:rPr>
        <w:t xml:space="preserve"> οἷος ὁ χοϊκός, τοιοῦτοι καὶ οἱ χοϊκοί, καὶ οἷος ὁ ἐπουράνιος, τοιοῦτοι καὶ οἱ ἐπουράνιοι·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49</w:t>
      </w:r>
      <w:r>
        <w:rPr>
          <w:lang w:val="el_GR" w:bidi="el_GR"/>
        </w:rPr>
        <w:t xml:space="preserve"> καὶ καθὼς ἐφορέσαμεν τὴν εἰκόνα τοῦ χοϊκοῦ, φορέσομεν καὶ τὴν εἰκόνα τοῦ ἐπουρανίου.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50</w:t>
      </w:r>
      <w:r>
        <w:rPr>
          <w:lang w:val="el_GR" w:bidi="el_GR"/>
        </w:rPr>
        <w:t xml:space="preserve"> Τοῦτο δέ φημι, ἀδελφοί, ὅτι σὰρξ καὶ αἷμα βασιλείαν θεοῦ κληρονομῆσαι οὐ δύναται, οὐδὲ ἡ φθορὰ τὴν ἀφθαρσίαν κληρονομεῖ.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51</w:t>
      </w:r>
      <w:r>
        <w:rPr>
          <w:lang w:val="el_GR" w:bidi="el_GR"/>
        </w:rPr>
        <w:t xml:space="preserve"> ἰδοὺ μυστήριον ὑμῖν λέγω· πάντες οὐ κοιμηθησόμεθα πάντες δὲ ἀλλαγησόμεθα,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52</w:t>
      </w:r>
      <w:r>
        <w:rPr>
          <w:lang w:val="el_GR" w:bidi="el_GR"/>
        </w:rPr>
        <w:t xml:space="preserve"> ἐν ἀτόμῳ, ἐν ῥιπῇ ὀφθαλμοῦ, ἐν τῇ ἐσχάτῃ σάλπιγγι· σαλπίσει γάρ, καὶ οἱ νεκροὶ ἐγερθήσονται ἄφθαρτοι, καὶ ἡμεῖς ἀλλαγησόμεθα.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53</w:t>
      </w:r>
      <w:r>
        <w:rPr>
          <w:lang w:val="el_GR" w:bidi="el_GR"/>
        </w:rPr>
        <w:t xml:space="preserve"> δεῖ γὰρ τὸ φθαρτὸν τοῦτο ἐνδύσασθαι ἀφθαρσίαν καὶ τὸ θνητὸν τοῦτο ἐνδύσασθαι ἀθανασίαν.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54</w:t>
      </w:r>
      <w:r>
        <w:rPr>
          <w:lang w:val="el_GR" w:bidi="el_GR"/>
        </w:rPr>
        <w:t xml:space="preserve"> ὅταν δὲ τὸ φθαρτὸν τοῦτο ἐνδύσηται ἀφθαρσίαν καὶ τὸ θνητὸν τοῦτο ἐνδύσηται ἀθανασίαν, τότε γενήσεται ὁ λόγος ὁ γεγραμμένος· Κατεπόθη ὁ θάνατος εἰς νῖκος.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55</w:t>
      </w:r>
      <w:r>
        <w:rPr>
          <w:lang w:val="el_GR" w:bidi="el_GR"/>
        </w:rPr>
        <w:t xml:space="preserve"> ποῦ σου, θάνατε, τὸ νῖκος; ποῦ σου, θάνατε, τὸ κέντρον;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56</w:t>
      </w:r>
      <w:r>
        <w:rPr>
          <w:lang w:val="el_GR" w:bidi="el_GR"/>
        </w:rPr>
        <w:t xml:space="preserve"> τὸ δὲ κέντρον τοῦ θανάτου ἡ ἁμαρτία, ἡ δὲ δύναμις τῆς ἁμαρτίας ὁ νόμος·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57</w:t>
      </w:r>
      <w:r>
        <w:rPr>
          <w:lang w:val="el_GR" w:bidi="el_GR"/>
        </w:rPr>
        <w:t xml:space="preserve"> τῷ δὲ θεῷ χάρις τῷ διδόντι ἡμῖν τὸ νῖκος διὰ τοῦ κυρίου ἡμῶν Ἰησοῦ Χριστοῦ.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58</w:t>
      </w:r>
      <w:r>
        <w:rPr>
          <w:lang w:val="el_GR" w:bidi="el_GR"/>
        </w:rPr>
        <w:t xml:space="preserve"> Ὥστε, ἀδελφοί μου ἀγαπητοί, ἑδραῖοι γίνεσθε, ἀμετακίνητοι, περισσεύοντες ἐν τῷ ἔργῳ τοῦ κυρίου πάντοτε, εἰδότες ὅτι ὁ κόπος ὑμῶν οὐκ ἔστιν κενὸς ἐν κυρίῳ.</w:t>
      </w:r>
    </w:p>
    <w:p>
      <w:pPr>
        <w:pStyle w:val="Heading2"/>
      </w:pPr>
      <w:r>
        <w:rPr>
          <w:lang w:val="el_GR" w:bidi="el_GR"/>
        </w:rPr>
        <w:t>1 Corinthians 16:1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Περὶ δὲ τῆς λογείας τῆς εἰς τοὺς ἁγίους, ὥσπερ διέταξα ταῖς ἐκκλησίαις τῆς Γαλατίας, οὕτως καὶ ὑμεῖς ποιήσατε.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κατὰ μίαν σαββάτου ἕκαστος ὑμῶν παρʼ ἑαυτῷ τιθέτω θησαυρίζων ὅ τι ἐὰν εὐοδῶται, ἵνα μὴ ὅταν ἔλθω τότε λογεῖαι γίνωνται.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ὅταν δὲ παραγένωμαι, οὓς ἐὰν δοκιμάσητε διʼ ἐπιστολῶν, τούτους πέμψω ἀπενεγκεῖν τὴν χάριν ὑμῶν εἰς Ἰερουσαλήμ·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ἐὰν δὲ ἄξιον ᾖ τοῦ κἀμὲ πορεύεσθαι, σὺν ἐμοὶ πορεύσονται.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Ἐλεύσομαι δὲ πρὸς ὑμᾶς ὅταν Μακεδονίαν διέλθω, Μακεδονίαν γὰρ διέρχομαι,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πρὸς ὑμᾶς δὲ τυχὸν παραμενῶ ἢ καὶ παραχειμάσω, ἵνα ὑμεῖς με προπέμψητε οὗ ἐὰν πορεύωμαι.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οὐ θέλω γὰρ ὑμᾶς ἄρτι ἐν παρόδῳ ἰδεῖν, ἐλπίζω γὰρ χρόνον τινὰ ἐπιμεῖναι πρὸς ὑμᾶς, ἐὰν ὁ κύριος ἐπιτρέψῃ.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ἐπιμενῶ δὲ ἐν Ἐφέσῳ ἕως τῆς πεντηκοστῆς·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θύρα γάρ μοι ἀνέῳγεν μεγάλη καὶ ἐνεργής, καὶ ἀντικείμενοι πολλοί.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Ἐὰν δὲ ἔλθῃ Τιμόθεος, βλέπετε ἵνα ἀφόβως γένηται πρὸς ὑμᾶς, τὸ γὰρ ἔργον κυρίου ἐργάζεται ὡς κἀγώ·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μή τις οὖν αὐτὸν ἐξουθενήσῃ. προπέμψατε δὲ αὐτὸν ἐν εἰρήνῃ, ἵνα ἔλθῃ πρός με, ἐκδέχομαι γὰρ αὐτὸν μετὰ τῶν ἀδελφῶν.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Περὶ δὲ Ἀπολλῶ τοῦ ἀδελφοῦ, πολλὰ παρεκάλεσα αὐτὸν ἵνα ἔλθῃ πρὸς ὑμᾶς μετὰ τῶν ἀδελφῶν· καὶ πάντως οὐκ ἦν θέλημα ἵνα νῦν ἔλθῃ, ἐλεύσεται δὲ ὅταν εὐκαιρήσῃ.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Γρηγορεῖτε, στήκετε ἐν τῇ πίστει, ἀνδρίζεσθε, κραταιοῦσθε.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πάντα ὑμῶν ἐν ἀγάπῃ γινέσθω.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Παρακαλῶ δὲ ὑμᾶς, ἀδελφοί· οἴδατε τὴν οἰκίαν Στεφανᾶ, ὅτι ἐστὶν ἀπαρχὴ τῆς Ἀχαΐας καὶ εἰς διακονίαν τοῖς ἁγίοις ἔταξαν ἑαυτούς·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ἵνα καὶ ὑμεῖς ὑποτάσσησθε τοῖς τοιούτοις καὶ παντὶ τῷ συνεργοῦντι καὶ κοπιῶντι.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χαίρω δὲ ἐπὶ τῇ παρουσίᾳ Στεφανᾶ καὶ Φορτουνάτου καὶ Ἀχαϊκοῦ, ὅτι τὸ ὑμέτερον ὑστέρημα οὗτοι ἀνεπλήρωσαν,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ἀνέπαυσαν γὰρ τὸ ἐμὸν πνεῦμα καὶ τὸ ὑμῶν. ἐπιγινώσκετε οὖν τοὺς τοιούτους.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Ἀσπάζονται ὑμᾶς αἱ ἐκκλησίαι τῆς Ἀσίας. ἀσπάζεται ὑμᾶς ἐν κυρίῳ πολλὰ Ἀκύλας καὶ Πρίσκα σὺν τῇ κατʼ οἶκον αὐτῶν ἐκκλησίᾳ.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ἀσπάζονται ὑμᾶς οἱ ἀδελφοὶ πάντες. ἀσπάσασθε ἀλλήλους ἐν φιλήματι ἁγίῳ.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Ὁ ἀσπασμὸς τῇ ἐμῇ χειρὶ Παύλου.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22</w:t>
      </w:r>
      <w:r>
        <w:rPr>
          <w:lang w:val="el_GR" w:bidi="el_GR"/>
        </w:rPr>
        <w:t xml:space="preserve"> εἴ τις οὐ φιλεῖ τὸν κύριον, ἤτω ἀνάθεμα. Μαράνα θά.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23</w:t>
      </w:r>
      <w:r>
        <w:rPr>
          <w:lang w:val="el_GR" w:bidi="el_GR"/>
        </w:rPr>
        <w:t xml:space="preserve"> ἡ χάρις τοῦ κυρίου Ἰησοῦ μεθʼ ὑμῶν.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24</w:t>
      </w:r>
      <w:r>
        <w:rPr>
          <w:lang w:val="el_GR" w:bidi="el_GR"/>
        </w:rPr>
        <w:t xml:space="preserve"> ἡ ἀγάπη μου μετὰ πάντων ὑμῶν ἐν Χριστῷ Ἰησοῦ.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_G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github.com/Faithlife/SBLGNT" TargetMode="External"/><Relationship Id="rId14" Type="http://schemas.openxmlformats.org/officeDocument/2006/relationships/hyperlink" Target="https://creativecommons.org/licenses/by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