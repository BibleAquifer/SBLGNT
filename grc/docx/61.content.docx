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The SBL Greek New Testament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The SBL Greek New Testament</w:t>
      </w:r>
      <w:r>
        <w:rPr>
          <w:lang w:val="en_US" w:bidi="en_US"/>
        </w:rPr>
        <w:t xml:space="preserve"> © 2010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Society of Biblical Literature and Logos Bible Software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 4.0 license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The SBL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2 Peter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Συμεὼν Πέτρος δοῦλος καὶ ἀπόστολος Ἰησοῦ Χριστοῦ τοῖς ἰσότιμον ἡμῖν λαχοῦσιν πίστιν ἐν δικαιοσύνῃ τοῦ θεοῦ ἡμῶν καὶ σωτῆρος Ἰησοῦ Χριστοῦ·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χάρις ὑμῖν καὶ εἰρήνη πληθυνθείη ἐν ἐπιγνώσει τοῦ θεοῦ καὶ Ἰησοῦ τοῦ κυρίου ἡμῶν.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Ὡς πάντα ἡμῖν τῆς θείας δυνάμεως αὐτοῦ τὰ πρὸς ζωὴν καὶ εὐσέβειαν δεδωρημένης διὰ τῆς ἐπιγνώσεως τοῦ καλέσαντος ἡμᾶς ἰδίᾳ δόξῃ καὶ ἀρετῇ,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διʼ ὧν τὰ τίμια καὶ μέγιστα ἡμῖν ἐπαγγέλματα δεδώρηται, ἵνα διὰ τούτων γένησθε θείας κοινωνοὶ φύσεως, ἀποφυγόντες τῆς ἐν τῷ κόσμῳ ἐν ἐπιθυμίᾳ φθορᾶς.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καὶ αὐτὸ τοῦτο δὲ σπουδὴν πᾶσαν παρεισενέγκαντες ἐπιχορηγήσατε ἐν τῇ πίστει ὑμῶν τὴν ἀρετήν, ἐν δὲ τῇ ἀρετῇ τὴν γνῶσιν,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ἐν δὲ τῇ γνώσει τὴν ἐγκράτειαν, ἐν δὲ τῇ ἐγκρατείᾳ τὴν ὑπομονήν, ἐν δὲ τῇ ὑπομονῇ τὴν εὐσέβειαν,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ἐν δὲ τῇ εὐσεβείᾳ τὴν φιλαδελφίαν, ἐν δὲ τῇ φιλαδελφίᾳ τὴν ἀγάπην·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ταῦτα γὰρ ὑμῖν ὑπάρχοντα καὶ πλεονάζοντα οὐκ ἀργοὺς οὐδὲ ἀκάρπους καθίστησιν εἰς τὴν τοῦ κυρίου ἡμῶν Ἰησοῦ Χριστοῦ ἐπίγνωσιν·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ᾧ γὰρ μὴ πάρεστιν ταῦτα, τυφλός ἐστιν μυωπάζων, λήθην λαβὼν τοῦ καθαρισμοῦ τῶν πάλαι αὐτοῦ ἁμαρτημάτων.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διὸ μᾶλλον, ἀδελφοί, σπουδάσατε βεβαίαν ὑμῶν τὴν κλῆσιν καὶ ἐκλογὴν ποιεῖσθαι· ταῦτα γὰρ ποιοῦντες οὐ μὴ πταίσητέ ποτε·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οὕτως γὰρ πλουσίως ἐπιχορηγηθήσεται ὑμῖν ἡ εἴσοδος εἰς τὴν αἰώνιον βασιλείαν τοῦ κυρίου ἡμῶν καὶ σωτῆρος Ἰησοῦ Χριστοῦ.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Διὸ μελλήσω ἀεὶ ὑμᾶς ὑπομιμνῄσκειν περὶ τούτων, καίπερ εἰδότας καὶ ἐστηριγμένους ἐν τῇ παρούσῃ ἀληθείᾳ.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δίκαιον δὲ ἡγοῦμαι, ἐφʼ ὅσον εἰμὶ ἐν τούτῳ τῷ σκηνώματι, διεγείρειν ὑμᾶς ἐν ὑπομνήσει,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εἰδὼς ὅτι ταχινή ἐστιν ἡ ἀπόθεσις τοῦ σκηνώματός μου, καθὼς καὶ ὁ κύριος ἡμῶν Ἰησοῦς Χριστὸς ἐδήλωσέν μοι·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σπουδάσω δὲ καὶ ἑκάστοτε ἔχειν ὑμᾶς μετὰ τὴν ἐμὴν ἔξοδον τὴν τούτων μνήμην ποιεῖσθαι.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Οὐ γὰρ σεσοφισμένοις μύθοις ἐξακολουθήσαντες ἐγνωρίσαμεν ὑμῖν τὴν τοῦ κυρίου ἡμῶν Ἰησοῦ Χριστοῦ δύναμιν καὶ παρουσίαν, ἀλλʼ ἐπόπται γενηθέντες τῆς ἐκείνου μεγαλειότητος.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λαβὼν γὰρ παρὰ θεοῦ πατρὸς τιμὴν καὶ δόξαν φωνῆς ἐνεχθείσης αὐτῷ τοιᾶσδε ὑπὸ τῆς μεγαλοπρεποῦς δόξης· Ὁ υἱός μου ὁ ἀγαπητός μου οὗτός ἐστιν, εἰς ὃν ἐγὼ εὐδόκησα—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καὶ ταύτην τὴν φωνὴν ἡμεῖς ἠκούσαμεν ἐξ οὐρανοῦ ἐνεχθεῖσαν σὺν αὐτῷ ὄντες ἐν τῷ ἁγίῳ ὄρει.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καὶ ἔχομεν βεβαιότερον τὸν προφητικὸν λόγον, ᾧ καλῶς ποιεῖτε προσέχοντες ὡς λύχνῳ φαίνοντι ἐν αὐχμηρῷ τόπῳ, ἕως οὗ ἡμέρα διαυγάσῃ καὶ φωσφόρος ἀνατείλῃ ἐν ταῖς καρδίαις ὑμῶν·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τοῦτο πρῶτον γινώσκοντες ὅτι πᾶσα προφητεία γραφῆς ἰδίας ἐπιλύσεως οὐ γίνεται,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οὐ γὰρ θελήματι ἀνθρώπου ἠνέχθη προφητεία ποτέ, ἀλλὰ ὑπὸ πνεύματος ἁγίου φερόμενοι ἐλάλησαν ἀπὸ θεοῦ ἄνθρωποι.</w:t>
      </w:r>
    </w:p>
    <w:p>
      <w:pPr>
        <w:pStyle w:val="Heading2"/>
      </w:pPr>
      <w:r>
        <w:rPr>
          <w:lang w:val="en_US" w:bidi="en_US"/>
        </w:rPr>
        <w:t>2 Peter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Ἐγένοντο δὲ καὶ ψευδοπροφῆται ἐν τῷ λαῷ, ὡς καὶ ἐν ὑμῖν ἔσονται ψευδοδιδάσκαλοι, οἵτινες παρεισάξουσιν αἱρέσεις ἀπωλείας, καὶ τὸν ἀγοράσαντα αὐτοὺς δεσπότην ἀρνούμενοι, ἐπάγοντες ἑαυτοῖς ταχινὴν ἀπώλειαν·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καὶ πολλοὶ ἐξακολουθήσουσιν αὐτῶν ταῖς ἀσελγείαις, διʼ οὓς ἡ ὁδὸς τῆς ἀληθείας βλασφημηθήσεται·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καὶ ἐν πλεονεξίᾳ πλαστοῖς λόγοις ὑμᾶς ἐμπορεύσονται· οἷς τὸ κρίμα ἔκπαλαι οὐκ ἀργεῖ, καὶ ἡ ἀπώλεια αὐτῶν οὐ νυστάζει.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Εἰ γὰρ ὁ θεὸς ἀγγέλων ἁμαρτησάντων οὐκ ἐφείσατο, ἀλλὰ σειραῖς ζόφου ταρταρώσας παρέδωκεν εἰς κρίσιν τηρουμένους,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καὶ ἀρχαίου κόσμου οὐκ ἐφείσατο, ἀλλὰ ὄγδοον Νῶε δικαιοσύνης κήρυκα ἐφύλαξεν, κατακλυσμὸν κόσμῳ ἀσεβῶν ἐπάξας,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καὶ πόλεις Σοδόμων καὶ Γομόρρας τεφρώσας καταστροφῇ κατέκρινεν, ὑπόδειγμα μελλόντων ἀσεβέσιν τεθεικώς,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καὶ δίκαιον Λὼτ καταπονούμενον ὑπὸ τῆς τῶν ἀθέσμων ἐν ἀσελγείᾳ ἀναστροφῆς ἐρρύσατο—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βλέμματι γὰρ καὶ ἀκοῇ ὁ δίκαιος ἐγκατοικῶν ἐν αὐτοῖς ἡμέραν ἐξ ἡμέρας ψυχὴν δικαίαν ἀνόμοις ἔργοις ἐβασάνιζεν—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οἶδεν κύριος εὐσεβεῖς ἐκ πειρασμοῦ ῥύεσθαι, ἀδίκους δὲ εἰς ἡμέραν κρίσεως κολαζομένους τηρεῖν,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μάλιστα δὲ τοὺς ὀπίσω σαρκὸς ἐν ἐπιθυμίᾳ μιασμοῦ πορευομένους καὶ κυριότητος καταφρονοῦντας. Τολμηταί, αὐθάδεις, δόξας οὐ τρέμουσιν, βλασφημοῦντες,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ὅπου ἄγγελοι ἰσχύϊ καὶ δυνάμει μείζονες ὄντες οὐ φέρουσιν κατʼ αὐτῶν βλάσφημον κρίσιν.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οὗτοι δέ, ὡς ἄλογα ζῷα γεγεννημένα φυσικὰ εἰς ἅλωσιν καὶ φθοράν, ἐν οἷς ἀγνοοῦσιν βλασφημοῦντες, ἐν τῇ φθορᾷ αὐτῶν καὶ φθαρήσονται,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ἀδικούμενοι μισθὸν ἀδικίας· ἡδονὴν ἡγούμενοι τὴν ἐν ἡμέρᾳ τρυφήν, σπίλοι καὶ μῶμοι ἐντρυφῶντες ἐν ταῖς ἀπάταις αὐτῶν συνευωχούμενοι ὑμῖν,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ὀφθαλμοὺς ἔχοντες μεστοὺς μοιχαλίδος καὶ ἀκαταπαύστους ἁμαρτίας, δελεάζοντες ψυχὰς ἀστηρίκτους, καρδίαν γεγυμνασμένην πλεονεξίας ἔχοντες, κατάρας τέκνα,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καταλιπόντες εὐθεῖαν ὁδὸν ἐπλανήθησαν, ἐξακολουθήσαντες τῇ ὁδῷ τοῦ Βαλαὰμ τοῦ Βοσὸρ ὃς μισθὸν ἀδικίας ἠγάπησεν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ἔλεγξιν δὲ ἔσχεν ἰδίας παρανομίας· ὑποζύγιον ἄφωνον ἐν ἀνθρώπου φωνῇ φθεγξάμενον ἐκώλυσεν τὴν τοῦ προφήτου παραφρονίαν.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Οὗτοί εἰσιν πηγαὶ ἄνυδροι καὶ ὁμίχλαι ὑπὸ λαίλαπος ἐλαυνόμεναι, οἷς ὁ ζόφος τοῦ σκότους τετήρηται.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ὑπέρογκα γὰρ ματαιότητος φθεγγόμενοι δελεάζουσιν ἐν ἐπιθυμίαις σαρκὸς ἀσελγείαις τοὺς ὀλίγως ἀποφεύγοντας τοὺς ἐν πλάνῃ ἀναστρεφομένους,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ἐλευθερίαν αὐτοῖς ἐπαγγελλόμενοι, αὐτοὶ δοῦλοι ὑπάρχοντες τῆς φθορᾶς· ᾧ γάρ τις ἥττηται, τούτῳ καὶ δεδούλωται.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εἰ γὰρ ἀποφυγόντες τὰ μιάσματα τοῦ κόσμου ἐν ἐπιγνώσει τοῦ κυρίου καὶ σωτῆρος Ἰησοῦ Χριστοῦ τούτοις δὲ πάλιν ἐμπλακέντες ἡττῶνται, γέγονεν αὐτοῖς τὰ ἔσχατα χείρονα τῶν πρώτων.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κρεῖττον γὰρ ἦν αὐτοῖς μὴ ἐπεγνωκέναι τὴν ὁδὸν τῆς δικαιοσύνης ἢ ἐπιγνοῦσιν ὑποστρέψαι ἐκ τῆς παραδοθείσης αὐτοῖς ἁγίας ἐντολῆς·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συμβέβηκεν αὐτοῖς τὸ τῆς ἀληθοῦς παροιμίας· Κύων ἐπιστρέψας ἐπὶ τὸ ἴδιον ἐξέραμα, καί· Ὗς λουσαμένη εἰς κυλισμὸν βορβόρου.</w:t>
      </w:r>
    </w:p>
    <w:p>
      <w:pPr>
        <w:pStyle w:val="Heading2"/>
      </w:pPr>
      <w:r>
        <w:rPr>
          <w:lang w:val="en_US" w:bidi="en_US"/>
        </w:rPr>
        <w:t>2 Peter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Ταύτην ἤδη, ἀγαπητοί, δευτέραν ὑμῖν γράφω ἐπιστολήν, ἐν αἷς διεγείρω ὑμῶν ἐν ὑπομνήσει τὴν εἰλικρινῆ διάνοιαν,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μνησθῆναι τῶν προειρημένων ῥημάτων ὑπὸ τῶν ἁγίων προφητῶν καὶ τῆς τῶν ἀποστόλων ὑμῶν ἐντολῆς τοῦ κυρίου καὶ σωτῆρος,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τοῦτο πρῶτον γινώσκοντες ὅτι ἐλεύσονται ἐπʼ ἐσχάτων τῶν ἡμερῶν ἐν ἐμπαιγμονῇ ἐμπαῖκται κατὰ τὰς ἰδίας ἐπιθυμίας αὐτῶν πορευόμενοι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καὶ λέγοντες· Ποῦ ἐστιν ἡ ἐπαγγελία τῆς παρουσίας αὐτοῦ; ἀφʼ ἧς γὰρ οἱ πατέρες ἐκοιμήθησαν, πάντα οὕτως διαμένει ἀπʼ ἀρχῆς κτίσεως.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λανθάνει γὰρ αὐτοὺς τοῦτο θέλοντας ὅτι οὐρανοὶ ἦσαν ἔκπαλαι καὶ γῆ ἐξ ὕδατος καὶ διʼ ὕδατος συνεστῶσα τῷ τοῦ θεοῦ λόγῳ,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διʼ ὧν ὁ τότε κόσμος ὕδατι κατακλυσθεὶς ἀπώλετο·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οἱ δὲ νῦν οὐρανοὶ καὶ ἡ γῆ τῷ αὐτῷ λόγῳ τεθησαυρισμένοι εἰσὶν πυρὶ τηρούμενοι εἰς ἡμέραν κρίσεως καὶ ἀπωλείας τῶν ἀσεβῶν ἀνθρώπων.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Ἓν δὲ τοῦτο μὴ λανθανέτω ὑμᾶς, ἀγαπητοί, ὅτι μία ἡμέρα παρὰ κυρίῳ ὡς χίλια ἔτη καὶ χίλια ἔτη ὡς ἡμέρα μία.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οὐ βραδύνει κύριος τῆς ἐπαγγελίας, ὥς τινες βραδύτητα ἡγοῦνται, ἀλλὰ μακροθυμεῖ εἰς ὑμᾶς, μὴ βουλόμενός τινας ἀπολέσθαι ἀλλὰ πάντας εἰς μετάνοιαν χωρῆσαι.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ἥξει δὲ ἡμέρα κυρίου ὡς κλέπτης, ἐν ᾗ οἱ οὐρανοὶ ῥοιζηδὸν παρελεύσονται, στοιχεῖα δὲ καυσούμενα λυθήσεται, καὶ γῆ καὶ τὰ ἐν αὐτῇ ἔργα εὑρεθήσεται.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Τούτων οὕτως πάντων λυομένων ποταποὺς δεῖ ὑπάρχειν ὑμᾶς ἐν ἁγίαις ἀναστροφαῖς καὶ εὐσεβείαις,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προσδοκῶντας καὶ σπεύδοντας τὴν παρουσίαν τῆς τοῦ θεοῦ ἡμέρας, διʼ ἣν οὐρανοὶ πυρούμενοι λυθήσονται καὶ στοιχεῖα καυσούμενα τήκεται·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καινοὺς δὲ οὐρανοὺς καὶ γῆν καινὴν κατὰ τὸ ἐπάγγελμα αὐτοῦ προσδοκῶμεν, ἐν οἷς δικαιοσύνη κατοικεῖ.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Διό, ἀγαπητοί, ταῦτα προσδοκῶντες σπουδάσατε ἄσπιλοι καὶ ἀμώμητοι αὐτῷ εὑρεθῆναι ἐν εἰρήνῃ,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καὶ τὴν τοῦ κυρίου ἡμῶν μακροθυμίαν σωτηρίαν ἡγεῖσθε, καθὼς καὶ ὁ ἀγαπητὸς ἡμῶν ἀδελφὸς Παῦλος κατὰ τὴν δοθεῖσαν αὐτῷ σοφίαν ἔγραψεν ὑμῖν,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ὡς καὶ ἐν πάσαις ταῖς ἐπιστολαῖς λαλῶν ἐν αὐταῖς περὶ τούτων, ἐν αἷς ἐστιν δυσνόητά τινα, ἃ οἱ ἀμαθεῖς καὶ ἀστήρικτοι στρεβλοῦσιν ὡς καὶ τὰς λοιπὰς γραφὰς πρὸς τὴν ἰδίαν αὐτῶν ἀπώλειαν.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ὑμεῖς οὖν, ἀγαπητοί, προγινώσκοντες φυλάσσεσθε ἵνα μὴ τῇ τῶν ἀθέσμων πλάνῃ συναπαχθέντες ἐκπέσητε τοῦ ἰδίου στηριγμοῦ,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αὐξάνετε δὲ ἐν χάριτι καὶ γνώσει τοῦ κυρίου ἡμῶν καὶ σωτῆρος Ἰησοῦ Χριστοῦ. αὐτῷ ἡ δόξα καὶ νῦν καὶ εἰς ἡμέραν αἰῶνος. ἀμήν.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hub.com/Faithlife/SBLGNT" TargetMode="External"/><Relationship Id="rId14" Type="http://schemas.openxmlformats.org/officeDocument/2006/relationships/hyperlink" Target="https://creativecommons.org/licenses/by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